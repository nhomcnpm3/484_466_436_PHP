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5AC6" w:rsidRPr="00E73B3A" w:rsidRDefault="005A0B84" w:rsidP="005A0B84">
      <w:pPr>
        <w:spacing w:before="80" w:after="80"/>
        <w:jc w:val="center"/>
        <w:rPr>
          <w:b/>
        </w:rPr>
      </w:pPr>
      <w:r w:rsidRPr="00E73B3A">
        <w:rPr>
          <w:b/>
        </w:rPr>
        <w:t>BỘ GIÁO DỤC VÀ ĐÀO TẠO</w:t>
      </w:r>
    </w:p>
    <w:p w:rsidR="005A0B84" w:rsidRPr="00E73B3A" w:rsidRDefault="005A0B84" w:rsidP="005A0B84">
      <w:pPr>
        <w:spacing w:before="80" w:after="80"/>
        <w:jc w:val="center"/>
        <w:rPr>
          <w:sz w:val="30"/>
        </w:rPr>
      </w:pPr>
      <w:bookmarkStart w:id="0" w:name="_GoBack"/>
      <w:bookmarkEnd w:id="0"/>
      <w:r w:rsidRPr="00E73B3A">
        <w:rPr>
          <w:sz w:val="30"/>
        </w:rPr>
        <w:sym w:font="Wingdings" w:char="F098"/>
      </w:r>
      <w:r w:rsidRPr="00E73B3A">
        <w:rPr>
          <w:sz w:val="30"/>
        </w:rPr>
        <w:t xml:space="preserve"> </w:t>
      </w:r>
      <w:r w:rsidRPr="00E73B3A">
        <w:rPr>
          <w:sz w:val="30"/>
        </w:rPr>
        <w:sym w:font="Wingdings" w:char="F07B"/>
      </w:r>
      <w:r w:rsidRPr="00E73B3A">
        <w:rPr>
          <w:sz w:val="30"/>
        </w:rPr>
        <w:t xml:space="preserve"> </w:t>
      </w:r>
      <w:r w:rsidRPr="00E73B3A">
        <w:rPr>
          <w:sz w:val="30"/>
        </w:rPr>
        <w:sym w:font="Wingdings" w:char="F099"/>
      </w: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1B6499" w:rsidRPr="00E73B3A" w:rsidRDefault="001B6499" w:rsidP="005A0B84">
      <w:pPr>
        <w:jc w:val="center"/>
        <w:rPr>
          <w:b/>
          <w:sz w:val="50"/>
        </w:rPr>
      </w:pPr>
      <w:r w:rsidRPr="00E73B3A">
        <w:rPr>
          <w:b/>
          <w:sz w:val="50"/>
        </w:rPr>
        <w:t>BÁO CÁO</w:t>
      </w:r>
    </w:p>
    <w:p w:rsidR="005A0B84" w:rsidRPr="00E73B3A" w:rsidRDefault="009B0630" w:rsidP="005A0B84">
      <w:pPr>
        <w:jc w:val="center"/>
        <w:rPr>
          <w:b/>
          <w:sz w:val="62"/>
        </w:rPr>
      </w:pPr>
      <w:r w:rsidRPr="00E73B3A">
        <w:rPr>
          <w:b/>
          <w:sz w:val="62"/>
        </w:rPr>
        <w:t>LẬP TRÌNH WEB</w:t>
      </w:r>
    </w:p>
    <w:p w:rsidR="005A0B84" w:rsidRPr="00E73B3A" w:rsidRDefault="005A0B84" w:rsidP="00F04A5F">
      <w:pPr>
        <w:spacing w:before="120" w:after="80"/>
        <w:jc w:val="center"/>
        <w:rPr>
          <w:b/>
        </w:rPr>
      </w:pPr>
      <w:r w:rsidRPr="00E73B3A">
        <w:rPr>
          <w:b/>
        </w:rPr>
        <w:t>ĐỀ TÀI</w:t>
      </w:r>
    </w:p>
    <w:p w:rsidR="003C4A07" w:rsidRDefault="009B54BF" w:rsidP="00BE0ED5">
      <w:pPr>
        <w:spacing w:before="120" w:after="80"/>
        <w:jc w:val="center"/>
        <w:rPr>
          <w:b/>
          <w:sz w:val="30"/>
          <w:szCs w:val="28"/>
        </w:rPr>
      </w:pPr>
      <w:r>
        <w:rPr>
          <w:b/>
          <w:sz w:val="30"/>
          <w:szCs w:val="28"/>
        </w:rPr>
        <w:t xml:space="preserve">XÂY DỰNG </w:t>
      </w:r>
      <w:r w:rsidR="00FB4F0B" w:rsidRPr="00E73B3A">
        <w:rPr>
          <w:b/>
          <w:sz w:val="30"/>
          <w:szCs w:val="28"/>
        </w:rPr>
        <w:t>WEB</w:t>
      </w:r>
      <w:r>
        <w:rPr>
          <w:b/>
          <w:sz w:val="30"/>
          <w:szCs w:val="28"/>
        </w:rPr>
        <w:t xml:space="preserve">SITE </w:t>
      </w:r>
      <w:r w:rsidR="003C4A07">
        <w:rPr>
          <w:b/>
          <w:sz w:val="30"/>
          <w:szCs w:val="28"/>
        </w:rPr>
        <w:t>ELEARNING</w:t>
      </w:r>
    </w:p>
    <w:p w:rsidR="00BE0ED5" w:rsidRPr="00E73B3A" w:rsidRDefault="003C4A07" w:rsidP="00BE0ED5">
      <w:pPr>
        <w:spacing w:before="120" w:after="80"/>
        <w:jc w:val="center"/>
        <w:rPr>
          <w:b/>
          <w:sz w:val="30"/>
          <w:szCs w:val="28"/>
        </w:rPr>
      </w:pPr>
      <w:r>
        <w:rPr>
          <w:b/>
          <w:sz w:val="30"/>
          <w:szCs w:val="28"/>
        </w:rPr>
        <w:t xml:space="preserve"> CHO SINH VIÊN </w:t>
      </w:r>
    </w:p>
    <w:p w:rsidR="005A0B84" w:rsidRPr="00E73B3A" w:rsidRDefault="005A0B84" w:rsidP="00E05AC6">
      <w:pPr>
        <w:spacing w:before="120" w:after="80"/>
        <w:jc w:val="center"/>
        <w:rPr>
          <w:b/>
          <w:sz w:val="30"/>
          <w:szCs w:val="28"/>
        </w:rPr>
      </w:pPr>
    </w:p>
    <w:p w:rsidR="005A0B84" w:rsidRPr="00E73B3A" w:rsidRDefault="005A0B84" w:rsidP="00E05AC6">
      <w:pPr>
        <w:spacing w:before="80" w:after="80"/>
        <w:jc w:val="center"/>
      </w:pPr>
    </w:p>
    <w:p w:rsidR="005A0B84" w:rsidRPr="00E73B3A" w:rsidRDefault="005A0B84" w:rsidP="005A0B84">
      <w:pPr>
        <w:jc w:val="center"/>
      </w:pPr>
    </w:p>
    <w:p w:rsidR="004902C3" w:rsidRDefault="00FB4F0B" w:rsidP="00144403">
      <w:pPr>
        <w:tabs>
          <w:tab w:val="left" w:pos="6804"/>
        </w:tabs>
        <w:spacing w:before="80" w:after="80"/>
        <w:ind w:left="5040"/>
        <w:rPr>
          <w:b/>
          <w:i/>
        </w:rPr>
      </w:pPr>
      <w:r w:rsidRPr="00E73B3A">
        <w:rPr>
          <w:b/>
        </w:rPr>
        <w:t>Mã sinh viên</w:t>
      </w:r>
      <w:r w:rsidR="00144403" w:rsidRPr="00E73B3A">
        <w:rPr>
          <w:b/>
        </w:rPr>
        <w:tab/>
        <w:t xml:space="preserve">: </w:t>
      </w:r>
    </w:p>
    <w:p w:rsidR="00045656" w:rsidRPr="00E73B3A" w:rsidRDefault="003C4A07" w:rsidP="004902C3">
      <w:pPr>
        <w:tabs>
          <w:tab w:val="left" w:pos="6804"/>
        </w:tabs>
        <w:spacing w:before="80" w:after="80"/>
        <w:ind w:left="5040"/>
        <w:rPr>
          <w:b/>
          <w:i/>
        </w:rPr>
      </w:pPr>
      <w:r>
        <w:rPr>
          <w:b/>
        </w:rPr>
        <w:t>Họ và tên</w:t>
      </w:r>
      <w:r>
        <w:rPr>
          <w:b/>
        </w:rPr>
        <w:tab/>
      </w:r>
      <w:r w:rsidR="004902C3">
        <w:rPr>
          <w:b/>
        </w:rPr>
        <w:t>:</w:t>
      </w:r>
    </w:p>
    <w:p w:rsidR="005A0B84" w:rsidRPr="00E73B3A" w:rsidRDefault="005A0B84" w:rsidP="00E05AC6">
      <w:pPr>
        <w:spacing w:before="80" w:after="80"/>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045656">
      <w:pPr>
        <w:rPr>
          <w:b/>
          <w:i/>
        </w:rPr>
      </w:pPr>
    </w:p>
    <w:p w:rsidR="005A0B84" w:rsidRPr="00E73B3A" w:rsidRDefault="005A0B84" w:rsidP="005A0B84">
      <w:pPr>
        <w:jc w:val="center"/>
        <w:rPr>
          <w:b/>
          <w:i/>
        </w:rPr>
      </w:pPr>
    </w:p>
    <w:p w:rsidR="005A0B84" w:rsidRPr="00E73B3A" w:rsidRDefault="005A0B84" w:rsidP="005A0B84">
      <w:pPr>
        <w:jc w:val="center"/>
        <w:rPr>
          <w:b/>
          <w:i/>
        </w:rPr>
      </w:pPr>
    </w:p>
    <w:p w:rsidR="00E05AC6" w:rsidRPr="00E73B3A" w:rsidRDefault="00E05AC6" w:rsidP="005A0B84">
      <w:pPr>
        <w:jc w:val="center"/>
        <w:rPr>
          <w:b/>
          <w:i/>
        </w:rPr>
      </w:pPr>
    </w:p>
    <w:p w:rsidR="006A3530" w:rsidRPr="00E73B3A" w:rsidRDefault="006A3530" w:rsidP="005A0B84">
      <w:pPr>
        <w:jc w:val="center"/>
        <w:rPr>
          <w:b/>
          <w:i/>
        </w:rPr>
      </w:pPr>
    </w:p>
    <w:p w:rsidR="00E05AC6" w:rsidRPr="00E73B3A" w:rsidRDefault="005A0B84" w:rsidP="005A0B84">
      <w:pPr>
        <w:jc w:val="center"/>
        <w:rPr>
          <w:b/>
          <w:i/>
        </w:rPr>
        <w:sectPr w:rsidR="00E05AC6" w:rsidRPr="00E73B3A" w:rsidSect="00061640">
          <w:pgSz w:w="11907" w:h="16840" w:code="9"/>
          <w:pgMar w:top="1134" w:right="1134" w:bottom="1134" w:left="1418" w:header="567" w:footer="567" w:gutter="0"/>
          <w:pgBorders w:offsetFrom="page">
            <w:top w:val="thinThickMediumGap" w:sz="8" w:space="24" w:color="auto" w:shadow="1"/>
            <w:left w:val="thinThickMediumGap" w:sz="8" w:space="24" w:color="auto" w:shadow="1"/>
            <w:bottom w:val="thinThickMediumGap" w:sz="8" w:space="24" w:color="auto" w:shadow="1"/>
            <w:right w:val="thinThickMediumGap" w:sz="8" w:space="24" w:color="auto" w:shadow="1"/>
          </w:pgBorders>
          <w:cols w:space="720"/>
          <w:docGrid w:linePitch="360"/>
        </w:sectPr>
      </w:pPr>
      <w:r w:rsidRPr="00E73B3A">
        <w:rPr>
          <w:b/>
          <w:i/>
        </w:rPr>
        <w:t>Hà nội, năm</w:t>
      </w:r>
      <w:r w:rsidR="009D275C" w:rsidRPr="00E73B3A">
        <w:rPr>
          <w:b/>
          <w:i/>
        </w:rPr>
        <w:t xml:space="preserve"> 20</w:t>
      </w:r>
      <w:r w:rsidR="00FB4F0B" w:rsidRPr="00E73B3A">
        <w:rPr>
          <w:b/>
          <w:i/>
        </w:rPr>
        <w:t>1</w:t>
      </w:r>
      <w:r w:rsidR="00045656">
        <w:rPr>
          <w:b/>
          <w:i/>
        </w:rPr>
        <w:t>7</w:t>
      </w:r>
    </w:p>
    <w:p w:rsidR="00AB343D" w:rsidRPr="00E73B3A" w:rsidRDefault="00AB343D" w:rsidP="00787496">
      <w:pPr>
        <w:spacing w:line="264" w:lineRule="auto"/>
        <w:jc w:val="center"/>
        <w:rPr>
          <w:b/>
        </w:rPr>
      </w:pPr>
    </w:p>
    <w:p w:rsidR="00B65DF4" w:rsidRPr="00E73B3A" w:rsidRDefault="00787496" w:rsidP="00787496">
      <w:pPr>
        <w:spacing w:line="264" w:lineRule="auto"/>
        <w:jc w:val="center"/>
        <w:rPr>
          <w:b/>
        </w:rPr>
      </w:pPr>
      <w:r w:rsidRPr="00E73B3A">
        <w:rPr>
          <w:b/>
        </w:rPr>
        <w:t>MỤC LỤC</w:t>
      </w:r>
    </w:p>
    <w:p w:rsidR="00787496" w:rsidRPr="00E73B3A" w:rsidRDefault="00787496" w:rsidP="00787496">
      <w:pPr>
        <w:spacing w:line="264" w:lineRule="auto"/>
        <w:jc w:val="center"/>
        <w:rPr>
          <w:b/>
        </w:rPr>
      </w:pPr>
    </w:p>
    <w:p w:rsidR="009B54BF" w:rsidRDefault="009B54BF" w:rsidP="006E694D">
      <w:pPr>
        <w:pStyle w:val="TOC1"/>
        <w:tabs>
          <w:tab w:val="clear" w:pos="9345"/>
          <w:tab w:val="left" w:pos="440"/>
          <w:tab w:val="right" w:leader="dot" w:pos="9639"/>
        </w:tabs>
        <w:rPr>
          <w:rFonts w:asciiTheme="minorHAnsi" w:eastAsiaTheme="minorEastAsia" w:hAnsiTheme="minorHAnsi" w:cstheme="minorBidi"/>
          <w:b w:val="0"/>
          <w:sz w:val="22"/>
          <w:szCs w:val="22"/>
          <w:lang w:eastAsia="ja-JP"/>
        </w:rPr>
      </w:pPr>
      <w:r>
        <w:fldChar w:fldCharType="begin"/>
      </w:r>
      <w:r>
        <w:instrText xml:space="preserve"> TOC \o "1-3" \u </w:instrText>
      </w:r>
      <w:r>
        <w:fldChar w:fldCharType="separate"/>
      </w:r>
      <w:r>
        <w:t>1.</w:t>
      </w:r>
      <w:r>
        <w:rPr>
          <w:rFonts w:asciiTheme="minorHAnsi" w:eastAsiaTheme="minorEastAsia" w:hAnsiTheme="minorHAnsi" w:cstheme="minorBidi"/>
          <w:b w:val="0"/>
          <w:sz w:val="22"/>
          <w:szCs w:val="22"/>
          <w:lang w:eastAsia="ja-JP"/>
        </w:rPr>
        <w:tab/>
      </w:r>
      <w:r>
        <w:t>Tổng quan về hệ thống</w:t>
      </w:r>
      <w:r>
        <w:tab/>
      </w:r>
      <w:r>
        <w:fldChar w:fldCharType="begin"/>
      </w:r>
      <w:r>
        <w:instrText xml:space="preserve"> PAGEREF _Toc370744420 \h </w:instrText>
      </w:r>
      <w:r>
        <w:fldChar w:fldCharType="separate"/>
      </w:r>
      <w:r w:rsidR="00CC662C">
        <w:t>3</w:t>
      </w:r>
      <w:r>
        <w:fldChar w:fldCharType="end"/>
      </w:r>
    </w:p>
    <w:p w:rsidR="009B54BF" w:rsidRDefault="009B54BF" w:rsidP="006E694D">
      <w:pPr>
        <w:pStyle w:val="TOC2"/>
        <w:rPr>
          <w:rFonts w:asciiTheme="minorHAnsi" w:eastAsiaTheme="minorEastAsia" w:hAnsiTheme="minorHAnsi" w:cstheme="minorBidi"/>
          <w:sz w:val="22"/>
          <w:szCs w:val="22"/>
          <w:lang w:eastAsia="ja-JP"/>
        </w:rPr>
      </w:pPr>
      <w:r>
        <w:t>1.1.</w:t>
      </w:r>
      <w:r>
        <w:rPr>
          <w:rFonts w:asciiTheme="minorHAnsi" w:eastAsiaTheme="minorEastAsia" w:hAnsiTheme="minorHAnsi" w:cstheme="minorBidi"/>
          <w:sz w:val="22"/>
          <w:szCs w:val="22"/>
          <w:lang w:eastAsia="ja-JP"/>
        </w:rPr>
        <w:tab/>
      </w:r>
      <w:r>
        <w:t>Đặt vấn đề</w:t>
      </w:r>
      <w:r>
        <w:tab/>
      </w:r>
      <w:r>
        <w:fldChar w:fldCharType="begin"/>
      </w:r>
      <w:r>
        <w:instrText xml:space="preserve"> PAGEREF _Toc370744421 \h </w:instrText>
      </w:r>
      <w:r>
        <w:fldChar w:fldCharType="separate"/>
      </w:r>
      <w:r w:rsidR="00CC662C">
        <w:t>3</w:t>
      </w:r>
      <w:r>
        <w:fldChar w:fldCharType="end"/>
      </w:r>
    </w:p>
    <w:p w:rsidR="009B54BF" w:rsidRDefault="009B54BF" w:rsidP="006E694D">
      <w:pPr>
        <w:pStyle w:val="TOC2"/>
        <w:rPr>
          <w:rFonts w:asciiTheme="minorHAnsi" w:eastAsiaTheme="minorEastAsia" w:hAnsiTheme="minorHAnsi" w:cstheme="minorBidi"/>
          <w:sz w:val="22"/>
          <w:szCs w:val="22"/>
          <w:lang w:eastAsia="ja-JP"/>
        </w:rPr>
      </w:pPr>
      <w:r>
        <w:t>1.2.</w:t>
      </w:r>
      <w:r>
        <w:rPr>
          <w:rFonts w:asciiTheme="minorHAnsi" w:eastAsiaTheme="minorEastAsia" w:hAnsiTheme="minorHAnsi" w:cstheme="minorBidi"/>
          <w:sz w:val="22"/>
          <w:szCs w:val="22"/>
          <w:lang w:eastAsia="ja-JP"/>
        </w:rPr>
        <w:tab/>
      </w:r>
      <w:r>
        <w:t>Mục đích, yêu cầu của hệ thống</w:t>
      </w:r>
      <w:r>
        <w:tab/>
      </w:r>
      <w:r>
        <w:fldChar w:fldCharType="begin"/>
      </w:r>
      <w:r>
        <w:instrText xml:space="preserve"> PAGEREF _Toc370744422 \h </w:instrText>
      </w:r>
      <w:r>
        <w:fldChar w:fldCharType="separate"/>
      </w:r>
      <w:r w:rsidR="00CC662C">
        <w:t>3</w:t>
      </w:r>
      <w:r>
        <w:fldChar w:fldCharType="end"/>
      </w:r>
    </w:p>
    <w:p w:rsidR="009B54BF" w:rsidRDefault="009B54BF" w:rsidP="006E694D">
      <w:pPr>
        <w:pStyle w:val="TOC1"/>
        <w:tabs>
          <w:tab w:val="clear" w:pos="9345"/>
          <w:tab w:val="left" w:pos="440"/>
          <w:tab w:val="right" w:leader="dot" w:pos="9639"/>
        </w:tabs>
        <w:rPr>
          <w:rFonts w:asciiTheme="minorHAnsi" w:eastAsiaTheme="minorEastAsia" w:hAnsiTheme="minorHAnsi" w:cstheme="minorBidi"/>
          <w:b w:val="0"/>
          <w:sz w:val="22"/>
          <w:szCs w:val="22"/>
          <w:lang w:eastAsia="ja-JP"/>
        </w:rPr>
      </w:pPr>
      <w:r>
        <w:t>2.</w:t>
      </w:r>
      <w:r>
        <w:rPr>
          <w:rFonts w:asciiTheme="minorHAnsi" w:eastAsiaTheme="minorEastAsia" w:hAnsiTheme="minorHAnsi" w:cstheme="minorBidi"/>
          <w:b w:val="0"/>
          <w:sz w:val="22"/>
          <w:szCs w:val="22"/>
          <w:lang w:eastAsia="ja-JP"/>
        </w:rPr>
        <w:tab/>
      </w:r>
      <w:r>
        <w:t>Phân tích thiết kế hệ thống</w:t>
      </w:r>
      <w:r>
        <w:tab/>
      </w:r>
      <w:r>
        <w:fldChar w:fldCharType="begin"/>
      </w:r>
      <w:r>
        <w:instrText xml:space="preserve"> PAGEREF _Toc370744423 \h </w:instrText>
      </w:r>
      <w:r>
        <w:fldChar w:fldCharType="separate"/>
      </w:r>
      <w:r w:rsidR="00CC662C">
        <w:t>3</w:t>
      </w:r>
      <w:r>
        <w:fldChar w:fldCharType="end"/>
      </w:r>
    </w:p>
    <w:p w:rsidR="009B54BF" w:rsidRDefault="009B54BF" w:rsidP="006E694D">
      <w:pPr>
        <w:pStyle w:val="TOC2"/>
        <w:rPr>
          <w:rFonts w:asciiTheme="minorHAnsi" w:eastAsiaTheme="minorEastAsia" w:hAnsiTheme="minorHAnsi" w:cstheme="minorBidi"/>
          <w:sz w:val="22"/>
          <w:szCs w:val="22"/>
          <w:lang w:eastAsia="ja-JP"/>
        </w:rPr>
      </w:pPr>
      <w:r>
        <w:t>2.1.</w:t>
      </w:r>
      <w:r>
        <w:rPr>
          <w:rFonts w:asciiTheme="minorHAnsi" w:eastAsiaTheme="minorEastAsia" w:hAnsiTheme="minorHAnsi" w:cstheme="minorBidi"/>
          <w:sz w:val="22"/>
          <w:szCs w:val="22"/>
          <w:lang w:eastAsia="ja-JP"/>
        </w:rPr>
        <w:tab/>
      </w:r>
      <w:r>
        <w:t>Các tác nhân tham gia hệ thống</w:t>
      </w:r>
      <w:r>
        <w:tab/>
      </w:r>
      <w:r>
        <w:fldChar w:fldCharType="begin"/>
      </w:r>
      <w:r>
        <w:instrText xml:space="preserve"> PAGEREF _Toc370744424 \h </w:instrText>
      </w:r>
      <w:r>
        <w:fldChar w:fldCharType="separate"/>
      </w:r>
      <w:r w:rsidR="00CC662C">
        <w:t>3</w:t>
      </w:r>
      <w:r>
        <w:fldChar w:fldCharType="end"/>
      </w:r>
    </w:p>
    <w:p w:rsidR="009B54BF" w:rsidRDefault="009B54BF" w:rsidP="006E694D">
      <w:pPr>
        <w:pStyle w:val="TOC2"/>
        <w:rPr>
          <w:rFonts w:asciiTheme="minorHAnsi" w:eastAsiaTheme="minorEastAsia" w:hAnsiTheme="minorHAnsi" w:cstheme="minorBidi"/>
          <w:sz w:val="22"/>
          <w:szCs w:val="22"/>
          <w:lang w:eastAsia="ja-JP"/>
        </w:rPr>
      </w:pPr>
      <w:r>
        <w:t>2.2.</w:t>
      </w:r>
      <w:r>
        <w:rPr>
          <w:rFonts w:asciiTheme="minorHAnsi" w:eastAsiaTheme="minorEastAsia" w:hAnsiTheme="minorHAnsi" w:cstheme="minorBidi"/>
          <w:sz w:val="22"/>
          <w:szCs w:val="22"/>
          <w:lang w:eastAsia="ja-JP"/>
        </w:rPr>
        <w:tab/>
      </w:r>
      <w:r>
        <w:t>Đặc tả chức năng hệ thống</w:t>
      </w:r>
      <w:r>
        <w:tab/>
      </w:r>
      <w:r>
        <w:fldChar w:fldCharType="begin"/>
      </w:r>
      <w:r>
        <w:instrText xml:space="preserve"> PAGEREF _Toc370744425 \h </w:instrText>
      </w:r>
      <w:r>
        <w:fldChar w:fldCharType="separate"/>
      </w:r>
      <w:r w:rsidR="00CC662C">
        <w:t>3</w:t>
      </w:r>
      <w:r>
        <w:fldChar w:fldCharType="end"/>
      </w:r>
    </w:p>
    <w:p w:rsidR="009B54BF" w:rsidRDefault="009B54BF">
      <w:pPr>
        <w:pStyle w:val="TOC3"/>
        <w:tabs>
          <w:tab w:val="left" w:pos="1320"/>
          <w:tab w:val="right" w:leader="dot" w:pos="9617"/>
        </w:tabs>
        <w:rPr>
          <w:noProof/>
        </w:rPr>
      </w:pPr>
      <w:r>
        <w:rPr>
          <w:noProof/>
        </w:rPr>
        <w:t>2.2.1.</w:t>
      </w:r>
      <w:r>
        <w:rPr>
          <w:noProof/>
        </w:rPr>
        <w:tab/>
        <w:t>Chức năng 1</w:t>
      </w:r>
      <w:r>
        <w:rPr>
          <w:noProof/>
        </w:rPr>
        <w:tab/>
      </w:r>
      <w:r>
        <w:rPr>
          <w:noProof/>
        </w:rPr>
        <w:fldChar w:fldCharType="begin"/>
      </w:r>
      <w:r>
        <w:rPr>
          <w:noProof/>
        </w:rPr>
        <w:instrText xml:space="preserve"> PAGEREF _Toc370744426 \h </w:instrText>
      </w:r>
      <w:r>
        <w:rPr>
          <w:noProof/>
        </w:rPr>
      </w:r>
      <w:r>
        <w:rPr>
          <w:noProof/>
        </w:rPr>
        <w:fldChar w:fldCharType="separate"/>
      </w:r>
      <w:r w:rsidR="00CC662C">
        <w:rPr>
          <w:noProof/>
        </w:rPr>
        <w:t>4</w:t>
      </w:r>
      <w:r>
        <w:rPr>
          <w:noProof/>
        </w:rPr>
        <w:fldChar w:fldCharType="end"/>
      </w:r>
    </w:p>
    <w:p w:rsidR="009B54BF" w:rsidRDefault="009B54BF">
      <w:pPr>
        <w:pStyle w:val="TOC3"/>
        <w:tabs>
          <w:tab w:val="left" w:pos="1320"/>
          <w:tab w:val="right" w:leader="dot" w:pos="9617"/>
        </w:tabs>
        <w:rPr>
          <w:noProof/>
        </w:rPr>
      </w:pPr>
      <w:r>
        <w:rPr>
          <w:noProof/>
        </w:rPr>
        <w:t>2.2.2.</w:t>
      </w:r>
      <w:r>
        <w:rPr>
          <w:noProof/>
        </w:rPr>
        <w:tab/>
        <w:t>Chức năng 1.1</w:t>
      </w:r>
      <w:r>
        <w:rPr>
          <w:noProof/>
        </w:rPr>
        <w:tab/>
      </w:r>
      <w:r>
        <w:rPr>
          <w:noProof/>
        </w:rPr>
        <w:fldChar w:fldCharType="begin"/>
      </w:r>
      <w:r>
        <w:rPr>
          <w:noProof/>
        </w:rPr>
        <w:instrText xml:space="preserve"> PAGEREF _Toc370744427 \h </w:instrText>
      </w:r>
      <w:r>
        <w:rPr>
          <w:noProof/>
        </w:rPr>
      </w:r>
      <w:r>
        <w:rPr>
          <w:noProof/>
        </w:rPr>
        <w:fldChar w:fldCharType="separate"/>
      </w:r>
      <w:r w:rsidR="00CC662C">
        <w:rPr>
          <w:noProof/>
        </w:rPr>
        <w:t>4</w:t>
      </w:r>
      <w:r>
        <w:rPr>
          <w:noProof/>
        </w:rPr>
        <w:fldChar w:fldCharType="end"/>
      </w:r>
    </w:p>
    <w:p w:rsidR="009B54BF" w:rsidRDefault="009B54BF" w:rsidP="006E694D">
      <w:pPr>
        <w:pStyle w:val="TOC2"/>
        <w:rPr>
          <w:rFonts w:asciiTheme="minorHAnsi" w:eastAsiaTheme="minorEastAsia" w:hAnsiTheme="minorHAnsi" w:cstheme="minorBidi"/>
          <w:sz w:val="22"/>
          <w:szCs w:val="22"/>
          <w:lang w:eastAsia="ja-JP"/>
        </w:rPr>
      </w:pPr>
      <w:r>
        <w:t>2.3.</w:t>
      </w:r>
      <w:r>
        <w:rPr>
          <w:rFonts w:asciiTheme="minorHAnsi" w:eastAsiaTheme="minorEastAsia" w:hAnsiTheme="minorHAnsi" w:cstheme="minorBidi"/>
          <w:sz w:val="22"/>
          <w:szCs w:val="22"/>
          <w:lang w:eastAsia="ja-JP"/>
        </w:rPr>
        <w:tab/>
      </w:r>
      <w:r>
        <w:t>Mô hình quan hệ dữ liệu</w:t>
      </w:r>
      <w:r>
        <w:tab/>
      </w:r>
      <w:r>
        <w:fldChar w:fldCharType="begin"/>
      </w:r>
      <w:r>
        <w:instrText xml:space="preserve"> PAGEREF _Toc370744428 \h </w:instrText>
      </w:r>
      <w:r>
        <w:fldChar w:fldCharType="separate"/>
      </w:r>
      <w:r w:rsidR="00CC662C">
        <w:t>5</w:t>
      </w:r>
      <w:r>
        <w:fldChar w:fldCharType="end"/>
      </w:r>
    </w:p>
    <w:p w:rsidR="009B54BF" w:rsidRDefault="009B54BF" w:rsidP="006E694D">
      <w:pPr>
        <w:pStyle w:val="TOC2"/>
        <w:rPr>
          <w:rFonts w:asciiTheme="minorHAnsi" w:eastAsiaTheme="minorEastAsia" w:hAnsiTheme="minorHAnsi" w:cstheme="minorBidi"/>
          <w:sz w:val="22"/>
          <w:szCs w:val="22"/>
          <w:lang w:eastAsia="ja-JP"/>
        </w:rPr>
      </w:pPr>
      <w:r>
        <w:t>2.4.</w:t>
      </w:r>
      <w:r>
        <w:rPr>
          <w:rFonts w:asciiTheme="minorHAnsi" w:eastAsiaTheme="minorEastAsia" w:hAnsiTheme="minorHAnsi" w:cstheme="minorBidi"/>
          <w:sz w:val="22"/>
          <w:szCs w:val="22"/>
          <w:lang w:eastAsia="ja-JP"/>
        </w:rPr>
        <w:tab/>
      </w:r>
      <w:r>
        <w:t>Từ điển dữ liệu</w:t>
      </w:r>
      <w:r>
        <w:tab/>
      </w:r>
      <w:r>
        <w:fldChar w:fldCharType="begin"/>
      </w:r>
      <w:r>
        <w:instrText xml:space="preserve"> PAGEREF _Toc370744429 \h </w:instrText>
      </w:r>
      <w:r>
        <w:fldChar w:fldCharType="separate"/>
      </w:r>
      <w:r w:rsidR="00CC662C">
        <w:t>5</w:t>
      </w:r>
      <w:r>
        <w:fldChar w:fldCharType="end"/>
      </w:r>
    </w:p>
    <w:p w:rsidR="009B54BF" w:rsidRDefault="009B54BF" w:rsidP="006E694D">
      <w:pPr>
        <w:pStyle w:val="TOC2"/>
        <w:rPr>
          <w:rFonts w:asciiTheme="minorHAnsi" w:eastAsiaTheme="minorEastAsia" w:hAnsiTheme="minorHAnsi" w:cstheme="minorBidi"/>
          <w:sz w:val="22"/>
          <w:szCs w:val="22"/>
          <w:lang w:eastAsia="ja-JP"/>
        </w:rPr>
      </w:pPr>
      <w:r w:rsidRPr="00494560">
        <w:t>2.5.</w:t>
      </w:r>
      <w:r>
        <w:rPr>
          <w:rFonts w:asciiTheme="minorHAnsi" w:eastAsiaTheme="minorEastAsia" w:hAnsiTheme="minorHAnsi" w:cstheme="minorBidi"/>
          <w:sz w:val="22"/>
          <w:szCs w:val="22"/>
          <w:lang w:eastAsia="ja-JP"/>
        </w:rPr>
        <w:tab/>
      </w:r>
      <w:r>
        <w:t>Câu lệnh tạo table/ store routines/ trigger</w:t>
      </w:r>
      <w:r>
        <w:tab/>
      </w:r>
      <w:r>
        <w:fldChar w:fldCharType="begin"/>
      </w:r>
      <w:r>
        <w:instrText xml:space="preserve"> PAGEREF _Toc370744430 \h </w:instrText>
      </w:r>
      <w:r>
        <w:fldChar w:fldCharType="separate"/>
      </w:r>
      <w:r w:rsidR="00CC662C">
        <w:t>5</w:t>
      </w:r>
      <w:r>
        <w:fldChar w:fldCharType="end"/>
      </w:r>
    </w:p>
    <w:p w:rsidR="009B54BF" w:rsidRDefault="009B54BF" w:rsidP="006E694D">
      <w:pPr>
        <w:pStyle w:val="TOC1"/>
        <w:tabs>
          <w:tab w:val="clear" w:pos="9345"/>
          <w:tab w:val="left" w:pos="520"/>
          <w:tab w:val="right" w:leader="dot" w:pos="9639"/>
        </w:tabs>
        <w:rPr>
          <w:rFonts w:asciiTheme="minorHAnsi" w:eastAsiaTheme="minorEastAsia" w:hAnsiTheme="minorHAnsi" w:cstheme="minorBidi"/>
          <w:b w:val="0"/>
          <w:sz w:val="22"/>
          <w:szCs w:val="22"/>
          <w:lang w:eastAsia="ja-JP"/>
        </w:rPr>
      </w:pPr>
      <w:r>
        <w:t>3.</w:t>
      </w:r>
      <w:r>
        <w:rPr>
          <w:rFonts w:asciiTheme="minorHAnsi" w:eastAsiaTheme="minorEastAsia" w:hAnsiTheme="minorHAnsi" w:cstheme="minorBidi"/>
          <w:b w:val="0"/>
          <w:sz w:val="22"/>
          <w:szCs w:val="22"/>
          <w:lang w:eastAsia="ja-JP"/>
        </w:rPr>
        <w:tab/>
      </w:r>
      <w:r>
        <w:t>Thiết kế giao diện</w:t>
      </w:r>
      <w:r>
        <w:tab/>
      </w:r>
      <w:r>
        <w:fldChar w:fldCharType="begin"/>
      </w:r>
      <w:r>
        <w:instrText xml:space="preserve"> PAGEREF _Toc370744431 \h </w:instrText>
      </w:r>
      <w:r>
        <w:fldChar w:fldCharType="separate"/>
      </w:r>
      <w:r w:rsidR="00CC662C">
        <w:t>6</w:t>
      </w:r>
      <w:r>
        <w:fldChar w:fldCharType="end"/>
      </w:r>
    </w:p>
    <w:p w:rsidR="009B54BF" w:rsidRDefault="009B54BF" w:rsidP="006E694D">
      <w:pPr>
        <w:pStyle w:val="TOC2"/>
        <w:rPr>
          <w:rFonts w:asciiTheme="minorHAnsi" w:eastAsiaTheme="minorEastAsia" w:hAnsiTheme="minorHAnsi" w:cstheme="minorBidi"/>
          <w:sz w:val="22"/>
          <w:szCs w:val="22"/>
          <w:lang w:eastAsia="ja-JP"/>
        </w:rPr>
      </w:pPr>
      <w:r>
        <w:t>3.1.</w:t>
      </w:r>
      <w:r>
        <w:rPr>
          <w:rFonts w:asciiTheme="minorHAnsi" w:eastAsiaTheme="minorEastAsia" w:hAnsiTheme="minorHAnsi" w:cstheme="minorBidi"/>
          <w:sz w:val="22"/>
          <w:szCs w:val="22"/>
          <w:lang w:eastAsia="ja-JP"/>
        </w:rPr>
        <w:tab/>
      </w:r>
      <w:r>
        <w:t>Giao diện quản trị:</w:t>
      </w:r>
      <w:r>
        <w:tab/>
      </w:r>
      <w:r>
        <w:fldChar w:fldCharType="begin"/>
      </w:r>
      <w:r>
        <w:instrText xml:space="preserve"> PAGEREF _Toc370744432 \h </w:instrText>
      </w:r>
      <w:r>
        <w:fldChar w:fldCharType="separate"/>
      </w:r>
      <w:r w:rsidR="00CC662C">
        <w:t>6</w:t>
      </w:r>
      <w:r>
        <w:fldChar w:fldCharType="end"/>
      </w:r>
    </w:p>
    <w:p w:rsidR="009B54BF" w:rsidRDefault="009B54BF">
      <w:pPr>
        <w:pStyle w:val="TOC3"/>
        <w:tabs>
          <w:tab w:val="left" w:pos="1320"/>
          <w:tab w:val="right" w:leader="dot" w:pos="9617"/>
        </w:tabs>
        <w:rPr>
          <w:noProof/>
        </w:rPr>
      </w:pPr>
      <w:r>
        <w:rPr>
          <w:noProof/>
        </w:rPr>
        <w:t>3.1.1.</w:t>
      </w:r>
      <w:r>
        <w:rPr>
          <w:noProof/>
        </w:rPr>
        <w:tab/>
        <w:t>Quản lý user</w:t>
      </w:r>
      <w:r>
        <w:rPr>
          <w:noProof/>
        </w:rPr>
        <w:tab/>
      </w:r>
      <w:r>
        <w:rPr>
          <w:noProof/>
        </w:rPr>
        <w:fldChar w:fldCharType="begin"/>
      </w:r>
      <w:r>
        <w:rPr>
          <w:noProof/>
        </w:rPr>
        <w:instrText xml:space="preserve"> PAGEREF _Toc370744433 \h </w:instrText>
      </w:r>
      <w:r>
        <w:rPr>
          <w:noProof/>
        </w:rPr>
      </w:r>
      <w:r>
        <w:rPr>
          <w:noProof/>
        </w:rPr>
        <w:fldChar w:fldCharType="separate"/>
      </w:r>
      <w:r w:rsidR="00CC662C">
        <w:rPr>
          <w:noProof/>
        </w:rPr>
        <w:t>6</w:t>
      </w:r>
      <w:r>
        <w:rPr>
          <w:noProof/>
        </w:rPr>
        <w:fldChar w:fldCharType="end"/>
      </w:r>
    </w:p>
    <w:p w:rsidR="009B54BF" w:rsidRDefault="009B54BF">
      <w:pPr>
        <w:pStyle w:val="TOC3"/>
        <w:tabs>
          <w:tab w:val="left" w:pos="1320"/>
          <w:tab w:val="right" w:leader="dot" w:pos="9617"/>
        </w:tabs>
        <w:rPr>
          <w:noProof/>
        </w:rPr>
      </w:pPr>
      <w:r>
        <w:rPr>
          <w:noProof/>
        </w:rPr>
        <w:t>3.1.2.</w:t>
      </w:r>
      <w:r>
        <w:rPr>
          <w:noProof/>
        </w:rPr>
        <w:tab/>
        <w:t>Quản lý file</w:t>
      </w:r>
      <w:r>
        <w:rPr>
          <w:noProof/>
        </w:rPr>
        <w:tab/>
      </w:r>
      <w:r>
        <w:rPr>
          <w:noProof/>
        </w:rPr>
        <w:fldChar w:fldCharType="begin"/>
      </w:r>
      <w:r>
        <w:rPr>
          <w:noProof/>
        </w:rPr>
        <w:instrText xml:space="preserve"> PAGEREF _Toc370744434 \h </w:instrText>
      </w:r>
      <w:r>
        <w:rPr>
          <w:noProof/>
        </w:rPr>
      </w:r>
      <w:r>
        <w:rPr>
          <w:noProof/>
        </w:rPr>
        <w:fldChar w:fldCharType="separate"/>
      </w:r>
      <w:r w:rsidR="00CC662C">
        <w:rPr>
          <w:noProof/>
        </w:rPr>
        <w:t>6</w:t>
      </w:r>
      <w:r>
        <w:rPr>
          <w:noProof/>
        </w:rPr>
        <w:fldChar w:fldCharType="end"/>
      </w:r>
    </w:p>
    <w:p w:rsidR="009B54BF" w:rsidRDefault="009B54BF">
      <w:pPr>
        <w:pStyle w:val="TOC3"/>
        <w:tabs>
          <w:tab w:val="left" w:pos="1320"/>
          <w:tab w:val="right" w:leader="dot" w:pos="9617"/>
        </w:tabs>
        <w:rPr>
          <w:noProof/>
        </w:rPr>
      </w:pPr>
      <w:r>
        <w:rPr>
          <w:noProof/>
        </w:rPr>
        <w:t>3.1.3.</w:t>
      </w:r>
      <w:r>
        <w:rPr>
          <w:noProof/>
        </w:rPr>
        <w:tab/>
        <w:t>Quản lý theme</w:t>
      </w:r>
      <w:r>
        <w:rPr>
          <w:noProof/>
        </w:rPr>
        <w:tab/>
      </w:r>
      <w:r>
        <w:rPr>
          <w:noProof/>
        </w:rPr>
        <w:fldChar w:fldCharType="begin"/>
      </w:r>
      <w:r>
        <w:rPr>
          <w:noProof/>
        </w:rPr>
        <w:instrText xml:space="preserve"> PAGEREF _Toc370744435 \h </w:instrText>
      </w:r>
      <w:r>
        <w:rPr>
          <w:noProof/>
        </w:rPr>
      </w:r>
      <w:r>
        <w:rPr>
          <w:noProof/>
        </w:rPr>
        <w:fldChar w:fldCharType="separate"/>
      </w:r>
      <w:r w:rsidR="00CC662C">
        <w:rPr>
          <w:noProof/>
        </w:rPr>
        <w:t>6</w:t>
      </w:r>
      <w:r>
        <w:rPr>
          <w:noProof/>
        </w:rPr>
        <w:fldChar w:fldCharType="end"/>
      </w:r>
    </w:p>
    <w:p w:rsidR="009B54BF" w:rsidRDefault="009B54BF" w:rsidP="006E694D">
      <w:pPr>
        <w:pStyle w:val="TOC2"/>
        <w:rPr>
          <w:rFonts w:asciiTheme="minorHAnsi" w:eastAsiaTheme="minorEastAsia" w:hAnsiTheme="minorHAnsi" w:cstheme="minorBidi"/>
          <w:sz w:val="22"/>
          <w:szCs w:val="22"/>
          <w:lang w:eastAsia="ja-JP"/>
        </w:rPr>
      </w:pPr>
      <w:r>
        <w:t>3.2.</w:t>
      </w:r>
      <w:r>
        <w:rPr>
          <w:rFonts w:asciiTheme="minorHAnsi" w:eastAsiaTheme="minorEastAsia" w:hAnsiTheme="minorHAnsi" w:cstheme="minorBidi"/>
          <w:sz w:val="22"/>
          <w:szCs w:val="22"/>
          <w:lang w:eastAsia="ja-JP"/>
        </w:rPr>
        <w:tab/>
      </w:r>
      <w:r>
        <w:t>Trang khách hàng</w:t>
      </w:r>
      <w:r>
        <w:tab/>
      </w:r>
      <w:r>
        <w:fldChar w:fldCharType="begin"/>
      </w:r>
      <w:r>
        <w:instrText xml:space="preserve"> PAGEREF _Toc370744436 \h </w:instrText>
      </w:r>
      <w:r>
        <w:fldChar w:fldCharType="separate"/>
      </w:r>
      <w:r w:rsidR="00CC662C">
        <w:t>6</w:t>
      </w:r>
      <w:r>
        <w:fldChar w:fldCharType="end"/>
      </w:r>
    </w:p>
    <w:p w:rsidR="009B54BF" w:rsidRDefault="009B54BF">
      <w:pPr>
        <w:pStyle w:val="TOC3"/>
        <w:tabs>
          <w:tab w:val="right" w:leader="dot" w:pos="9617"/>
        </w:tabs>
        <w:rPr>
          <w:noProof/>
        </w:rPr>
      </w:pPr>
      <w:r>
        <w:rPr>
          <w:noProof/>
        </w:rPr>
        <w:t>3.2.1.</w:t>
      </w:r>
      <w:r>
        <w:rPr>
          <w:noProof/>
        </w:rPr>
        <w:tab/>
      </w:r>
      <w:r>
        <w:rPr>
          <w:noProof/>
        </w:rPr>
        <w:fldChar w:fldCharType="begin"/>
      </w:r>
      <w:r>
        <w:rPr>
          <w:noProof/>
        </w:rPr>
        <w:instrText xml:space="preserve"> PAGEREF _Toc370744437 \h </w:instrText>
      </w:r>
      <w:r>
        <w:rPr>
          <w:noProof/>
        </w:rPr>
      </w:r>
      <w:r>
        <w:rPr>
          <w:noProof/>
        </w:rPr>
        <w:fldChar w:fldCharType="separate"/>
      </w:r>
      <w:r w:rsidR="00CC662C">
        <w:rPr>
          <w:noProof/>
        </w:rPr>
        <w:t>6</w:t>
      </w:r>
      <w:r>
        <w:rPr>
          <w:noProof/>
        </w:rPr>
        <w:fldChar w:fldCharType="end"/>
      </w:r>
    </w:p>
    <w:p w:rsidR="009B54BF" w:rsidRDefault="009B54BF" w:rsidP="006E694D">
      <w:pPr>
        <w:pStyle w:val="TOC1"/>
        <w:tabs>
          <w:tab w:val="clear" w:pos="9345"/>
          <w:tab w:val="right" w:leader="dot" w:pos="9639"/>
        </w:tabs>
        <w:rPr>
          <w:rFonts w:asciiTheme="minorHAnsi" w:eastAsiaTheme="minorEastAsia" w:hAnsiTheme="minorHAnsi" w:cstheme="minorBidi"/>
          <w:b w:val="0"/>
          <w:sz w:val="22"/>
          <w:szCs w:val="22"/>
          <w:lang w:eastAsia="ja-JP"/>
        </w:rPr>
      </w:pPr>
      <w:r w:rsidRPr="00494560">
        <w:rPr>
          <w:caps/>
        </w:rPr>
        <w:t>Kết luận</w:t>
      </w:r>
      <w:r>
        <w:tab/>
      </w:r>
      <w:r>
        <w:fldChar w:fldCharType="begin"/>
      </w:r>
      <w:r>
        <w:instrText xml:space="preserve"> PAGEREF _Toc370744438 \h </w:instrText>
      </w:r>
      <w:r>
        <w:fldChar w:fldCharType="separate"/>
      </w:r>
      <w:r w:rsidR="00CC662C">
        <w:t>7</w:t>
      </w:r>
      <w:r>
        <w:fldChar w:fldCharType="end"/>
      </w:r>
    </w:p>
    <w:p w:rsidR="009B54BF" w:rsidRDefault="009B54BF" w:rsidP="006E694D">
      <w:pPr>
        <w:pStyle w:val="TOC1"/>
        <w:tabs>
          <w:tab w:val="clear" w:pos="9345"/>
          <w:tab w:val="right" w:leader="dot" w:pos="9639"/>
        </w:tabs>
        <w:rPr>
          <w:rFonts w:asciiTheme="minorHAnsi" w:eastAsiaTheme="minorEastAsia" w:hAnsiTheme="minorHAnsi" w:cstheme="minorBidi"/>
          <w:b w:val="0"/>
          <w:sz w:val="22"/>
          <w:szCs w:val="22"/>
          <w:lang w:eastAsia="ja-JP"/>
        </w:rPr>
      </w:pPr>
      <w:r w:rsidRPr="00494560">
        <w:rPr>
          <w:caps/>
        </w:rPr>
        <w:t>Tài liệu tham khảo</w:t>
      </w:r>
      <w:r>
        <w:tab/>
      </w:r>
      <w:r>
        <w:fldChar w:fldCharType="begin"/>
      </w:r>
      <w:r>
        <w:instrText xml:space="preserve"> PAGEREF _Toc370744439 \h </w:instrText>
      </w:r>
      <w:r>
        <w:fldChar w:fldCharType="separate"/>
      </w:r>
      <w:r w:rsidR="00CC662C">
        <w:t>8</w:t>
      </w:r>
      <w:r>
        <w:fldChar w:fldCharType="end"/>
      </w:r>
    </w:p>
    <w:p w:rsidR="00B65DF4" w:rsidRPr="00E73B3A" w:rsidRDefault="009B54BF" w:rsidP="00F04A5F">
      <w:pPr>
        <w:spacing w:line="264" w:lineRule="auto"/>
      </w:pPr>
      <w:r>
        <w:fldChar w:fldCharType="end"/>
      </w: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D85A61" w:rsidP="003810F2">
      <w:pPr>
        <w:pStyle w:val="Heading1"/>
      </w:pPr>
      <w:bookmarkStart w:id="1" w:name="_Toc370744420"/>
      <w:r>
        <w:lastRenderedPageBreak/>
        <w:t>Tổng quan về hệ thống</w:t>
      </w:r>
      <w:bookmarkEnd w:id="1"/>
    </w:p>
    <w:p w:rsidR="00C607FE" w:rsidRDefault="00D85A61" w:rsidP="00D5788E">
      <w:pPr>
        <w:pStyle w:val="Heading2"/>
      </w:pPr>
      <w:bookmarkStart w:id="2" w:name="_Toc370744421"/>
      <w:r>
        <w:t>Đặt vấn đề</w:t>
      </w:r>
      <w:bookmarkStart w:id="3" w:name="_Toc370744422"/>
      <w:bookmarkEnd w:id="2"/>
    </w:p>
    <w:p w:rsidR="00C607FE" w:rsidRDefault="00C607FE" w:rsidP="005C3427">
      <w:pPr>
        <w:ind w:firstLine="576"/>
        <w:rPr>
          <w:rStyle w:val="fontstyle01"/>
        </w:rPr>
      </w:pPr>
      <w:r>
        <w:rPr>
          <w:rStyle w:val="fontstyle01"/>
        </w:rPr>
        <w:t>Trong những năm gần đây, cùng với sự phát triển của công nghệ thông tin và các</w:t>
      </w:r>
      <w:r>
        <w:rPr>
          <w:rFonts w:ascii="TimesNewRomanPSMT" w:hAnsi="TimesNewRomanPSMT"/>
          <w:color w:val="000000"/>
          <w:szCs w:val="26"/>
        </w:rPr>
        <w:br/>
      </w:r>
      <w:r>
        <w:rPr>
          <w:rStyle w:val="fontstyle01"/>
        </w:rPr>
        <w:t>phương tiện truyền thông, đặc biệt là Internet đã mang lại nhiều chuyển biến trong tất cả</w:t>
      </w:r>
      <w:r w:rsidR="005C3427">
        <w:rPr>
          <w:rStyle w:val="fontstyle01"/>
        </w:rPr>
        <w:t xml:space="preserve"> </w:t>
      </w:r>
      <w:r>
        <w:rPr>
          <w:rStyle w:val="fontstyle01"/>
        </w:rPr>
        <w:t>các lĩnh vực của xã hội. Nền kinh tế thế giới đang bước vào giai đoạn kinh tế tri thức.Đặc điểm của nền kinh tế này là dịch vụ sẽ là khu vực thu hút được nhiều lao động</w:t>
      </w:r>
      <w:r w:rsidR="005C3427">
        <w:rPr>
          <w:rStyle w:val="fontstyle01"/>
        </w:rPr>
        <w:t xml:space="preserve"> </w:t>
      </w:r>
      <w:r>
        <w:rPr>
          <w:rStyle w:val="fontstyle01"/>
        </w:rPr>
        <w:t>tham</w:t>
      </w:r>
      <w:r w:rsidR="005C3427">
        <w:rPr>
          <w:rStyle w:val="fontstyle01"/>
        </w:rPr>
        <w:t xml:space="preserve"> </w:t>
      </w:r>
      <w:r>
        <w:rPr>
          <w:rStyle w:val="fontstyle01"/>
        </w:rPr>
        <w:t>gia nhất, đặc biệt là những lao động tri thức cao. Do đó việc nâng cao hiệu quả</w:t>
      </w:r>
      <w:r w:rsidR="001D40E4">
        <w:rPr>
          <w:rStyle w:val="fontstyle01"/>
        </w:rPr>
        <w:t xml:space="preserve"> </w:t>
      </w:r>
      <w:r>
        <w:rPr>
          <w:rStyle w:val="fontstyle01"/>
        </w:rPr>
        <w:t>chất</w:t>
      </w:r>
      <w:r w:rsidR="001D40E4">
        <w:rPr>
          <w:rStyle w:val="fontstyle01"/>
        </w:rPr>
        <w:t xml:space="preserve"> </w:t>
      </w:r>
      <w:r>
        <w:rPr>
          <w:rStyle w:val="fontstyle01"/>
        </w:rPr>
        <w:t>lượng giáo dục, đào tạo sẽ là nhân tố sống còn quyết định sự tồn tại và phát triển</w:t>
      </w:r>
      <w:r w:rsidR="005C3427">
        <w:rPr>
          <w:rStyle w:val="fontstyle01"/>
        </w:rPr>
        <w:t xml:space="preserve"> </w:t>
      </w:r>
      <w:r>
        <w:rPr>
          <w:rStyle w:val="fontstyle01"/>
        </w:rPr>
        <w:t>của</w:t>
      </w:r>
      <w:r w:rsidR="005C3427">
        <w:rPr>
          <w:rStyle w:val="fontstyle01"/>
        </w:rPr>
        <w:t xml:space="preserve"> </w:t>
      </w:r>
      <w:r>
        <w:rPr>
          <w:rStyle w:val="fontstyle01"/>
        </w:rPr>
        <w:t>mỗi</w:t>
      </w:r>
      <w:r w:rsidR="005C3427">
        <w:rPr>
          <w:rStyle w:val="fontstyle01"/>
        </w:rPr>
        <w:t xml:space="preserve"> </w:t>
      </w:r>
      <w:r>
        <w:rPr>
          <w:rStyle w:val="fontstyle01"/>
        </w:rPr>
        <w:t>quốc gia, công ty, gia đình và mỗi cá nhân.</w:t>
      </w:r>
    </w:p>
    <w:p w:rsidR="008F3C57" w:rsidRDefault="00566162" w:rsidP="005C3427">
      <w:pPr>
        <w:ind w:firstLine="576"/>
        <w:rPr>
          <w:rFonts w:ascii="TimesNewRomanPSMT" w:hAnsi="TimesNewRomanPSMT"/>
          <w:color w:val="000000"/>
          <w:szCs w:val="26"/>
        </w:rPr>
      </w:pPr>
      <w:r>
        <w:rPr>
          <w:rFonts w:ascii="TimesNewRomanPSMT" w:hAnsi="TimesNewRomanPSMT"/>
          <w:color w:val="000000"/>
          <w:szCs w:val="26"/>
        </w:rPr>
        <w:t xml:space="preserve">Trong xã hội hay trong trường đại học Thăng Long, nhu cầu học trực tuyến của cán bộ giáo viên, sinh viên đang rất cao. Nhà trường cũng có nhiều động thái tích cực nhằm khuyến khích đưa công nghệ thông tin vào giảng dạy, đưa các kiến thức về E-Learning tới những cán bộ quản ký, giáo viên, những người quan tâm tới giáo dục, học sinh – sinh viên. Hiện nay, trường đã xây dựng được website </w:t>
      </w:r>
      <w:hyperlink r:id="rId8" w:history="1">
        <w:r w:rsidRPr="008E5B75">
          <w:rPr>
            <w:rStyle w:val="Hyperlink"/>
            <w:rFonts w:ascii="TimesNewRomanPSMT" w:hAnsi="TimesNewRomanPSMT"/>
            <w:szCs w:val="26"/>
          </w:rPr>
          <w:t>http://daotaotructuyen.thanglong.edu.vn</w:t>
        </w:r>
      </w:hyperlink>
      <w:r>
        <w:rPr>
          <w:rFonts w:ascii="TimesNewRomanPSMT" w:hAnsi="TimesNewRomanPSMT"/>
          <w:color w:val="000000"/>
          <w:szCs w:val="26"/>
        </w:rPr>
        <w:t xml:space="preserve"> để </w:t>
      </w:r>
      <w:r w:rsidR="00D257D3">
        <w:rPr>
          <w:rFonts w:ascii="TimesNewRomanPSMT" w:hAnsi="TimesNewRomanPSMT"/>
          <w:color w:val="000000"/>
          <w:szCs w:val="26"/>
        </w:rPr>
        <w:t>tuyên truyền, phổ cập công nghệ được xây dựng trên mã nguồn mở Moodle(để xây dựng và quản lý hệ thống học tập trực tuyến).</w:t>
      </w:r>
    </w:p>
    <w:p w:rsidR="00C607FE" w:rsidRPr="00C607FE" w:rsidRDefault="00D257D3" w:rsidP="00D257D3">
      <w:pPr>
        <w:ind w:firstLine="576"/>
      </w:pPr>
      <w:r>
        <w:rPr>
          <w:rFonts w:ascii="TimesNewRomanPSMT" w:hAnsi="TimesNewRomanPSMT"/>
          <w:color w:val="000000"/>
          <w:szCs w:val="26"/>
        </w:rPr>
        <w:t>Tuy nhiên, tỳ lệ online trực tiếp giữa giáo viên và học viên trên mạng còn thấp và hệ thống học tập trực tuyến môn tiếng Anh ở nhà trường vẫn còn thiếu. Việc tổ chức đánh giá chất lượng còn nhiều hạn chế.Vì vậy, nhóm đã xây dựng đề tài “</w:t>
      </w:r>
      <w:r w:rsidRPr="00D257D3">
        <w:rPr>
          <w:rFonts w:ascii="TimesNewRomanPSMT" w:hAnsi="TimesNewRomanPSMT"/>
          <w:b/>
          <w:i/>
          <w:color w:val="000000"/>
          <w:szCs w:val="26"/>
        </w:rPr>
        <w:t>Xây dựng website elearning cho sinh viên Thăng Long</w:t>
      </w:r>
      <w:r>
        <w:rPr>
          <w:rFonts w:ascii="TimesNewRomanPSMT" w:hAnsi="TimesNewRomanPSMT"/>
          <w:color w:val="000000"/>
          <w:szCs w:val="26"/>
        </w:rPr>
        <w:t>”; ở đây giới hạn ở bộ môn tiếng Anh. Trong tương hy vọng phát triển thêm trên cho các bộ môn học.</w:t>
      </w:r>
    </w:p>
    <w:p w:rsidR="00031FE2" w:rsidRDefault="00031FE2" w:rsidP="00D5788E">
      <w:pPr>
        <w:pStyle w:val="Heading2"/>
      </w:pPr>
      <w:r w:rsidRPr="00E73B3A">
        <w:t xml:space="preserve">Mục </w:t>
      </w:r>
      <w:r w:rsidR="00D85A61">
        <w:t>đích, yêu cầu của hệ thống</w:t>
      </w:r>
      <w:bookmarkEnd w:id="3"/>
    </w:p>
    <w:p w:rsidR="00D257D3" w:rsidRPr="00D257D3" w:rsidRDefault="00D257D3" w:rsidP="00D257D3">
      <w:pPr>
        <w:rPr>
          <w:i/>
        </w:rPr>
      </w:pPr>
      <w:r w:rsidRPr="00D257D3">
        <w:rPr>
          <w:i/>
        </w:rPr>
        <w:t xml:space="preserve">Mục tiêu của dự án là nhằm đáp ứng việc: </w:t>
      </w:r>
    </w:p>
    <w:p w:rsidR="00C62A6E" w:rsidRPr="00E73B3A" w:rsidRDefault="00D257D3" w:rsidP="00D85A61">
      <w:pPr>
        <w:numPr>
          <w:ilvl w:val="0"/>
          <w:numId w:val="10"/>
        </w:numPr>
        <w:spacing w:before="40" w:after="40" w:line="264" w:lineRule="auto"/>
        <w:ind w:hanging="153"/>
      </w:pPr>
      <w:r>
        <w:t xml:space="preserve"> Mục đính chính của dự án là giúp người học tự học là chính, có thể học ở mọi nơi (any where), mọi lúc (any time), …</w:t>
      </w:r>
    </w:p>
    <w:p w:rsidR="00144403" w:rsidRDefault="00D257D3" w:rsidP="00D85A61">
      <w:pPr>
        <w:numPr>
          <w:ilvl w:val="0"/>
          <w:numId w:val="10"/>
        </w:numPr>
        <w:spacing w:before="40" w:after="40" w:line="264" w:lineRule="auto"/>
        <w:ind w:hanging="153"/>
      </w:pPr>
      <w:r>
        <w:t xml:space="preserve"> Hỗ trợ thiết lập môi trường học Online và Offline</w:t>
      </w:r>
    </w:p>
    <w:p w:rsidR="00D257D3" w:rsidRDefault="00D257D3" w:rsidP="00D85A61">
      <w:pPr>
        <w:numPr>
          <w:ilvl w:val="0"/>
          <w:numId w:val="10"/>
        </w:numPr>
        <w:spacing w:before="40" w:after="40" w:line="264" w:lineRule="auto"/>
        <w:ind w:hanging="153"/>
      </w:pPr>
      <w:r>
        <w:t xml:space="preserve"> Hỗ trợ học </w:t>
      </w:r>
      <w:r w:rsidR="0020783D">
        <w:t>online  học trực tuyến, qua việc truy cập Internet vào website.</w:t>
      </w:r>
    </w:p>
    <w:p w:rsidR="0020783D" w:rsidRPr="00E73B3A" w:rsidRDefault="0020783D" w:rsidP="00D85A61">
      <w:pPr>
        <w:numPr>
          <w:ilvl w:val="0"/>
          <w:numId w:val="10"/>
        </w:numPr>
        <w:spacing w:before="40" w:after="40" w:line="264" w:lineRule="auto"/>
        <w:ind w:hanging="153"/>
      </w:pPr>
      <w:r>
        <w:t xml:space="preserve"> Hệ thống quản lý học tập: Là hệ thống quản lý quá tình học tập của người học, nguồn tài nguyên của người học, nguồn tài nguyên học tập.</w:t>
      </w:r>
    </w:p>
    <w:p w:rsidR="00144403" w:rsidRPr="00E73B3A" w:rsidRDefault="0020783D" w:rsidP="00D85A61">
      <w:pPr>
        <w:numPr>
          <w:ilvl w:val="0"/>
          <w:numId w:val="10"/>
        </w:numPr>
        <w:spacing w:before="40" w:after="40" w:line="264" w:lineRule="auto"/>
        <w:ind w:hanging="153"/>
      </w:pPr>
      <w:r>
        <w:t xml:space="preserve"> Hệ thống chia sẻ kiến thức ngữ pháp;</w:t>
      </w:r>
    </w:p>
    <w:p w:rsidR="0020783D" w:rsidRDefault="0020783D" w:rsidP="0020783D">
      <w:pPr>
        <w:numPr>
          <w:ilvl w:val="0"/>
          <w:numId w:val="10"/>
        </w:numPr>
        <w:spacing w:before="40" w:after="40" w:line="264" w:lineRule="auto"/>
        <w:ind w:hanging="153"/>
      </w:pPr>
      <w:r>
        <w:t xml:space="preserve"> Hệ thống quản lý việc tạo, làm các bài kiểm tra, khóa học.</w:t>
      </w:r>
    </w:p>
    <w:p w:rsidR="0020783D" w:rsidRPr="00E73B3A" w:rsidRDefault="0020783D" w:rsidP="0020783D">
      <w:pPr>
        <w:spacing w:before="40" w:after="40" w:line="264" w:lineRule="auto"/>
      </w:pPr>
      <w:r w:rsidRPr="0020783D">
        <w:rPr>
          <w:rFonts w:ascii="TimesNewRomanPSMT" w:hAnsi="TimesNewRomanPSMT"/>
          <w:color w:val="000000"/>
          <w:szCs w:val="26"/>
        </w:rPr>
        <w:t>E-Learning giúp cho việc học tập vẫn có thể được tiến hành gần như đồng thời trong</w:t>
      </w:r>
      <w:r w:rsidRPr="0020783D">
        <w:rPr>
          <w:rFonts w:ascii="TimesNewRomanPSMT" w:hAnsi="TimesNewRomanPSMT"/>
          <w:color w:val="000000"/>
          <w:szCs w:val="26"/>
        </w:rPr>
        <w:br/>
        <w:t>quá trình làm việc. Thực tế, 70% dung lượng học tập diễn ra trong quá trình làm việc</w:t>
      </w:r>
      <w:r w:rsidRPr="0020783D">
        <w:rPr>
          <w:rFonts w:ascii="TimesNewRomanPSMT" w:hAnsi="TimesNewRomanPSMT"/>
          <w:color w:val="000000"/>
          <w:szCs w:val="26"/>
        </w:rPr>
        <w:br/>
        <w:t>như: tìm kiếm thông tin, đọc tài liệu, trao đổi với đồng nghiệp. Ví dụ:</w:t>
      </w:r>
      <w:r>
        <w:rPr>
          <w:rFonts w:ascii="TimesNewRomanPSMT" w:hAnsi="TimesNewRomanPSMT"/>
          <w:color w:val="000000"/>
          <w:szCs w:val="26"/>
        </w:rPr>
        <w:t xml:space="preserve"> Sinh viên</w:t>
      </w:r>
      <w:r w:rsidRPr="0020783D">
        <w:rPr>
          <w:rFonts w:ascii="TimesNewRomanPSMT" w:hAnsi="TimesNewRomanPSMT"/>
          <w:color w:val="000000"/>
          <w:szCs w:val="26"/>
        </w:rPr>
        <w:t xml:space="preserve"> nào đó</w:t>
      </w:r>
      <w:r w:rsidRPr="0020783D">
        <w:rPr>
          <w:rFonts w:ascii="TimesNewRomanPSMT" w:hAnsi="TimesNewRomanPSMT"/>
          <w:color w:val="000000"/>
          <w:szCs w:val="26"/>
        </w:rPr>
        <w:br/>
        <w:t>muốn câu trả lời ngay lập tức cho một vấn đề khó khăn, họ có thể truy cập</w:t>
      </w:r>
      <w:r w:rsidRPr="0020783D">
        <w:rPr>
          <w:rFonts w:ascii="TimesNewRomanPSMT" w:hAnsi="TimesNewRomanPSMT"/>
          <w:color w:val="000000"/>
          <w:szCs w:val="26"/>
        </w:rPr>
        <w:br/>
        <w:t>www.google.com</w:t>
      </w:r>
    </w:p>
    <w:p w:rsidR="00C62A6E" w:rsidRPr="00E73B3A" w:rsidRDefault="00C62A6E" w:rsidP="00144403">
      <w:pPr>
        <w:spacing w:before="40" w:after="40" w:line="264" w:lineRule="auto"/>
        <w:ind w:left="540"/>
      </w:pPr>
    </w:p>
    <w:p w:rsidR="00B23FF4" w:rsidRPr="00E73B3A" w:rsidRDefault="00B23FF4" w:rsidP="00D5788E">
      <w:pPr>
        <w:pStyle w:val="Heading1"/>
      </w:pPr>
      <w:bookmarkStart w:id="4" w:name="_Toc370744423"/>
      <w:r w:rsidRPr="00E73B3A">
        <w:t>Phân tích thiết kế hệ thống</w:t>
      </w:r>
      <w:bookmarkEnd w:id="4"/>
    </w:p>
    <w:p w:rsidR="00D85A61" w:rsidRDefault="00D85A61" w:rsidP="00D5788E">
      <w:pPr>
        <w:pStyle w:val="Heading2"/>
      </w:pPr>
      <w:bookmarkStart w:id="5" w:name="_Toc370744424"/>
      <w:r>
        <w:t>Các tác nhân tham gia hệ thống</w:t>
      </w:r>
      <w:bookmarkEnd w:id="5"/>
    </w:p>
    <w:p w:rsidR="00D85A61" w:rsidRPr="00E73B3A" w:rsidRDefault="0020783D" w:rsidP="00D85A61">
      <w:pPr>
        <w:numPr>
          <w:ilvl w:val="0"/>
          <w:numId w:val="10"/>
        </w:numPr>
        <w:spacing w:before="40" w:after="40" w:line="264" w:lineRule="auto"/>
        <w:ind w:hanging="153"/>
      </w:pPr>
      <w:r>
        <w:t xml:space="preserve"> Quản trị viên (admin): Là tài khoản trực tiếp quản trị hệ thống; có tất cả các quyền trên hệ thống (tạo mới, thêm, sửa , xóa).</w:t>
      </w:r>
      <w:r w:rsidR="00746DB3">
        <w:t xml:space="preserve"> </w:t>
      </w:r>
    </w:p>
    <w:p w:rsidR="00D85A61" w:rsidRPr="00E73B3A" w:rsidRDefault="0020783D" w:rsidP="00D85A61">
      <w:pPr>
        <w:numPr>
          <w:ilvl w:val="0"/>
          <w:numId w:val="10"/>
        </w:numPr>
        <w:spacing w:before="40" w:after="40" w:line="264" w:lineRule="auto"/>
        <w:ind w:hanging="153"/>
      </w:pPr>
      <w:r>
        <w:t xml:space="preserve"> Giáo viên (teacher): Là tài khoản cấp giáo viên có quyền tạo câu hỏi, thêm kiến thức ngữ pháp.</w:t>
      </w:r>
    </w:p>
    <w:p w:rsidR="00D85A61" w:rsidRPr="00E73B3A" w:rsidRDefault="0020783D" w:rsidP="00D85A61">
      <w:pPr>
        <w:numPr>
          <w:ilvl w:val="0"/>
          <w:numId w:val="10"/>
        </w:numPr>
        <w:spacing w:before="40" w:after="40" w:line="264" w:lineRule="auto"/>
        <w:ind w:hanging="153"/>
      </w:pPr>
      <w:r>
        <w:t xml:space="preserve"> Sinh viên (student): Là tài khoản cấp cho sinh viên có quyền có quyền xem kiến thức ngữ pháp, </w:t>
      </w:r>
      <w:r w:rsidR="00213FC4">
        <w:t>làm các bào test luyện tập.</w:t>
      </w:r>
    </w:p>
    <w:p w:rsidR="00F46038" w:rsidRPr="00E73B3A" w:rsidRDefault="00D85A61" w:rsidP="00D5788E">
      <w:pPr>
        <w:pStyle w:val="Heading2"/>
      </w:pPr>
      <w:bookmarkStart w:id="6" w:name="_Toc370744425"/>
      <w:r>
        <w:t xml:space="preserve">Đặc tả </w:t>
      </w:r>
      <w:r w:rsidR="00F46038" w:rsidRPr="00E73B3A">
        <w:t>chức năng hệ thống</w:t>
      </w:r>
      <w:bookmarkEnd w:id="6"/>
    </w:p>
    <w:p w:rsidR="00F46038" w:rsidRPr="00E73B3A" w:rsidRDefault="00F46038" w:rsidP="00F46038">
      <w:pPr>
        <w:spacing w:beforeLines="60" w:before="144" w:afterLines="60" w:after="144" w:line="360" w:lineRule="auto"/>
        <w:rPr>
          <w:sz w:val="28"/>
          <w:szCs w:val="28"/>
        </w:rPr>
      </w:pPr>
      <w:r w:rsidRPr="00E73B3A">
        <w:rPr>
          <w:sz w:val="28"/>
          <w:szCs w:val="28"/>
        </w:rPr>
        <w:t xml:space="preserve">Sơ đồ chức năng của </w:t>
      </w:r>
      <w:r w:rsidR="0054509B" w:rsidRPr="00E73B3A">
        <w:rPr>
          <w:sz w:val="28"/>
          <w:szCs w:val="28"/>
        </w:rPr>
        <w:t>trang web</w:t>
      </w:r>
      <w:r w:rsidRPr="00E73B3A">
        <w:rPr>
          <w:sz w:val="28"/>
          <w:szCs w:val="28"/>
        </w:rPr>
        <w:t>:</w:t>
      </w:r>
    </w:p>
    <w:p w:rsidR="00CA6D10" w:rsidRDefault="00445E29" w:rsidP="00CA6D10">
      <w:pPr>
        <w:pStyle w:val="BodyText"/>
        <w:spacing w:before="80" w:after="80" w:line="360" w:lineRule="auto"/>
        <w:rPr>
          <w:b/>
          <w:i/>
          <w:sz w:val="28"/>
          <w:szCs w:val="28"/>
        </w:rPr>
      </w:pPr>
      <w:r w:rsidRPr="00E73B3A">
        <w:rPr>
          <w:b/>
          <w:i/>
          <w:noProof/>
          <w:sz w:val="28"/>
          <w:szCs w:val="28"/>
        </w:rPr>
        <w:drawing>
          <wp:inline distT="0" distB="0" distL="0" distR="0" wp14:anchorId="6BCA0744" wp14:editId="4085A581">
            <wp:extent cx="5838825" cy="5314950"/>
            <wp:effectExtent l="0" t="0" r="0" b="0"/>
            <wp:docPr id="1" name="Organization Chart 3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A6D10" w:rsidRDefault="00CA6D10" w:rsidP="00CA6D10">
      <w:pPr>
        <w:pStyle w:val="BodyText"/>
        <w:spacing w:before="80" w:after="80" w:line="360" w:lineRule="auto"/>
        <w:rPr>
          <w:b/>
          <w:i/>
          <w:sz w:val="28"/>
          <w:szCs w:val="28"/>
        </w:rPr>
      </w:pPr>
    </w:p>
    <w:p w:rsidR="00CA6D10" w:rsidRDefault="00CA6D10" w:rsidP="00CA6D10">
      <w:pPr>
        <w:pStyle w:val="BodyText"/>
        <w:spacing w:before="80" w:after="80" w:line="360" w:lineRule="auto"/>
        <w:rPr>
          <w:b/>
          <w:i/>
          <w:sz w:val="28"/>
          <w:szCs w:val="28"/>
        </w:rPr>
      </w:pPr>
    </w:p>
    <w:p w:rsidR="00CA6D10" w:rsidRDefault="00CA6D10" w:rsidP="00CA6D10">
      <w:pPr>
        <w:pStyle w:val="BodyText"/>
        <w:spacing w:before="80" w:after="80" w:line="360" w:lineRule="auto"/>
        <w:rPr>
          <w:b/>
          <w:i/>
          <w:sz w:val="28"/>
          <w:szCs w:val="28"/>
        </w:rPr>
      </w:pPr>
    </w:p>
    <w:p w:rsidR="00CA6D10" w:rsidRDefault="00CA6D10" w:rsidP="00CA6D10">
      <w:pPr>
        <w:pStyle w:val="BodyText"/>
        <w:spacing w:before="80" w:after="80" w:line="360" w:lineRule="auto"/>
        <w:rPr>
          <w:b/>
          <w:i/>
          <w:sz w:val="28"/>
          <w:szCs w:val="28"/>
        </w:rPr>
      </w:pPr>
      <w:r>
        <w:rPr>
          <w:b/>
          <w:i/>
          <w:sz w:val="28"/>
          <w:szCs w:val="28"/>
        </w:rPr>
        <w:t>Sơ đồ tổng quan các chức năng chính</w:t>
      </w:r>
    </w:p>
    <w:p w:rsidR="00F46038" w:rsidRPr="00746DB3" w:rsidRDefault="00CA6D10" w:rsidP="00746DB3">
      <w:pPr>
        <w:pStyle w:val="BodyText"/>
        <w:spacing w:before="80" w:after="80" w:line="360" w:lineRule="auto"/>
        <w:rPr>
          <w:b/>
          <w:i/>
          <w:sz w:val="28"/>
          <w:szCs w:val="28"/>
        </w:rPr>
      </w:pPr>
      <w:r>
        <w:rPr>
          <w:b/>
          <w:i/>
          <w:noProof/>
          <w:sz w:val="28"/>
          <w:szCs w:val="28"/>
        </w:rPr>
        <w:drawing>
          <wp:inline distT="0" distB="0" distL="0" distR="0">
            <wp:extent cx="5760720" cy="410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05275"/>
                    </a:xfrm>
                    <a:prstGeom prst="rect">
                      <a:avLst/>
                    </a:prstGeom>
                  </pic:spPr>
                </pic:pic>
              </a:graphicData>
            </a:graphic>
          </wp:inline>
        </w:drawing>
      </w:r>
      <w:r w:rsidR="00E73B3A">
        <w:rPr>
          <w:b/>
          <w:i/>
          <w:sz w:val="28"/>
          <w:szCs w:val="28"/>
        </w:rPr>
        <w:br w:type="page"/>
      </w:r>
    </w:p>
    <w:p w:rsidR="00746DB3" w:rsidRDefault="00746DB3" w:rsidP="00746DB3">
      <w:pPr>
        <w:pStyle w:val="Heading2"/>
        <w:keepLines/>
        <w:numPr>
          <w:ilvl w:val="0"/>
          <w:numId w:val="0"/>
        </w:numPr>
        <w:spacing w:before="480" w:after="60"/>
        <w:ind w:left="567"/>
      </w:pPr>
      <w:bookmarkStart w:id="7" w:name="_Toc448235939"/>
      <w:bookmarkStart w:id="8" w:name="_Toc448621497"/>
      <w:bookmarkStart w:id="9" w:name="_Toc449446381"/>
      <w:bookmarkStart w:id="10" w:name="_Toc450596962"/>
      <w:bookmarkStart w:id="11" w:name="_Toc370744427"/>
    </w:p>
    <w:p w:rsidR="00746DB3" w:rsidRDefault="00746DB3" w:rsidP="00746DB3">
      <w:pPr>
        <w:pStyle w:val="Heading3"/>
      </w:pPr>
      <w:r w:rsidRPr="008E1FD3">
        <w:t>UC #</w:t>
      </w:r>
      <w:r>
        <w:t>0001</w:t>
      </w:r>
      <w:r w:rsidRPr="008E1FD3">
        <w:t xml:space="preserve"> Đăng nhập</w:t>
      </w:r>
      <w:bookmarkEnd w:id="7"/>
      <w:bookmarkEnd w:id="8"/>
      <w:bookmarkEnd w:id="9"/>
      <w:bookmarkEnd w:id="10"/>
    </w:p>
    <w:tbl>
      <w:tblPr>
        <w:tblW w:w="9288"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08"/>
        <w:gridCol w:w="900"/>
        <w:gridCol w:w="5802"/>
        <w:gridCol w:w="1578"/>
      </w:tblGrid>
      <w:tr w:rsidR="00746DB3" w:rsidRPr="008E1FD3" w:rsidTr="00B4401D">
        <w:trPr>
          <w:trHeight w:val="940"/>
          <w:tblHeader/>
          <w:jc w:val="center"/>
        </w:trPr>
        <w:tc>
          <w:tcPr>
            <w:tcW w:w="1908" w:type="dxa"/>
            <w:gridSpan w:val="2"/>
            <w:shd w:val="clear" w:color="auto" w:fill="E6E6E6"/>
            <w:vAlign w:val="center"/>
          </w:tcPr>
          <w:p w:rsidR="00746DB3" w:rsidRPr="008E1FD3" w:rsidRDefault="00746DB3" w:rsidP="00B4401D">
            <w:pPr>
              <w:pStyle w:val="Heading2"/>
              <w:keepNext w:val="0"/>
              <w:widowControl w:val="0"/>
              <w:numPr>
                <w:ilvl w:val="0"/>
                <w:numId w:val="0"/>
              </w:numPr>
              <w:tabs>
                <w:tab w:val="left" w:pos="284"/>
              </w:tabs>
              <w:jc w:val="left"/>
              <w:rPr>
                <w:rFonts w:cs="Times New Roman"/>
              </w:rPr>
            </w:pPr>
            <w:bookmarkStart w:id="12" w:name="_Toc85624413"/>
            <w:bookmarkStart w:id="13" w:name="_Toc385942678"/>
            <w:bookmarkStart w:id="14" w:name="_Toc444655387"/>
            <w:bookmarkStart w:id="15" w:name="_Toc448235940"/>
            <w:bookmarkStart w:id="16" w:name="_Toc448621498"/>
            <w:bookmarkStart w:id="17" w:name="_Toc449446382"/>
            <w:bookmarkStart w:id="18" w:name="_Toc450596963"/>
            <w:r w:rsidRPr="008E1FD3">
              <w:rPr>
                <w:rFonts w:cs="Times New Roman"/>
              </w:rPr>
              <w:t>UC #0</w:t>
            </w:r>
            <w:r>
              <w:rPr>
                <w:rFonts w:cs="Times New Roman"/>
              </w:rPr>
              <w:t>0</w:t>
            </w:r>
            <w:r w:rsidRPr="008E1FD3">
              <w:rPr>
                <w:rFonts w:cs="Times New Roman"/>
              </w:rPr>
              <w:t>0</w:t>
            </w:r>
            <w:bookmarkEnd w:id="12"/>
            <w:bookmarkEnd w:id="13"/>
            <w:bookmarkEnd w:id="14"/>
            <w:r w:rsidRPr="008E1FD3">
              <w:rPr>
                <w:rFonts w:cs="Times New Roman"/>
              </w:rPr>
              <w:t>2</w:t>
            </w:r>
            <w:bookmarkEnd w:id="15"/>
            <w:bookmarkEnd w:id="16"/>
            <w:bookmarkEnd w:id="17"/>
            <w:bookmarkEnd w:id="18"/>
          </w:p>
        </w:tc>
        <w:tc>
          <w:tcPr>
            <w:tcW w:w="5802" w:type="dxa"/>
            <w:shd w:val="clear" w:color="auto" w:fill="auto"/>
            <w:vAlign w:val="center"/>
          </w:tcPr>
          <w:p w:rsidR="00746DB3" w:rsidRPr="008E1FD3" w:rsidRDefault="00746DB3" w:rsidP="00B4401D">
            <w:pPr>
              <w:pStyle w:val="Heading3"/>
              <w:numPr>
                <w:ilvl w:val="0"/>
                <w:numId w:val="0"/>
              </w:numPr>
              <w:ind w:left="709" w:hanging="709"/>
              <w:rPr>
                <w:i w:val="0"/>
                <w:szCs w:val="26"/>
              </w:rPr>
            </w:pPr>
            <w:bookmarkStart w:id="19" w:name="_Toc422185517"/>
            <w:bookmarkStart w:id="20" w:name="_Toc444655388"/>
            <w:bookmarkStart w:id="21" w:name="_Toc448235941"/>
            <w:bookmarkStart w:id="22" w:name="_Toc448621499"/>
            <w:bookmarkStart w:id="23" w:name="_Toc449446383"/>
            <w:bookmarkStart w:id="24" w:name="_Toc450596964"/>
            <w:r w:rsidRPr="008E1FD3">
              <w:rPr>
                <w:i w:val="0"/>
                <w:szCs w:val="26"/>
              </w:rPr>
              <w:t>ĐĂNG</w:t>
            </w:r>
            <w:r w:rsidRPr="008E1FD3">
              <w:rPr>
                <w:szCs w:val="26"/>
              </w:rPr>
              <w:t xml:space="preserve"> </w:t>
            </w:r>
            <w:r w:rsidRPr="008E1FD3">
              <w:rPr>
                <w:i w:val="0"/>
                <w:szCs w:val="26"/>
              </w:rPr>
              <w:t>NHẬP</w:t>
            </w:r>
            <w:bookmarkEnd w:id="19"/>
            <w:bookmarkEnd w:id="20"/>
            <w:bookmarkEnd w:id="21"/>
            <w:bookmarkEnd w:id="22"/>
            <w:bookmarkEnd w:id="23"/>
            <w:bookmarkEnd w:id="24"/>
          </w:p>
        </w:tc>
        <w:tc>
          <w:tcPr>
            <w:tcW w:w="1578" w:type="dxa"/>
            <w:shd w:val="clear" w:color="auto" w:fill="auto"/>
            <w:vAlign w:val="center"/>
          </w:tcPr>
          <w:p w:rsidR="00746DB3" w:rsidRPr="008E1FD3" w:rsidRDefault="00746DB3" w:rsidP="00B4401D">
            <w:pPr>
              <w:pStyle w:val="TitlePageField"/>
              <w:widowControl w:val="0"/>
              <w:tabs>
                <w:tab w:val="right" w:pos="1572"/>
              </w:tabs>
              <w:spacing w:before="60" w:after="60"/>
              <w:rPr>
                <w:rFonts w:ascii="Times New Roman" w:hAnsi="Times New Roman"/>
                <w:b/>
                <w:sz w:val="26"/>
                <w:szCs w:val="26"/>
              </w:rPr>
            </w:pPr>
            <w:r w:rsidRPr="008E1FD3">
              <w:rPr>
                <w:rFonts w:ascii="Times New Roman" w:hAnsi="Times New Roman"/>
                <w:b/>
                <w:sz w:val="26"/>
                <w:szCs w:val="26"/>
              </w:rPr>
              <w:t>Đ</w:t>
            </w:r>
            <w:r w:rsidRPr="008E1FD3">
              <w:rPr>
                <w:rFonts w:ascii="Times New Roman" w:hAnsi="Times New Roman"/>
                <w:b/>
                <w:sz w:val="26"/>
                <w:szCs w:val="26"/>
                <w:lang w:val="vi-VN"/>
              </w:rPr>
              <w:t>ộ phức tạp</w:t>
            </w:r>
            <w:r w:rsidRPr="008E1FD3">
              <w:rPr>
                <w:rFonts w:ascii="Times New Roman" w:hAnsi="Times New Roman"/>
                <w:b/>
                <w:sz w:val="26"/>
                <w:szCs w:val="26"/>
              </w:rPr>
              <w:t xml:space="preserve">: </w:t>
            </w:r>
            <w:r w:rsidRPr="008E1FD3">
              <w:rPr>
                <w:rFonts w:ascii="Times New Roman" w:hAnsi="Times New Roman"/>
                <w:b/>
                <w:sz w:val="26"/>
                <w:szCs w:val="26"/>
              </w:rPr>
              <w:br/>
              <w:t>Low</w:t>
            </w:r>
          </w:p>
        </w:tc>
      </w:tr>
      <w:tr w:rsidR="00746DB3" w:rsidRPr="008E1FD3" w:rsidTr="00B4401D">
        <w:trPr>
          <w:trHeight w:val="314"/>
          <w:jc w:val="center"/>
        </w:trPr>
        <w:tc>
          <w:tcPr>
            <w:tcW w:w="1908" w:type="dxa"/>
            <w:gridSpan w:val="2"/>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Mô tả</w:t>
            </w:r>
          </w:p>
        </w:tc>
        <w:tc>
          <w:tcPr>
            <w:tcW w:w="7380" w:type="dxa"/>
            <w:gridSpan w:val="2"/>
            <w:vAlign w:val="center"/>
          </w:tcPr>
          <w:p w:rsidR="00746DB3" w:rsidRDefault="00746DB3" w:rsidP="00B4401D">
            <w:pPr>
              <w:pStyle w:val="TitlePageField"/>
              <w:widowControl w:val="0"/>
              <w:spacing w:before="60" w:after="60"/>
              <w:rPr>
                <w:rFonts w:ascii="Times New Roman" w:hAnsi="Times New Roman"/>
                <w:sz w:val="26"/>
                <w:szCs w:val="26"/>
              </w:rPr>
            </w:pPr>
            <w:r>
              <w:rPr>
                <w:rFonts w:ascii="Times New Roman" w:hAnsi="Times New Roman"/>
                <w:sz w:val="26"/>
                <w:szCs w:val="26"/>
              </w:rPr>
              <w:t>Hệ thống cho phép ND (admin, teacher, students) đăng nhập vào hệ thống.</w:t>
            </w:r>
          </w:p>
          <w:p w:rsidR="00746DB3" w:rsidRPr="008E1FD3" w:rsidRDefault="00746DB3" w:rsidP="00B4401D">
            <w:pPr>
              <w:pStyle w:val="TitlePageField"/>
              <w:widowControl w:val="0"/>
              <w:spacing w:before="60" w:after="60"/>
              <w:rPr>
                <w:rFonts w:ascii="Times New Roman" w:hAnsi="Times New Roman"/>
                <w:sz w:val="26"/>
                <w:szCs w:val="26"/>
              </w:rPr>
            </w:pPr>
            <w:r>
              <w:rPr>
                <w:rFonts w:ascii="Times New Roman" w:hAnsi="Times New Roman"/>
                <w:sz w:val="26"/>
                <w:szCs w:val="26"/>
              </w:rPr>
              <w:t>Sau khi đăng nhập thành công ND có thể sử dụng các chức năng cho phép.</w:t>
            </w:r>
          </w:p>
        </w:tc>
      </w:tr>
      <w:tr w:rsidR="00746DB3" w:rsidRPr="008E1FD3" w:rsidTr="00B4401D">
        <w:trPr>
          <w:trHeight w:val="375"/>
          <w:jc w:val="center"/>
        </w:trPr>
        <w:tc>
          <w:tcPr>
            <w:tcW w:w="1008" w:type="dxa"/>
            <w:vMerge w:val="restart"/>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Tác nhân</w:t>
            </w:r>
          </w:p>
        </w:tc>
        <w:tc>
          <w:tcPr>
            <w:tcW w:w="900" w:type="dxa"/>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Chính</w:t>
            </w:r>
          </w:p>
        </w:tc>
        <w:tc>
          <w:tcPr>
            <w:tcW w:w="7380" w:type="dxa"/>
            <w:gridSpan w:val="2"/>
            <w:vAlign w:val="center"/>
          </w:tcPr>
          <w:p w:rsidR="00746DB3" w:rsidRPr="00746DB3" w:rsidRDefault="00746DB3" w:rsidP="00B4401D">
            <w:pPr>
              <w:pStyle w:val="TitlePageField"/>
              <w:widowControl w:val="0"/>
              <w:spacing w:before="60" w:after="60"/>
              <w:rPr>
                <w:rFonts w:ascii="Times New Roman" w:hAnsi="Times New Roman"/>
                <w:sz w:val="26"/>
                <w:szCs w:val="26"/>
              </w:rPr>
            </w:pPr>
            <w:r>
              <w:rPr>
                <w:rFonts w:ascii="Times New Roman" w:hAnsi="Times New Roman"/>
                <w:sz w:val="26"/>
                <w:szCs w:val="26"/>
              </w:rPr>
              <w:t>ND (admin, teacher, students)</w:t>
            </w:r>
          </w:p>
        </w:tc>
      </w:tr>
      <w:tr w:rsidR="00746DB3" w:rsidRPr="008E1FD3" w:rsidTr="00B4401D">
        <w:trPr>
          <w:trHeight w:val="290"/>
          <w:jc w:val="center"/>
        </w:trPr>
        <w:tc>
          <w:tcPr>
            <w:tcW w:w="1008" w:type="dxa"/>
            <w:vMerge/>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p>
        </w:tc>
        <w:tc>
          <w:tcPr>
            <w:tcW w:w="900" w:type="dxa"/>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Phụ</w:t>
            </w:r>
          </w:p>
        </w:tc>
        <w:tc>
          <w:tcPr>
            <w:tcW w:w="7380" w:type="dxa"/>
            <w:gridSpan w:val="2"/>
            <w:vAlign w:val="center"/>
          </w:tcPr>
          <w:p w:rsidR="00746DB3" w:rsidRPr="008E1FD3" w:rsidRDefault="00746DB3" w:rsidP="00B4401D">
            <w:pPr>
              <w:pStyle w:val="TitlePageField"/>
              <w:widowControl w:val="0"/>
              <w:spacing w:before="60" w:after="60"/>
              <w:rPr>
                <w:rFonts w:ascii="Times New Roman" w:hAnsi="Times New Roman"/>
                <w:sz w:val="26"/>
                <w:szCs w:val="26"/>
                <w:lang w:val="vi-VN"/>
              </w:rPr>
            </w:pPr>
            <w:r w:rsidRPr="008E1FD3">
              <w:rPr>
                <w:rFonts w:ascii="Times New Roman" w:hAnsi="Times New Roman"/>
                <w:sz w:val="26"/>
                <w:szCs w:val="26"/>
              </w:rPr>
              <w:t>Không có</w:t>
            </w:r>
            <w:r w:rsidRPr="008E1FD3">
              <w:rPr>
                <w:rFonts w:ascii="Times New Roman" w:hAnsi="Times New Roman"/>
                <w:sz w:val="26"/>
                <w:szCs w:val="26"/>
                <w:lang w:val="vi-VN"/>
              </w:rPr>
              <w:t>.</w:t>
            </w:r>
          </w:p>
        </w:tc>
      </w:tr>
      <w:tr w:rsidR="00746DB3" w:rsidRPr="008E1FD3" w:rsidTr="00B4401D">
        <w:trPr>
          <w:trHeight w:val="339"/>
          <w:jc w:val="center"/>
        </w:trPr>
        <w:tc>
          <w:tcPr>
            <w:tcW w:w="1908" w:type="dxa"/>
            <w:gridSpan w:val="2"/>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Tiền điều kiện</w:t>
            </w:r>
          </w:p>
        </w:tc>
        <w:tc>
          <w:tcPr>
            <w:tcW w:w="7380" w:type="dxa"/>
            <w:gridSpan w:val="2"/>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sz w:val="26"/>
                <w:szCs w:val="26"/>
              </w:rPr>
              <w:t>Cần phải có tài khoản đăng nhập hệ thống.</w:t>
            </w:r>
          </w:p>
        </w:tc>
      </w:tr>
      <w:tr w:rsidR="00746DB3" w:rsidRPr="008E1FD3" w:rsidTr="00B4401D">
        <w:trPr>
          <w:trHeight w:val="321"/>
          <w:jc w:val="center"/>
        </w:trPr>
        <w:tc>
          <w:tcPr>
            <w:tcW w:w="1008" w:type="dxa"/>
            <w:vMerge w:val="restart"/>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Hậu điều kiện</w:t>
            </w:r>
          </w:p>
        </w:tc>
        <w:tc>
          <w:tcPr>
            <w:tcW w:w="900" w:type="dxa"/>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Thành công</w:t>
            </w:r>
          </w:p>
        </w:tc>
        <w:tc>
          <w:tcPr>
            <w:tcW w:w="7380" w:type="dxa"/>
            <w:gridSpan w:val="2"/>
            <w:vAlign w:val="center"/>
          </w:tcPr>
          <w:p w:rsidR="00746DB3" w:rsidRPr="008E1FD3" w:rsidRDefault="00746DB3" w:rsidP="00746DB3">
            <w:pPr>
              <w:pStyle w:val="TitlePageField"/>
              <w:widowControl w:val="0"/>
              <w:spacing w:before="60" w:after="60"/>
              <w:rPr>
                <w:rFonts w:ascii="Times New Roman" w:hAnsi="Times New Roman"/>
                <w:sz w:val="26"/>
                <w:szCs w:val="26"/>
              </w:rPr>
            </w:pPr>
            <w:r>
              <w:rPr>
                <w:rFonts w:ascii="Times New Roman" w:hAnsi="Times New Roman"/>
                <w:sz w:val="26"/>
                <w:szCs w:val="26"/>
              </w:rPr>
              <w:t>Sau khi đăng nhập thành công</w:t>
            </w:r>
            <w:r w:rsidRPr="008E1FD3">
              <w:rPr>
                <w:rFonts w:ascii="Times New Roman" w:hAnsi="Times New Roman"/>
                <w:sz w:val="26"/>
                <w:szCs w:val="26"/>
              </w:rPr>
              <w:t xml:space="preserve"> </w:t>
            </w:r>
            <w:r>
              <w:rPr>
                <w:rFonts w:ascii="Times New Roman" w:hAnsi="Times New Roman"/>
                <w:sz w:val="26"/>
                <w:szCs w:val="26"/>
              </w:rPr>
              <w:t xml:space="preserve">ND </w:t>
            </w:r>
            <w:r w:rsidRPr="008E1FD3">
              <w:rPr>
                <w:rFonts w:ascii="Times New Roman" w:hAnsi="Times New Roman"/>
                <w:sz w:val="26"/>
                <w:szCs w:val="26"/>
              </w:rPr>
              <w:t>được sử dụng các chức năng được cho phép.</w:t>
            </w:r>
          </w:p>
        </w:tc>
      </w:tr>
      <w:tr w:rsidR="00746DB3" w:rsidRPr="008E1FD3" w:rsidTr="00B4401D">
        <w:trPr>
          <w:trHeight w:val="290"/>
          <w:jc w:val="center"/>
        </w:trPr>
        <w:tc>
          <w:tcPr>
            <w:tcW w:w="1008" w:type="dxa"/>
            <w:vMerge/>
            <w:tcBorders>
              <w:bottom w:val="single" w:sz="4" w:space="0" w:color="808080"/>
            </w:tcBorders>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p>
        </w:tc>
        <w:tc>
          <w:tcPr>
            <w:tcW w:w="900" w:type="dxa"/>
            <w:tcBorders>
              <w:bottom w:val="single" w:sz="4" w:space="0" w:color="808080"/>
            </w:tcBorders>
            <w:shd w:val="clear" w:color="auto" w:fill="E6E6E6"/>
            <w:vAlign w:val="center"/>
          </w:tcPr>
          <w:p w:rsidR="00746DB3" w:rsidRPr="008E1FD3" w:rsidRDefault="00746DB3" w:rsidP="00B4401D">
            <w:pPr>
              <w:pStyle w:val="TitlePageField"/>
              <w:widowControl w:val="0"/>
              <w:spacing w:before="60" w:after="60"/>
              <w:ind w:right="-108"/>
              <w:jc w:val="both"/>
              <w:rPr>
                <w:rFonts w:ascii="Times New Roman" w:hAnsi="Times New Roman"/>
                <w:b/>
                <w:sz w:val="26"/>
                <w:szCs w:val="26"/>
              </w:rPr>
            </w:pPr>
            <w:r w:rsidRPr="008E1FD3">
              <w:rPr>
                <w:rFonts w:ascii="Times New Roman" w:hAnsi="Times New Roman"/>
                <w:b/>
                <w:sz w:val="26"/>
                <w:szCs w:val="26"/>
              </w:rPr>
              <w:t>Lỗi</w:t>
            </w:r>
          </w:p>
        </w:tc>
        <w:tc>
          <w:tcPr>
            <w:tcW w:w="7380" w:type="dxa"/>
            <w:gridSpan w:val="2"/>
            <w:tcBorders>
              <w:bottom w:val="single" w:sz="4" w:space="0" w:color="808080"/>
            </w:tcBorders>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sz w:val="26"/>
                <w:szCs w:val="26"/>
              </w:rPr>
              <w:t>Thực hiện lại việc đăng nhập hoặc hủy bỏ thao tác.</w:t>
            </w:r>
          </w:p>
        </w:tc>
      </w:tr>
      <w:tr w:rsidR="00746DB3" w:rsidRPr="008E1FD3" w:rsidTr="00B4401D">
        <w:trPr>
          <w:trHeight w:val="271"/>
          <w:jc w:val="center"/>
        </w:trPr>
        <w:tc>
          <w:tcPr>
            <w:tcW w:w="9288" w:type="dxa"/>
            <w:gridSpan w:val="4"/>
            <w:shd w:val="clear" w:color="auto" w:fill="E6E6E6"/>
            <w:vAlign w:val="center"/>
          </w:tcPr>
          <w:p w:rsidR="00746DB3" w:rsidRPr="008E1FD3" w:rsidRDefault="00746DB3" w:rsidP="00B4401D">
            <w:pPr>
              <w:rPr>
                <w:szCs w:val="26"/>
              </w:rPr>
            </w:pPr>
            <w:r w:rsidRPr="008E1FD3">
              <w:rPr>
                <w:szCs w:val="26"/>
              </w:rPr>
              <w:t>ĐẶC TẢ CHỨC NĂNG</w:t>
            </w:r>
          </w:p>
        </w:tc>
      </w:tr>
      <w:tr w:rsidR="00746DB3" w:rsidRPr="008E1FD3" w:rsidTr="00B4401D">
        <w:trPr>
          <w:trHeight w:val="271"/>
          <w:jc w:val="center"/>
        </w:trPr>
        <w:tc>
          <w:tcPr>
            <w:tcW w:w="9288" w:type="dxa"/>
            <w:gridSpan w:val="4"/>
            <w:tcBorders>
              <w:bottom w:val="single" w:sz="4" w:space="0" w:color="808080"/>
            </w:tcBorders>
            <w:shd w:val="clear" w:color="auto" w:fill="E6E6E6"/>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b/>
                <w:sz w:val="26"/>
                <w:szCs w:val="26"/>
              </w:rPr>
              <w:t>Luồng sự kiện chính/Kịch bản chính</w:t>
            </w:r>
          </w:p>
        </w:tc>
      </w:tr>
      <w:tr w:rsidR="00746DB3" w:rsidRPr="008E1FD3" w:rsidTr="00B4401D">
        <w:trPr>
          <w:trHeight w:val="343"/>
          <w:jc w:val="center"/>
        </w:trPr>
        <w:tc>
          <w:tcPr>
            <w:tcW w:w="9288" w:type="dxa"/>
            <w:gridSpan w:val="4"/>
            <w:shd w:val="clear" w:color="auto" w:fill="auto"/>
            <w:vAlign w:val="center"/>
          </w:tcPr>
          <w:p w:rsidR="00746DB3" w:rsidRPr="008E1FD3" w:rsidRDefault="00746DB3" w:rsidP="00B4401D">
            <w:pPr>
              <w:pStyle w:val="TitlePageField"/>
              <w:widowControl w:val="0"/>
              <w:spacing w:before="60" w:after="60"/>
              <w:jc w:val="both"/>
              <w:rPr>
                <w:rFonts w:ascii="Times New Roman" w:hAnsi="Times New Roman"/>
                <w:b/>
                <w:i/>
                <w:sz w:val="26"/>
                <w:szCs w:val="26"/>
              </w:rPr>
            </w:pPr>
            <w:r w:rsidRPr="008E1FD3">
              <w:rPr>
                <w:rFonts w:ascii="Times New Roman" w:hAnsi="Times New Roman"/>
                <w:b/>
                <w:i/>
                <w:sz w:val="26"/>
                <w:szCs w:val="26"/>
              </w:rPr>
              <w:t>Luồng chính:</w:t>
            </w:r>
          </w:p>
          <w:p w:rsidR="00746DB3" w:rsidRPr="008E1FD3" w:rsidRDefault="00746DB3" w:rsidP="00B4401D">
            <w:pPr>
              <w:pStyle w:val="TitlePageField"/>
              <w:widowControl w:val="0"/>
              <w:spacing w:before="60" w:after="60"/>
              <w:jc w:val="both"/>
              <w:rPr>
                <w:rFonts w:ascii="Times New Roman" w:hAnsi="Times New Roman"/>
                <w:sz w:val="26"/>
                <w:szCs w:val="26"/>
              </w:rPr>
            </w:pPr>
            <w:r w:rsidRPr="008E1FD3">
              <w:rPr>
                <w:rFonts w:ascii="Times New Roman" w:hAnsi="Times New Roman"/>
                <w:sz w:val="26"/>
                <w:szCs w:val="26"/>
              </w:rPr>
              <w:t xml:space="preserve">Chức năng này bắt đầu </w:t>
            </w:r>
            <w:r>
              <w:rPr>
                <w:rFonts w:ascii="Times New Roman" w:hAnsi="Times New Roman"/>
                <w:sz w:val="26"/>
                <w:szCs w:val="26"/>
              </w:rPr>
              <w:t xml:space="preserve">thực hiện </w:t>
            </w:r>
            <w:r w:rsidRPr="008E1FD3">
              <w:rPr>
                <w:rFonts w:ascii="Times New Roman" w:hAnsi="Times New Roman"/>
                <w:sz w:val="26"/>
                <w:szCs w:val="26"/>
              </w:rPr>
              <w:t xml:space="preserve">khi </w:t>
            </w:r>
            <w:r>
              <w:rPr>
                <w:rFonts w:ascii="Times New Roman" w:hAnsi="Times New Roman"/>
                <w:sz w:val="26"/>
                <w:szCs w:val="26"/>
              </w:rPr>
              <w:t xml:space="preserve">ND </w:t>
            </w:r>
            <w:r w:rsidRPr="008E1FD3">
              <w:rPr>
                <w:rFonts w:ascii="Times New Roman" w:hAnsi="Times New Roman"/>
                <w:sz w:val="26"/>
                <w:szCs w:val="26"/>
              </w:rPr>
              <w:t xml:space="preserve"> muốn sử dụng các chức năng khác của HT.</w:t>
            </w:r>
          </w:p>
          <w:p w:rsidR="00746DB3" w:rsidRPr="008E1FD3" w:rsidRDefault="00746DB3" w:rsidP="00746DB3">
            <w:pPr>
              <w:pStyle w:val="TitlePageField"/>
              <w:widowControl w:val="0"/>
              <w:numPr>
                <w:ilvl w:val="0"/>
                <w:numId w:val="15"/>
              </w:numPr>
              <w:spacing w:before="60" w:after="60"/>
              <w:jc w:val="both"/>
              <w:rPr>
                <w:rFonts w:ascii="Times New Roman" w:hAnsi="Times New Roman"/>
                <w:sz w:val="26"/>
                <w:szCs w:val="26"/>
              </w:rPr>
            </w:pPr>
            <w:r>
              <w:rPr>
                <w:rFonts w:ascii="Times New Roman" w:hAnsi="Times New Roman"/>
                <w:sz w:val="26"/>
                <w:szCs w:val="26"/>
              </w:rPr>
              <w:t xml:space="preserve">ND chọn </w:t>
            </w:r>
            <w:r w:rsidRPr="008E1FD3">
              <w:rPr>
                <w:rFonts w:ascii="Times New Roman" w:hAnsi="Times New Roman"/>
                <w:sz w:val="26"/>
                <w:szCs w:val="26"/>
              </w:rPr>
              <w:t>đăng nhập trên trang web</w:t>
            </w:r>
            <w:r>
              <w:rPr>
                <w:rFonts w:ascii="Times New Roman" w:hAnsi="Times New Roman"/>
                <w:sz w:val="26"/>
                <w:szCs w:val="26"/>
              </w:rPr>
              <w:t xml:space="preserve"> của hệ thống</w:t>
            </w:r>
            <w:r w:rsidRPr="008E1FD3">
              <w:rPr>
                <w:rFonts w:ascii="Times New Roman" w:hAnsi="Times New Roman"/>
                <w:sz w:val="26"/>
                <w:szCs w:val="26"/>
              </w:rPr>
              <w:t>.</w:t>
            </w:r>
          </w:p>
          <w:p w:rsidR="00746DB3" w:rsidRPr="008E1FD3" w:rsidRDefault="00746DB3" w:rsidP="00746DB3">
            <w:pPr>
              <w:pStyle w:val="TitlePageField"/>
              <w:widowControl w:val="0"/>
              <w:numPr>
                <w:ilvl w:val="0"/>
                <w:numId w:val="15"/>
              </w:numPr>
              <w:spacing w:before="60" w:after="60"/>
              <w:jc w:val="both"/>
              <w:rPr>
                <w:rFonts w:ascii="Times New Roman" w:hAnsi="Times New Roman"/>
                <w:sz w:val="26"/>
                <w:szCs w:val="26"/>
              </w:rPr>
            </w:pPr>
            <w:r w:rsidRPr="008E1FD3">
              <w:rPr>
                <w:rFonts w:ascii="Times New Roman" w:hAnsi="Times New Roman"/>
                <w:sz w:val="26"/>
                <w:szCs w:val="26"/>
              </w:rPr>
              <w:t xml:space="preserve">HT yêu cầu </w:t>
            </w:r>
            <w:r>
              <w:rPr>
                <w:rFonts w:ascii="Times New Roman" w:hAnsi="Times New Roman"/>
                <w:sz w:val="26"/>
                <w:szCs w:val="26"/>
              </w:rPr>
              <w:t xml:space="preserve">ND </w:t>
            </w:r>
            <w:r w:rsidRPr="008E1FD3">
              <w:rPr>
                <w:rFonts w:ascii="Times New Roman" w:hAnsi="Times New Roman"/>
                <w:sz w:val="26"/>
                <w:szCs w:val="26"/>
              </w:rPr>
              <w:t>nhập đầy đủ các thông tin:</w:t>
            </w:r>
          </w:p>
          <w:p w:rsidR="00746DB3" w:rsidRPr="008E1FD3" w:rsidRDefault="00746DB3" w:rsidP="00746DB3">
            <w:pPr>
              <w:pStyle w:val="-"/>
              <w:numPr>
                <w:ilvl w:val="0"/>
                <w:numId w:val="14"/>
              </w:numPr>
              <w:spacing w:line="259" w:lineRule="auto"/>
            </w:pPr>
            <w:r w:rsidRPr="008E1FD3">
              <w:t>Tên đăng nhập;</w:t>
            </w:r>
          </w:p>
          <w:p w:rsidR="00746DB3" w:rsidRDefault="00746DB3" w:rsidP="00746DB3">
            <w:pPr>
              <w:pStyle w:val="-"/>
              <w:numPr>
                <w:ilvl w:val="0"/>
                <w:numId w:val="14"/>
              </w:numPr>
              <w:spacing w:line="259" w:lineRule="auto"/>
            </w:pPr>
            <w:r w:rsidRPr="008E1FD3">
              <w:t>Mật khẩu;</w:t>
            </w:r>
          </w:p>
          <w:p w:rsidR="00746DB3" w:rsidRPr="008E1FD3" w:rsidRDefault="00746DB3" w:rsidP="00B4401D">
            <w:pPr>
              <w:pStyle w:val="-"/>
              <w:numPr>
                <w:ilvl w:val="0"/>
                <w:numId w:val="0"/>
              </w:numPr>
              <w:ind w:left="709"/>
            </w:pPr>
            <w:r>
              <w:t>Sau đó HT sẽ kiểm tra thông tin có trong cơ sở dữ liệu hay không.</w:t>
            </w:r>
          </w:p>
          <w:p w:rsidR="00746DB3" w:rsidRPr="008E1FD3" w:rsidRDefault="00746DB3" w:rsidP="00746DB3">
            <w:pPr>
              <w:pStyle w:val="TitlePageField"/>
              <w:widowControl w:val="0"/>
              <w:numPr>
                <w:ilvl w:val="0"/>
                <w:numId w:val="15"/>
              </w:numPr>
              <w:spacing w:before="60" w:after="60"/>
              <w:jc w:val="both"/>
              <w:rPr>
                <w:rFonts w:ascii="Times New Roman" w:hAnsi="Times New Roman"/>
                <w:sz w:val="26"/>
                <w:szCs w:val="26"/>
              </w:rPr>
            </w:pPr>
            <w:r w:rsidRPr="008E1FD3">
              <w:rPr>
                <w:rFonts w:ascii="Times New Roman" w:hAnsi="Times New Roman"/>
                <w:sz w:val="26"/>
                <w:szCs w:val="26"/>
              </w:rPr>
              <w:t xml:space="preserve">Sau khi </w:t>
            </w:r>
            <w:r>
              <w:rPr>
                <w:rFonts w:ascii="Times New Roman" w:hAnsi="Times New Roman"/>
                <w:sz w:val="26"/>
                <w:szCs w:val="26"/>
              </w:rPr>
              <w:t>ND</w:t>
            </w:r>
            <w:r w:rsidRPr="008E1FD3">
              <w:rPr>
                <w:rFonts w:ascii="Times New Roman" w:hAnsi="Times New Roman"/>
                <w:sz w:val="26"/>
                <w:szCs w:val="26"/>
              </w:rPr>
              <w:t xml:space="preserve"> nhập </w:t>
            </w:r>
            <w:r>
              <w:rPr>
                <w:rFonts w:ascii="Times New Roman" w:hAnsi="Times New Roman"/>
                <w:sz w:val="26"/>
                <w:szCs w:val="26"/>
              </w:rPr>
              <w:t xml:space="preserve">đầy đủ </w:t>
            </w:r>
            <w:r w:rsidRPr="008E1FD3">
              <w:rPr>
                <w:rFonts w:ascii="Times New Roman" w:hAnsi="Times New Roman"/>
                <w:sz w:val="26"/>
                <w:szCs w:val="26"/>
              </w:rPr>
              <w:t>các thông tin và chọn nút đăng nh</w:t>
            </w:r>
            <w:r>
              <w:rPr>
                <w:rFonts w:ascii="Times New Roman" w:hAnsi="Times New Roman"/>
                <w:sz w:val="26"/>
                <w:szCs w:val="26"/>
              </w:rPr>
              <w:t>ập.</w:t>
            </w:r>
            <w:r w:rsidRPr="008E1FD3">
              <w:rPr>
                <w:rFonts w:ascii="Times New Roman" w:hAnsi="Times New Roman"/>
                <w:sz w:val="26"/>
                <w:szCs w:val="26"/>
              </w:rPr>
              <w:t xml:space="preserve"> HT sẽ kiểm tra thông tin </w:t>
            </w:r>
            <w:r>
              <w:rPr>
                <w:rFonts w:ascii="Times New Roman" w:hAnsi="Times New Roman"/>
                <w:sz w:val="26"/>
                <w:szCs w:val="26"/>
              </w:rPr>
              <w:t xml:space="preserve">đăng </w:t>
            </w:r>
            <w:r w:rsidRPr="008E1FD3">
              <w:rPr>
                <w:rFonts w:ascii="Times New Roman" w:hAnsi="Times New Roman"/>
                <w:sz w:val="26"/>
                <w:szCs w:val="26"/>
              </w:rPr>
              <w:t xml:space="preserve">nhập với cơ sở dữ liệu </w:t>
            </w:r>
            <w:r>
              <w:rPr>
                <w:rFonts w:ascii="Times New Roman" w:hAnsi="Times New Roman"/>
                <w:sz w:val="26"/>
                <w:szCs w:val="26"/>
              </w:rPr>
              <w:t>sau đó hiển thị</w:t>
            </w:r>
            <w:r w:rsidRPr="008E1FD3">
              <w:rPr>
                <w:rFonts w:ascii="Times New Roman" w:hAnsi="Times New Roman"/>
                <w:sz w:val="26"/>
                <w:szCs w:val="26"/>
              </w:rPr>
              <w:t xml:space="preserve"> thông báo kết quả.</w:t>
            </w:r>
          </w:p>
          <w:p w:rsidR="00746DB3" w:rsidRPr="008E1FD3" w:rsidRDefault="00746DB3" w:rsidP="00746DB3">
            <w:pPr>
              <w:pStyle w:val="TitlePageField"/>
              <w:widowControl w:val="0"/>
              <w:numPr>
                <w:ilvl w:val="0"/>
                <w:numId w:val="15"/>
              </w:numPr>
              <w:spacing w:before="60" w:after="60"/>
              <w:jc w:val="both"/>
              <w:rPr>
                <w:rFonts w:ascii="Times New Roman" w:hAnsi="Times New Roman"/>
                <w:sz w:val="26"/>
                <w:szCs w:val="26"/>
              </w:rPr>
            </w:pPr>
            <w:r w:rsidRPr="008E1FD3">
              <w:rPr>
                <w:rFonts w:ascii="Times New Roman" w:hAnsi="Times New Roman"/>
                <w:sz w:val="26"/>
                <w:szCs w:val="26"/>
              </w:rPr>
              <w:t>Nếu k</w:t>
            </w:r>
            <w:r>
              <w:rPr>
                <w:rFonts w:ascii="Times New Roman" w:hAnsi="Times New Roman"/>
                <w:sz w:val="26"/>
                <w:szCs w:val="26"/>
              </w:rPr>
              <w:t>hớp với cơ sở dữ liệu của HT thì đăng nhập thành công</w:t>
            </w:r>
            <w:r w:rsidRPr="008E1FD3">
              <w:rPr>
                <w:rFonts w:ascii="Times New Roman" w:hAnsi="Times New Roman"/>
                <w:sz w:val="26"/>
                <w:szCs w:val="26"/>
              </w:rPr>
              <w:t>.</w:t>
            </w:r>
            <w:r>
              <w:rPr>
                <w:rFonts w:ascii="Times New Roman" w:hAnsi="Times New Roman"/>
                <w:sz w:val="26"/>
                <w:szCs w:val="26"/>
              </w:rPr>
              <w:t xml:space="preserve"> Ngược lại, n</w:t>
            </w:r>
            <w:r w:rsidRPr="008E1FD3">
              <w:rPr>
                <w:rFonts w:ascii="Times New Roman" w:hAnsi="Times New Roman"/>
                <w:sz w:val="26"/>
                <w:szCs w:val="26"/>
              </w:rPr>
              <w:t xml:space="preserve">ếu không khớp với cơ sở dữ liệu </w:t>
            </w:r>
            <w:r>
              <w:rPr>
                <w:rFonts w:ascii="Times New Roman" w:hAnsi="Times New Roman"/>
                <w:sz w:val="26"/>
                <w:szCs w:val="26"/>
              </w:rPr>
              <w:t>thì</w:t>
            </w:r>
            <w:r w:rsidRPr="008E1FD3">
              <w:rPr>
                <w:rFonts w:ascii="Times New Roman" w:hAnsi="Times New Roman"/>
                <w:sz w:val="26"/>
                <w:szCs w:val="26"/>
              </w:rPr>
              <w:t xml:space="preserve"> HT sẽ </w:t>
            </w:r>
            <w:r>
              <w:rPr>
                <w:rFonts w:ascii="Times New Roman" w:hAnsi="Times New Roman"/>
                <w:sz w:val="26"/>
                <w:szCs w:val="26"/>
              </w:rPr>
              <w:t xml:space="preserve">hiển thị </w:t>
            </w:r>
            <w:r w:rsidRPr="008E1FD3">
              <w:rPr>
                <w:rFonts w:ascii="Times New Roman" w:hAnsi="Times New Roman"/>
                <w:sz w:val="26"/>
                <w:szCs w:val="26"/>
              </w:rPr>
              <w:t xml:space="preserve">thông báo để </w:t>
            </w:r>
            <w:r>
              <w:rPr>
                <w:rFonts w:ascii="Times New Roman" w:hAnsi="Times New Roman"/>
                <w:sz w:val="26"/>
                <w:szCs w:val="26"/>
              </w:rPr>
              <w:t>ND</w:t>
            </w:r>
            <w:r w:rsidRPr="008E1FD3">
              <w:rPr>
                <w:rFonts w:ascii="Times New Roman" w:hAnsi="Times New Roman"/>
                <w:sz w:val="26"/>
                <w:szCs w:val="26"/>
              </w:rPr>
              <w:t xml:space="preserve"> nhập lại</w:t>
            </w:r>
            <w:r>
              <w:rPr>
                <w:rFonts w:ascii="Times New Roman" w:hAnsi="Times New Roman"/>
                <w:sz w:val="26"/>
                <w:szCs w:val="26"/>
              </w:rPr>
              <w:t xml:space="preserve"> thông tin đăng nhập</w:t>
            </w:r>
            <w:r w:rsidRPr="008E1FD3">
              <w:rPr>
                <w:rFonts w:ascii="Times New Roman" w:hAnsi="Times New Roman"/>
                <w:sz w:val="26"/>
                <w:szCs w:val="26"/>
              </w:rPr>
              <w:t xml:space="preserve"> hoặc hủy bỏ thao tác.</w:t>
            </w:r>
          </w:p>
        </w:tc>
      </w:tr>
      <w:tr w:rsidR="00746DB3" w:rsidRPr="008E1FD3" w:rsidTr="00B4401D">
        <w:trPr>
          <w:trHeight w:val="271"/>
          <w:jc w:val="center"/>
        </w:trPr>
        <w:tc>
          <w:tcPr>
            <w:tcW w:w="9288" w:type="dxa"/>
            <w:gridSpan w:val="4"/>
            <w:tcBorders>
              <w:bottom w:val="single" w:sz="4" w:space="0" w:color="808080"/>
            </w:tcBorders>
            <w:shd w:val="clear" w:color="auto" w:fill="E6E6E6"/>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b/>
                <w:sz w:val="26"/>
                <w:szCs w:val="26"/>
              </w:rPr>
              <w:t>Luồng sự kiện phát sinh/Kịch bản phát sinh</w:t>
            </w:r>
          </w:p>
        </w:tc>
      </w:tr>
      <w:tr w:rsidR="00746DB3" w:rsidRPr="008E1FD3" w:rsidTr="00B4401D">
        <w:trPr>
          <w:trHeight w:val="271"/>
          <w:jc w:val="center"/>
        </w:trPr>
        <w:tc>
          <w:tcPr>
            <w:tcW w:w="9288" w:type="dxa"/>
            <w:gridSpan w:val="4"/>
            <w:tcBorders>
              <w:bottom w:val="single" w:sz="4" w:space="0" w:color="808080"/>
            </w:tcBorders>
            <w:shd w:val="clear" w:color="auto" w:fill="E6E6E6"/>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b/>
                <w:sz w:val="26"/>
                <w:szCs w:val="26"/>
              </w:rPr>
              <w:t>Nhập thiếu thông tin</w:t>
            </w:r>
          </w:p>
        </w:tc>
      </w:tr>
      <w:tr w:rsidR="00746DB3" w:rsidRPr="008E1FD3" w:rsidTr="00B4401D">
        <w:trPr>
          <w:trHeight w:val="336"/>
          <w:jc w:val="center"/>
        </w:trPr>
        <w:tc>
          <w:tcPr>
            <w:tcW w:w="9288" w:type="dxa"/>
            <w:gridSpan w:val="4"/>
            <w:shd w:val="clear" w:color="auto" w:fill="auto"/>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sz w:val="26"/>
                <w:szCs w:val="26"/>
              </w:rPr>
              <w:t xml:space="preserve">Khi </w:t>
            </w:r>
            <w:r>
              <w:rPr>
                <w:rFonts w:ascii="Times New Roman" w:hAnsi="Times New Roman"/>
                <w:sz w:val="26"/>
                <w:szCs w:val="26"/>
              </w:rPr>
              <w:t>ND</w:t>
            </w:r>
            <w:r w:rsidRPr="008E1FD3">
              <w:rPr>
                <w:rFonts w:ascii="Times New Roman" w:hAnsi="Times New Roman"/>
                <w:sz w:val="26"/>
                <w:szCs w:val="26"/>
              </w:rPr>
              <w:t xml:space="preserve"> nhập thiếu các thông tin được yêu cầu thì HT sẽ</w:t>
            </w:r>
            <w:r>
              <w:rPr>
                <w:rFonts w:ascii="Times New Roman" w:hAnsi="Times New Roman"/>
                <w:sz w:val="26"/>
                <w:szCs w:val="26"/>
              </w:rPr>
              <w:t xml:space="preserve"> hiển thị</w:t>
            </w:r>
            <w:r w:rsidRPr="008E1FD3">
              <w:rPr>
                <w:rFonts w:ascii="Times New Roman" w:hAnsi="Times New Roman"/>
                <w:sz w:val="26"/>
                <w:szCs w:val="26"/>
              </w:rPr>
              <w:t xml:space="preserve"> thông báo để </w:t>
            </w:r>
            <w:r>
              <w:rPr>
                <w:rFonts w:ascii="Times New Roman" w:hAnsi="Times New Roman"/>
                <w:sz w:val="26"/>
                <w:szCs w:val="26"/>
              </w:rPr>
              <w:t>ND</w:t>
            </w:r>
            <w:r w:rsidRPr="008E1FD3">
              <w:rPr>
                <w:rFonts w:ascii="Times New Roman" w:hAnsi="Times New Roman"/>
                <w:sz w:val="26"/>
                <w:szCs w:val="26"/>
              </w:rPr>
              <w:t xml:space="preserve"> </w:t>
            </w:r>
            <w:r>
              <w:rPr>
                <w:rFonts w:ascii="Times New Roman" w:hAnsi="Times New Roman"/>
                <w:sz w:val="26"/>
                <w:szCs w:val="26"/>
              </w:rPr>
              <w:t>nhập đầy</w:t>
            </w:r>
            <w:r w:rsidRPr="008E1FD3">
              <w:rPr>
                <w:rFonts w:ascii="Times New Roman" w:hAnsi="Times New Roman"/>
                <w:sz w:val="26"/>
                <w:szCs w:val="26"/>
              </w:rPr>
              <w:t xml:space="preserve"> đủ</w:t>
            </w:r>
            <w:r>
              <w:rPr>
                <w:rFonts w:ascii="Times New Roman" w:hAnsi="Times New Roman"/>
                <w:sz w:val="26"/>
                <w:szCs w:val="26"/>
              </w:rPr>
              <w:t xml:space="preserve"> thông tin yêu cầu.</w:t>
            </w:r>
          </w:p>
        </w:tc>
      </w:tr>
      <w:tr w:rsidR="00746DB3" w:rsidRPr="008E1FD3" w:rsidTr="00B4401D">
        <w:trPr>
          <w:trHeight w:val="271"/>
          <w:jc w:val="center"/>
        </w:trPr>
        <w:tc>
          <w:tcPr>
            <w:tcW w:w="9288" w:type="dxa"/>
            <w:gridSpan w:val="4"/>
            <w:tcBorders>
              <w:bottom w:val="single" w:sz="4" w:space="0" w:color="808080"/>
            </w:tcBorders>
            <w:shd w:val="clear" w:color="auto" w:fill="E6E6E6"/>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b/>
                <w:sz w:val="26"/>
                <w:szCs w:val="26"/>
              </w:rPr>
              <w:t>Các yêu cầu đặc biệt khác</w:t>
            </w:r>
          </w:p>
        </w:tc>
      </w:tr>
      <w:tr w:rsidR="00746DB3" w:rsidRPr="008E1FD3" w:rsidTr="00B4401D">
        <w:trPr>
          <w:trHeight w:val="343"/>
          <w:jc w:val="center"/>
        </w:trPr>
        <w:tc>
          <w:tcPr>
            <w:tcW w:w="9288" w:type="dxa"/>
            <w:gridSpan w:val="4"/>
            <w:shd w:val="clear" w:color="auto" w:fill="auto"/>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sz w:val="26"/>
                <w:szCs w:val="26"/>
              </w:rPr>
              <w:t>Không có.</w:t>
            </w:r>
          </w:p>
        </w:tc>
      </w:tr>
      <w:tr w:rsidR="00746DB3" w:rsidRPr="008E1FD3" w:rsidTr="00B4401D">
        <w:trPr>
          <w:trHeight w:val="271"/>
          <w:jc w:val="center"/>
        </w:trPr>
        <w:tc>
          <w:tcPr>
            <w:tcW w:w="9288" w:type="dxa"/>
            <w:gridSpan w:val="4"/>
            <w:shd w:val="clear" w:color="auto" w:fill="E6E6E6"/>
            <w:vAlign w:val="center"/>
          </w:tcPr>
          <w:p w:rsidR="00746DB3" w:rsidRPr="008E1FD3" w:rsidRDefault="00746DB3" w:rsidP="00B4401D">
            <w:pPr>
              <w:pStyle w:val="TitlePageField"/>
              <w:widowControl w:val="0"/>
              <w:spacing w:before="60" w:after="60"/>
              <w:rPr>
                <w:rFonts w:ascii="Times New Roman" w:hAnsi="Times New Roman"/>
                <w:sz w:val="26"/>
                <w:szCs w:val="26"/>
              </w:rPr>
            </w:pPr>
            <w:r w:rsidRPr="008E1FD3">
              <w:rPr>
                <w:rFonts w:ascii="Times New Roman" w:hAnsi="Times New Roman"/>
                <w:b/>
                <w:sz w:val="26"/>
                <w:szCs w:val="26"/>
              </w:rPr>
              <w:t>Giao diện minh họa</w:t>
            </w:r>
          </w:p>
        </w:tc>
      </w:tr>
      <w:tr w:rsidR="00746DB3" w:rsidRPr="008E1FD3" w:rsidTr="00B4401D">
        <w:trPr>
          <w:trHeight w:val="271"/>
          <w:jc w:val="center"/>
        </w:trPr>
        <w:tc>
          <w:tcPr>
            <w:tcW w:w="9288" w:type="dxa"/>
            <w:gridSpan w:val="4"/>
            <w:shd w:val="clear" w:color="auto" w:fill="auto"/>
          </w:tcPr>
          <w:p w:rsidR="00746DB3" w:rsidRPr="008E1FD3" w:rsidRDefault="00746DB3" w:rsidP="00B4401D">
            <w:pPr>
              <w:rPr>
                <w:szCs w:val="26"/>
              </w:rPr>
            </w:pPr>
          </w:p>
        </w:tc>
      </w:tr>
      <w:tr w:rsidR="00746DB3" w:rsidRPr="008E1FD3" w:rsidTr="00B4401D">
        <w:trPr>
          <w:trHeight w:val="271"/>
          <w:jc w:val="center"/>
        </w:trPr>
        <w:tc>
          <w:tcPr>
            <w:tcW w:w="9288" w:type="dxa"/>
            <w:gridSpan w:val="4"/>
            <w:shd w:val="clear" w:color="auto" w:fill="E6E6E6"/>
            <w:vAlign w:val="center"/>
          </w:tcPr>
          <w:p w:rsidR="00746DB3" w:rsidRPr="008E1FD3" w:rsidRDefault="00746DB3" w:rsidP="00B4401D">
            <w:pPr>
              <w:pStyle w:val="TitlePageField"/>
              <w:widowControl w:val="0"/>
              <w:spacing w:before="60" w:after="60"/>
              <w:rPr>
                <w:rFonts w:ascii="Times New Roman" w:hAnsi="Times New Roman"/>
                <w:b/>
                <w:sz w:val="26"/>
                <w:szCs w:val="26"/>
              </w:rPr>
            </w:pPr>
            <w:r w:rsidRPr="008E1FD3">
              <w:rPr>
                <w:rFonts w:ascii="Times New Roman" w:hAnsi="Times New Roman"/>
                <w:b/>
                <w:sz w:val="26"/>
                <w:szCs w:val="26"/>
              </w:rPr>
              <w:t>THIẾT KẾ UML</w:t>
            </w:r>
          </w:p>
        </w:tc>
      </w:tr>
      <w:tr w:rsidR="00746DB3" w:rsidRPr="008E1FD3" w:rsidTr="00B4401D">
        <w:trPr>
          <w:trHeight w:val="271"/>
          <w:jc w:val="center"/>
        </w:trPr>
        <w:tc>
          <w:tcPr>
            <w:tcW w:w="9288" w:type="dxa"/>
            <w:gridSpan w:val="4"/>
            <w:shd w:val="clear" w:color="auto" w:fill="E6E6E6"/>
            <w:vAlign w:val="center"/>
          </w:tcPr>
          <w:p w:rsidR="00746DB3" w:rsidRPr="008E1FD3" w:rsidRDefault="00746DB3" w:rsidP="00B4401D">
            <w:pPr>
              <w:pStyle w:val="TitlePageField"/>
              <w:widowControl w:val="0"/>
              <w:spacing w:before="60" w:after="60"/>
              <w:rPr>
                <w:rFonts w:ascii="Times New Roman" w:hAnsi="Times New Roman"/>
                <w:b/>
                <w:sz w:val="26"/>
                <w:szCs w:val="26"/>
              </w:rPr>
            </w:pPr>
            <w:r w:rsidRPr="008E1FD3">
              <w:rPr>
                <w:rFonts w:ascii="Times New Roman" w:hAnsi="Times New Roman"/>
                <w:b/>
                <w:sz w:val="26"/>
                <w:szCs w:val="26"/>
              </w:rPr>
              <w:t>Sơ đồ lớp phân tích</w:t>
            </w:r>
          </w:p>
        </w:tc>
      </w:tr>
      <w:tr w:rsidR="00746DB3" w:rsidRPr="008E1FD3" w:rsidTr="00B4401D">
        <w:trPr>
          <w:trHeight w:val="271"/>
          <w:jc w:val="center"/>
        </w:trPr>
        <w:tc>
          <w:tcPr>
            <w:tcW w:w="9288" w:type="dxa"/>
            <w:gridSpan w:val="4"/>
            <w:shd w:val="clear" w:color="auto" w:fill="auto"/>
            <w:vAlign w:val="center"/>
          </w:tcPr>
          <w:p w:rsidR="00746DB3" w:rsidRPr="008E1FD3" w:rsidRDefault="00746DB3" w:rsidP="00B4401D">
            <w:pPr>
              <w:pStyle w:val="TitlePageField"/>
              <w:widowControl w:val="0"/>
              <w:spacing w:before="60" w:after="60"/>
              <w:rPr>
                <w:rFonts w:ascii="Times New Roman" w:hAnsi="Times New Roman"/>
                <w:b/>
                <w:sz w:val="26"/>
                <w:szCs w:val="26"/>
              </w:rPr>
            </w:pPr>
            <w:r w:rsidRPr="008E1FD3">
              <w:rPr>
                <w:rFonts w:ascii="Times New Roman" w:hAnsi="Times New Roman"/>
                <w:noProof/>
                <w:sz w:val="26"/>
                <w:szCs w:val="26"/>
              </w:rPr>
              <w:drawing>
                <wp:inline distT="0" distB="0" distL="0" distR="0" wp14:anchorId="2E78BE9E" wp14:editId="693589F0">
                  <wp:extent cx="5715000" cy="105981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_tuyendung.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1059815"/>
                          </a:xfrm>
                          <a:prstGeom prst="rect">
                            <a:avLst/>
                          </a:prstGeom>
                        </pic:spPr>
                      </pic:pic>
                    </a:graphicData>
                  </a:graphic>
                </wp:inline>
              </w:drawing>
            </w:r>
          </w:p>
        </w:tc>
      </w:tr>
      <w:tr w:rsidR="00746DB3" w:rsidRPr="008E1FD3" w:rsidTr="00B4401D">
        <w:trPr>
          <w:trHeight w:val="271"/>
          <w:jc w:val="center"/>
        </w:trPr>
        <w:tc>
          <w:tcPr>
            <w:tcW w:w="9288" w:type="dxa"/>
            <w:gridSpan w:val="4"/>
            <w:shd w:val="clear" w:color="auto" w:fill="E6E6E6"/>
            <w:vAlign w:val="center"/>
          </w:tcPr>
          <w:p w:rsidR="00746DB3" w:rsidRPr="008E1FD3" w:rsidRDefault="00746DB3" w:rsidP="00B4401D">
            <w:pPr>
              <w:pStyle w:val="TitlePageField"/>
              <w:widowControl w:val="0"/>
              <w:spacing w:before="60" w:after="60"/>
              <w:rPr>
                <w:rFonts w:ascii="Times New Roman" w:hAnsi="Times New Roman"/>
                <w:b/>
                <w:sz w:val="26"/>
                <w:szCs w:val="26"/>
              </w:rPr>
            </w:pPr>
            <w:r w:rsidRPr="008E1FD3">
              <w:rPr>
                <w:rFonts w:ascii="Times New Roman" w:hAnsi="Times New Roman"/>
                <w:b/>
                <w:sz w:val="26"/>
                <w:szCs w:val="26"/>
              </w:rPr>
              <w:t>Sơ đồ trình tự</w:t>
            </w:r>
          </w:p>
        </w:tc>
      </w:tr>
      <w:tr w:rsidR="00746DB3" w:rsidRPr="008E1FD3" w:rsidTr="00B4401D">
        <w:trPr>
          <w:trHeight w:val="271"/>
          <w:jc w:val="center"/>
        </w:trPr>
        <w:tc>
          <w:tcPr>
            <w:tcW w:w="9288" w:type="dxa"/>
            <w:gridSpan w:val="4"/>
            <w:tcBorders>
              <w:bottom w:val="single" w:sz="4" w:space="0" w:color="808080"/>
            </w:tcBorders>
            <w:shd w:val="clear" w:color="auto" w:fill="auto"/>
            <w:vAlign w:val="center"/>
          </w:tcPr>
          <w:p w:rsidR="00746DB3" w:rsidRPr="008E1FD3" w:rsidRDefault="00746DB3" w:rsidP="00B4401D">
            <w:pPr>
              <w:pStyle w:val="TitlePageField"/>
              <w:widowControl w:val="0"/>
              <w:spacing w:before="60" w:after="60"/>
              <w:rPr>
                <w:rFonts w:ascii="Times New Roman" w:hAnsi="Times New Roman"/>
                <w:b/>
                <w:sz w:val="26"/>
                <w:szCs w:val="26"/>
              </w:rPr>
            </w:pPr>
            <w:r w:rsidRPr="008E1FD3">
              <w:rPr>
                <w:rFonts w:ascii="Times New Roman" w:hAnsi="Times New Roman"/>
                <w:noProof/>
                <w:sz w:val="26"/>
                <w:szCs w:val="26"/>
              </w:rPr>
              <w:drawing>
                <wp:inline distT="0" distB="0" distL="0" distR="0" wp14:anchorId="45F9B486" wp14:editId="178F4795">
                  <wp:extent cx="5810250" cy="3916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Se_DangNhap.jpg"/>
                          <pic:cNvPicPr/>
                        </pic:nvPicPr>
                        <pic:blipFill>
                          <a:blip r:embed="rId16">
                            <a:extLst>
                              <a:ext uri="{28A0092B-C50C-407E-A947-70E740481C1C}">
                                <a14:useLocalDpi xmlns:a14="http://schemas.microsoft.com/office/drawing/2010/main" val="0"/>
                              </a:ext>
                            </a:extLst>
                          </a:blip>
                          <a:stretch>
                            <a:fillRect/>
                          </a:stretch>
                        </pic:blipFill>
                        <pic:spPr>
                          <a:xfrm>
                            <a:off x="0" y="0"/>
                            <a:ext cx="5810250" cy="3916680"/>
                          </a:xfrm>
                          <a:prstGeom prst="rect">
                            <a:avLst/>
                          </a:prstGeom>
                        </pic:spPr>
                      </pic:pic>
                    </a:graphicData>
                  </a:graphic>
                </wp:inline>
              </w:drawing>
            </w:r>
          </w:p>
        </w:tc>
      </w:tr>
    </w:tbl>
    <w:p w:rsidR="00746DB3" w:rsidRDefault="003A282E" w:rsidP="00746DB3">
      <w:pPr>
        <w:pStyle w:val="Heading3"/>
      </w:pPr>
      <w:bookmarkStart w:id="25" w:name="_Toc449446396"/>
      <w:bookmarkStart w:id="26" w:name="_Toc450596977"/>
      <w:bookmarkEnd w:id="11"/>
      <w:r>
        <w:t>UC #0002</w:t>
      </w:r>
      <w:r w:rsidR="00746DB3">
        <w:t xml:space="preserve"> Quản lý </w:t>
      </w:r>
      <w:bookmarkEnd w:id="25"/>
      <w:bookmarkEnd w:id="26"/>
      <w:r w:rsidR="00746DB3">
        <w:t>Giáo viên</w:t>
      </w:r>
    </w:p>
    <w:tbl>
      <w:tblPr>
        <w:tblW w:w="9285"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578"/>
      </w:tblGrid>
      <w:tr w:rsidR="00746DB3" w:rsidTr="00B4401D">
        <w:trPr>
          <w:trHeight w:val="940"/>
          <w:tblHeader/>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Heading2"/>
              <w:keepNext w:val="0"/>
              <w:widowControl w:val="0"/>
              <w:numPr>
                <w:ilvl w:val="0"/>
                <w:numId w:val="0"/>
              </w:numPr>
              <w:tabs>
                <w:tab w:val="left" w:pos="284"/>
              </w:tabs>
              <w:jc w:val="left"/>
              <w:rPr>
                <w:rFonts w:cs="Times New Roman"/>
              </w:rPr>
            </w:pPr>
            <w:bookmarkStart w:id="27" w:name="_Toc449446397"/>
            <w:bookmarkStart w:id="28" w:name="_Toc450596978"/>
            <w:r>
              <w:rPr>
                <w:rFonts w:cs="Times New Roman"/>
              </w:rPr>
              <w:t>UC #000</w:t>
            </w:r>
            <w:bookmarkEnd w:id="27"/>
            <w:bookmarkEnd w:id="28"/>
            <w:r w:rsidR="003A282E">
              <w:rPr>
                <w:rFonts w:cs="Times New Roman"/>
              </w:rPr>
              <w:t>2</w:t>
            </w:r>
          </w:p>
        </w:tc>
        <w:tc>
          <w:tcPr>
            <w:tcW w:w="5800" w:type="dxa"/>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746DB3">
            <w:pPr>
              <w:pStyle w:val="Heading3"/>
              <w:numPr>
                <w:ilvl w:val="0"/>
                <w:numId w:val="0"/>
              </w:numPr>
              <w:tabs>
                <w:tab w:val="left" w:pos="720"/>
              </w:tabs>
              <w:ind w:left="709" w:hanging="709"/>
              <w:rPr>
                <w:i w:val="0"/>
                <w:szCs w:val="26"/>
              </w:rPr>
            </w:pPr>
            <w:bookmarkStart w:id="29" w:name="_Toc449446398"/>
            <w:bookmarkStart w:id="30" w:name="_Toc450596979"/>
            <w:r>
              <w:rPr>
                <w:i w:val="0"/>
              </w:rPr>
              <w:t xml:space="preserve">QUẢN LÝ </w:t>
            </w:r>
            <w:bookmarkEnd w:id="29"/>
            <w:bookmarkEnd w:id="30"/>
            <w:r>
              <w:rPr>
                <w:i w:val="0"/>
              </w:rPr>
              <w:t>GIÁO VIÊN</w:t>
            </w:r>
          </w:p>
        </w:tc>
        <w:tc>
          <w:tcPr>
            <w:tcW w:w="1578" w:type="dxa"/>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tabs>
                <w:tab w:val="right" w:pos="1572"/>
              </w:tabs>
              <w:spacing w:before="60" w:after="60" w:line="256" w:lineRule="auto"/>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lang w:val="vi-VN"/>
              </w:rPr>
              <w:t>ộ phức tạp</w:t>
            </w:r>
            <w:r w:rsidR="003A282E">
              <w:rPr>
                <w:rFonts w:ascii="Times New Roman" w:hAnsi="Times New Roman"/>
                <w:b/>
                <w:sz w:val="26"/>
                <w:szCs w:val="26"/>
              </w:rPr>
              <w:t>: Normal</w:t>
            </w:r>
          </w:p>
        </w:tc>
      </w:tr>
      <w:tr w:rsidR="00746DB3" w:rsidTr="00B4401D">
        <w:trPr>
          <w:trHeight w:val="314"/>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Mô tả</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746DB3">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Chức năng này cho phép Admin quản lý thông tin giáo viên. Chức năng này cho phép Admin xem, thêm, sửa, xóa thông tin giáo viên</w:t>
            </w:r>
          </w:p>
          <w:p w:rsidR="00746DB3" w:rsidRDefault="00746DB3" w:rsidP="00746DB3">
            <w:pPr>
              <w:pStyle w:val="TitlePageField"/>
              <w:widowControl w:val="0"/>
              <w:spacing w:before="60" w:after="60" w:line="256" w:lineRule="auto"/>
              <w:rPr>
                <w:rFonts w:ascii="Times New Roman" w:hAnsi="Times New Roman"/>
                <w:sz w:val="26"/>
                <w:szCs w:val="26"/>
              </w:rPr>
            </w:pPr>
          </w:p>
        </w:tc>
      </w:tr>
      <w:tr w:rsidR="00746DB3" w:rsidTr="00B4401D">
        <w:trPr>
          <w:trHeight w:val="375"/>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 xml:space="preserve">Tác </w:t>
            </w:r>
            <w:r>
              <w:rPr>
                <w:rFonts w:ascii="Times New Roman" w:hAnsi="Times New Roman"/>
                <w:b/>
                <w:sz w:val="26"/>
                <w:szCs w:val="26"/>
              </w:rPr>
              <w:lastRenderedPageBreak/>
              <w:t>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lastRenderedPageBreak/>
              <w:t>Chính</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Admin</w:t>
            </w:r>
          </w:p>
        </w:tc>
      </w:tr>
      <w:tr w:rsidR="00746DB3" w:rsidTr="00B4401D">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Phụ</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sz w:val="26"/>
                <w:szCs w:val="26"/>
                <w:lang w:val="vi-VN"/>
              </w:rPr>
            </w:pPr>
            <w:r>
              <w:rPr>
                <w:rFonts w:ascii="Times New Roman" w:hAnsi="Times New Roman"/>
                <w:sz w:val="26"/>
                <w:szCs w:val="26"/>
              </w:rPr>
              <w:t>Không có</w:t>
            </w:r>
            <w:r>
              <w:rPr>
                <w:rFonts w:ascii="Times New Roman" w:hAnsi="Times New Roman"/>
                <w:sz w:val="26"/>
                <w:szCs w:val="26"/>
                <w:lang w:val="vi-VN"/>
              </w:rPr>
              <w:t>.</w:t>
            </w:r>
          </w:p>
        </w:tc>
      </w:tr>
      <w:tr w:rsidR="00746DB3" w:rsidTr="00B4401D">
        <w:trPr>
          <w:trHeight w:val="339"/>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lastRenderedPageBreak/>
              <w:t>Tiền điều kiện</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Admin phải đăng nhập vào HT.</w:t>
            </w:r>
          </w:p>
        </w:tc>
      </w:tr>
      <w:tr w:rsidR="00746DB3" w:rsidTr="00B4401D">
        <w:trPr>
          <w:trHeight w:val="321"/>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Thành công</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Thông tin cá nhân được cập nhật và lưu vào HT. </w:t>
            </w:r>
          </w:p>
        </w:tc>
      </w:tr>
      <w:tr w:rsidR="00746DB3" w:rsidTr="00B4401D">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Lỗi</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Thực hiện lại hoặc hủy bỏ thao tác.</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spacing w:line="256" w:lineRule="auto"/>
              <w:rPr>
                <w:szCs w:val="26"/>
              </w:rPr>
            </w:pPr>
            <w:r>
              <w:rPr>
                <w:szCs w:val="26"/>
              </w:rPr>
              <w:t>ĐẶC TẢ CHỨC NĂNG</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Luồng sự kiện chính/Kịch bản chính</w:t>
            </w:r>
          </w:p>
        </w:tc>
      </w:tr>
      <w:tr w:rsidR="00746DB3" w:rsidTr="00B4401D">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chính:</w:t>
            </w:r>
          </w:p>
          <w:p w:rsidR="00746DB3" w:rsidRDefault="00746DB3" w:rsidP="00B4401D">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Chức năng này bắt đầu thực hiện khi </w:t>
            </w:r>
            <w:r w:rsidR="0080540A">
              <w:rPr>
                <w:rFonts w:ascii="Times New Roman" w:hAnsi="Times New Roman"/>
                <w:sz w:val="26"/>
                <w:szCs w:val="26"/>
              </w:rPr>
              <w:t>Admin muốn quản lý thông tin giáo viên:</w:t>
            </w:r>
          </w:p>
          <w:p w:rsidR="00746DB3" w:rsidRDefault="0080540A" w:rsidP="00746DB3">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HT hiển thị thông tin của Giáo viên</w:t>
            </w:r>
            <w:r w:rsidR="00746DB3">
              <w:rPr>
                <w:rFonts w:ascii="Times New Roman" w:hAnsi="Times New Roman"/>
                <w:sz w:val="26"/>
                <w:szCs w:val="26"/>
              </w:rPr>
              <w:t xml:space="preserve"> và chứ</w:t>
            </w:r>
            <w:r>
              <w:rPr>
                <w:rFonts w:ascii="Times New Roman" w:hAnsi="Times New Roman"/>
                <w:sz w:val="26"/>
                <w:szCs w:val="26"/>
              </w:rPr>
              <w:t>c năng cho phép Admin</w:t>
            </w:r>
            <w:r w:rsidR="00746DB3">
              <w:rPr>
                <w:rFonts w:ascii="Times New Roman" w:hAnsi="Times New Roman"/>
                <w:sz w:val="26"/>
                <w:szCs w:val="26"/>
              </w:rPr>
              <w:t xml:space="preserve"> thêm, chỉnh </w:t>
            </w:r>
            <w:r>
              <w:rPr>
                <w:rFonts w:ascii="Times New Roman" w:hAnsi="Times New Roman"/>
                <w:sz w:val="26"/>
                <w:szCs w:val="26"/>
              </w:rPr>
              <w:t xml:space="preserve">sửa, xem chi tiết. Thông tin Giáo viên </w:t>
            </w:r>
            <w:r w:rsidR="00746DB3">
              <w:rPr>
                <w:rFonts w:ascii="Times New Roman" w:hAnsi="Times New Roman"/>
                <w:sz w:val="26"/>
                <w:szCs w:val="26"/>
              </w:rPr>
              <w:t>bao gồm:</w:t>
            </w:r>
          </w:p>
          <w:p w:rsidR="00746DB3" w:rsidRDefault="0080540A" w:rsidP="00746DB3">
            <w:pPr>
              <w:pStyle w:val="-"/>
              <w:numPr>
                <w:ilvl w:val="0"/>
                <w:numId w:val="14"/>
              </w:numPr>
              <w:spacing w:line="256" w:lineRule="auto"/>
              <w:rPr>
                <w:rFonts w:cs="Times New Roman"/>
                <w:szCs w:val="26"/>
              </w:rPr>
            </w:pPr>
            <w:r>
              <w:rPr>
                <w:rFonts w:cs="Times New Roman"/>
                <w:szCs w:val="26"/>
              </w:rPr>
              <w:t xml:space="preserve">Mã </w:t>
            </w:r>
            <w:r w:rsidR="00746DB3">
              <w:rPr>
                <w:rFonts w:cs="Times New Roman"/>
                <w:szCs w:val="26"/>
              </w:rPr>
              <w:t>;</w:t>
            </w:r>
          </w:p>
          <w:p w:rsidR="00746DB3" w:rsidRDefault="0080540A" w:rsidP="00746DB3">
            <w:pPr>
              <w:pStyle w:val="-"/>
              <w:numPr>
                <w:ilvl w:val="0"/>
                <w:numId w:val="14"/>
              </w:numPr>
              <w:spacing w:line="256" w:lineRule="auto"/>
              <w:rPr>
                <w:rFonts w:cs="Times New Roman"/>
                <w:szCs w:val="26"/>
              </w:rPr>
            </w:pPr>
            <w:r>
              <w:rPr>
                <w:rFonts w:cs="Times New Roman"/>
                <w:szCs w:val="26"/>
              </w:rPr>
              <w:t>Họ tên</w:t>
            </w:r>
            <w:r w:rsidR="00746DB3">
              <w:rPr>
                <w:rFonts w:cs="Times New Roman"/>
                <w:szCs w:val="26"/>
              </w:rPr>
              <w:t>;</w:t>
            </w:r>
          </w:p>
          <w:p w:rsidR="00746DB3" w:rsidRDefault="0080540A" w:rsidP="00746DB3">
            <w:pPr>
              <w:pStyle w:val="-"/>
              <w:numPr>
                <w:ilvl w:val="0"/>
                <w:numId w:val="14"/>
              </w:numPr>
              <w:spacing w:line="256" w:lineRule="auto"/>
              <w:rPr>
                <w:rFonts w:cs="Times New Roman"/>
                <w:szCs w:val="26"/>
              </w:rPr>
            </w:pPr>
            <w:r>
              <w:rPr>
                <w:rFonts w:cs="Times New Roman"/>
                <w:szCs w:val="26"/>
              </w:rPr>
              <w:t>Email</w:t>
            </w:r>
            <w:r w:rsidR="00746DB3">
              <w:rPr>
                <w:rFonts w:cs="Times New Roman"/>
                <w:szCs w:val="26"/>
              </w:rPr>
              <w:t>;</w:t>
            </w:r>
          </w:p>
          <w:p w:rsidR="00746DB3" w:rsidRDefault="0080540A" w:rsidP="00746DB3">
            <w:pPr>
              <w:pStyle w:val="-"/>
              <w:numPr>
                <w:ilvl w:val="0"/>
                <w:numId w:val="14"/>
              </w:numPr>
              <w:spacing w:line="256" w:lineRule="auto"/>
              <w:rPr>
                <w:rFonts w:cs="Times New Roman"/>
                <w:szCs w:val="26"/>
              </w:rPr>
            </w:pPr>
            <w:r>
              <w:rPr>
                <w:rFonts w:cs="Times New Roman"/>
                <w:szCs w:val="26"/>
              </w:rPr>
              <w:t>Số điện thoại;</w:t>
            </w:r>
          </w:p>
          <w:p w:rsidR="00746DB3" w:rsidRDefault="0080540A" w:rsidP="00746DB3">
            <w:pPr>
              <w:pStyle w:val="-"/>
              <w:numPr>
                <w:ilvl w:val="0"/>
                <w:numId w:val="14"/>
              </w:numPr>
              <w:spacing w:line="256" w:lineRule="auto"/>
              <w:rPr>
                <w:rFonts w:cs="Times New Roman"/>
                <w:szCs w:val="26"/>
              </w:rPr>
            </w:pPr>
            <w:r>
              <w:rPr>
                <w:rFonts w:cs="Times New Roman"/>
                <w:szCs w:val="26"/>
              </w:rPr>
              <w:t>Tài khoản</w:t>
            </w:r>
            <w:r w:rsidR="00746DB3">
              <w:rPr>
                <w:rFonts w:cs="Times New Roman"/>
                <w:szCs w:val="26"/>
              </w:rPr>
              <w:t>;</w:t>
            </w:r>
          </w:p>
          <w:p w:rsidR="0080540A" w:rsidRDefault="0080540A" w:rsidP="00746DB3">
            <w:pPr>
              <w:pStyle w:val="-"/>
              <w:numPr>
                <w:ilvl w:val="0"/>
                <w:numId w:val="14"/>
              </w:numPr>
              <w:spacing w:line="256" w:lineRule="auto"/>
              <w:rPr>
                <w:rFonts w:cs="Times New Roman"/>
                <w:szCs w:val="26"/>
              </w:rPr>
            </w:pPr>
            <w:r>
              <w:rPr>
                <w:rFonts w:cs="Times New Roman"/>
                <w:szCs w:val="26"/>
              </w:rPr>
              <w:t>Mật khẩu;</w:t>
            </w:r>
          </w:p>
          <w:p w:rsidR="00746DB3" w:rsidRDefault="00993EFD" w:rsidP="00746DB3">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Admin</w:t>
            </w:r>
            <w:r w:rsidR="00746DB3">
              <w:rPr>
                <w:rFonts w:ascii="Times New Roman" w:hAnsi="Times New Roman"/>
                <w:sz w:val="26"/>
                <w:szCs w:val="26"/>
              </w:rPr>
              <w:t xml:space="preserve"> chọn một trong các chức năng thì luồng con tương ứng được thực hiện:</w:t>
            </w:r>
          </w:p>
          <w:p w:rsidR="00746DB3" w:rsidRDefault="00993EFD" w:rsidP="00746DB3">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w:t>
            </w:r>
            <w:r w:rsidR="00746DB3">
              <w:rPr>
                <w:rFonts w:ascii="Times New Roman" w:hAnsi="Times New Roman"/>
                <w:sz w:val="26"/>
                <w:szCs w:val="26"/>
              </w:rPr>
              <w:t xml:space="preserve"> chọn thêm thì luồng con – thêm thông tin được thực hiện;</w:t>
            </w:r>
          </w:p>
          <w:p w:rsidR="00746DB3" w:rsidRDefault="00993EFD" w:rsidP="00746DB3">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 xml:space="preserve">Nếu Admin </w:t>
            </w:r>
            <w:r w:rsidR="00746DB3">
              <w:rPr>
                <w:rFonts w:ascii="Times New Roman" w:hAnsi="Times New Roman"/>
                <w:sz w:val="26"/>
                <w:szCs w:val="26"/>
              </w:rPr>
              <w:t>chọn chỉnh sửa thì luồng con – chỉnh sửa thông tin được thực hiện;</w:t>
            </w:r>
          </w:p>
          <w:p w:rsidR="00746DB3" w:rsidRDefault="00993EFD" w:rsidP="00746DB3">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w:t>
            </w:r>
            <w:r w:rsidR="00746DB3">
              <w:rPr>
                <w:rFonts w:ascii="Times New Roman" w:hAnsi="Times New Roman"/>
                <w:sz w:val="26"/>
                <w:szCs w:val="26"/>
              </w:rPr>
              <w:t xml:space="preserve"> chọn xem chi tiết thì luồng con – xem chi tiết được thực hiện.</w:t>
            </w:r>
          </w:p>
          <w:p w:rsidR="00746DB3" w:rsidRDefault="00746DB3"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thêm thông tin:</w:t>
            </w:r>
          </w:p>
          <w:p w:rsidR="00746DB3" w:rsidRDefault="00993EFD" w:rsidP="00746DB3">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Admin</w:t>
            </w:r>
            <w:r w:rsidR="00746DB3">
              <w:rPr>
                <w:rFonts w:ascii="Times New Roman" w:hAnsi="Times New Roman"/>
                <w:sz w:val="26"/>
                <w:szCs w:val="26"/>
              </w:rPr>
              <w:t xml:space="preserve"> chọn chức năng thêm thông tin, HT sẽ hiểu thị một form chứa tất cả các </w:t>
            </w:r>
            <w:r>
              <w:rPr>
                <w:rFonts w:ascii="Times New Roman" w:hAnsi="Times New Roman"/>
                <w:sz w:val="26"/>
                <w:szCs w:val="26"/>
              </w:rPr>
              <w:t>thông tin của Admin và yêu cầu Admin</w:t>
            </w:r>
            <w:r w:rsidR="00746DB3">
              <w:rPr>
                <w:rFonts w:ascii="Times New Roman" w:hAnsi="Times New Roman"/>
                <w:sz w:val="26"/>
                <w:szCs w:val="26"/>
              </w:rPr>
              <w:t xml:space="preserve"> nhập vào các thông tin còn thiếu. Các thông tin được hiển thị như sau:</w:t>
            </w:r>
          </w:p>
          <w:p w:rsidR="0080540A" w:rsidRDefault="0080540A" w:rsidP="0080540A">
            <w:pPr>
              <w:pStyle w:val="-"/>
              <w:numPr>
                <w:ilvl w:val="0"/>
                <w:numId w:val="14"/>
              </w:numPr>
              <w:spacing w:line="256" w:lineRule="auto"/>
              <w:rPr>
                <w:rFonts w:cs="Times New Roman"/>
                <w:szCs w:val="26"/>
              </w:rPr>
            </w:pPr>
            <w:r>
              <w:rPr>
                <w:rFonts w:cs="Times New Roman"/>
                <w:szCs w:val="26"/>
              </w:rPr>
              <w:t>Mã ;</w:t>
            </w:r>
          </w:p>
          <w:p w:rsidR="0080540A" w:rsidRDefault="0080540A" w:rsidP="0080540A">
            <w:pPr>
              <w:pStyle w:val="-"/>
              <w:numPr>
                <w:ilvl w:val="0"/>
                <w:numId w:val="14"/>
              </w:numPr>
              <w:spacing w:line="256" w:lineRule="auto"/>
              <w:rPr>
                <w:rFonts w:cs="Times New Roman"/>
                <w:szCs w:val="26"/>
              </w:rPr>
            </w:pPr>
            <w:r>
              <w:rPr>
                <w:rFonts w:cs="Times New Roman"/>
                <w:szCs w:val="26"/>
              </w:rPr>
              <w:t>Họ tên;</w:t>
            </w:r>
          </w:p>
          <w:p w:rsidR="0080540A" w:rsidRDefault="0080540A" w:rsidP="0080540A">
            <w:pPr>
              <w:pStyle w:val="-"/>
              <w:numPr>
                <w:ilvl w:val="0"/>
                <w:numId w:val="14"/>
              </w:numPr>
              <w:spacing w:line="256" w:lineRule="auto"/>
              <w:rPr>
                <w:rFonts w:cs="Times New Roman"/>
                <w:szCs w:val="26"/>
              </w:rPr>
            </w:pPr>
            <w:r>
              <w:rPr>
                <w:rFonts w:cs="Times New Roman"/>
                <w:szCs w:val="26"/>
              </w:rPr>
              <w:t>Email;</w:t>
            </w:r>
          </w:p>
          <w:p w:rsidR="0080540A" w:rsidRDefault="0080540A" w:rsidP="0080540A">
            <w:pPr>
              <w:pStyle w:val="-"/>
              <w:numPr>
                <w:ilvl w:val="0"/>
                <w:numId w:val="14"/>
              </w:numPr>
              <w:spacing w:line="256" w:lineRule="auto"/>
              <w:rPr>
                <w:rFonts w:cs="Times New Roman"/>
                <w:szCs w:val="26"/>
              </w:rPr>
            </w:pPr>
            <w:r>
              <w:rPr>
                <w:rFonts w:cs="Times New Roman"/>
                <w:szCs w:val="26"/>
              </w:rPr>
              <w:t>Số điện thoại;</w:t>
            </w:r>
          </w:p>
          <w:p w:rsidR="0080540A" w:rsidRDefault="0080540A" w:rsidP="0080540A">
            <w:pPr>
              <w:pStyle w:val="-"/>
              <w:numPr>
                <w:ilvl w:val="0"/>
                <w:numId w:val="14"/>
              </w:numPr>
              <w:spacing w:line="256" w:lineRule="auto"/>
              <w:rPr>
                <w:rFonts w:cs="Times New Roman"/>
                <w:szCs w:val="26"/>
              </w:rPr>
            </w:pPr>
            <w:r>
              <w:rPr>
                <w:rFonts w:cs="Times New Roman"/>
                <w:szCs w:val="26"/>
              </w:rPr>
              <w:t>Tài khoản;</w:t>
            </w:r>
          </w:p>
          <w:p w:rsidR="0080540A" w:rsidRDefault="0080540A" w:rsidP="0080540A">
            <w:pPr>
              <w:pStyle w:val="-"/>
              <w:numPr>
                <w:ilvl w:val="0"/>
                <w:numId w:val="14"/>
              </w:numPr>
              <w:spacing w:line="256" w:lineRule="auto"/>
              <w:rPr>
                <w:rFonts w:cs="Times New Roman"/>
                <w:szCs w:val="26"/>
              </w:rPr>
            </w:pPr>
            <w:r>
              <w:rPr>
                <w:rFonts w:cs="Times New Roman"/>
                <w:szCs w:val="26"/>
              </w:rPr>
              <w:t>Mật khẩu;</w:t>
            </w:r>
          </w:p>
          <w:p w:rsidR="0080540A" w:rsidRDefault="0080540A" w:rsidP="0080540A">
            <w:pPr>
              <w:pStyle w:val="TitlePageField"/>
              <w:widowControl w:val="0"/>
              <w:spacing w:before="60" w:after="60" w:line="256" w:lineRule="auto"/>
              <w:ind w:left="720"/>
              <w:jc w:val="both"/>
              <w:rPr>
                <w:rFonts w:ascii="Times New Roman" w:hAnsi="Times New Roman"/>
                <w:sz w:val="26"/>
                <w:szCs w:val="26"/>
              </w:rPr>
            </w:pPr>
          </w:p>
          <w:p w:rsidR="00746DB3" w:rsidRDefault="00993EFD" w:rsidP="00746DB3">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Admin</w:t>
            </w:r>
            <w:r w:rsidR="00746DB3">
              <w:rPr>
                <w:rFonts w:ascii="Times New Roman" w:hAnsi="Times New Roman"/>
                <w:sz w:val="26"/>
                <w:szCs w:val="26"/>
              </w:rPr>
              <w:t xml:space="preserve"> nhập các thông tin cần </w:t>
            </w:r>
            <w:r>
              <w:rPr>
                <w:rFonts w:ascii="Times New Roman" w:hAnsi="Times New Roman"/>
                <w:sz w:val="26"/>
                <w:szCs w:val="26"/>
              </w:rPr>
              <w:t>thêm và chọn “Thêm thông tin” Admin</w:t>
            </w:r>
            <w:r w:rsidR="00746DB3">
              <w:rPr>
                <w:rFonts w:ascii="Times New Roman" w:hAnsi="Times New Roman"/>
                <w:sz w:val="26"/>
                <w:szCs w:val="26"/>
              </w:rPr>
              <w:t xml:space="preserve"> </w:t>
            </w:r>
            <w:r w:rsidR="00746DB3">
              <w:rPr>
                <w:rFonts w:ascii="Times New Roman" w:hAnsi="Times New Roman"/>
                <w:sz w:val="26"/>
                <w:szCs w:val="26"/>
              </w:rPr>
              <w:lastRenderedPageBreak/>
              <w:t>sẽ cập nhập và cơ sở dữ liệu.</w:t>
            </w:r>
          </w:p>
          <w:p w:rsidR="00746DB3" w:rsidRDefault="00746DB3"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chỉnh sửa thông tin:</w:t>
            </w:r>
          </w:p>
          <w:p w:rsidR="00746DB3" w:rsidRDefault="00993EFD" w:rsidP="00746DB3">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Admin</w:t>
            </w:r>
            <w:r w:rsidR="00746DB3">
              <w:rPr>
                <w:rFonts w:ascii="Times New Roman" w:hAnsi="Times New Roman"/>
                <w:sz w:val="26"/>
                <w:szCs w:val="26"/>
              </w:rPr>
              <w:t xml:space="preserve"> chọn </w:t>
            </w:r>
            <w:r>
              <w:rPr>
                <w:rFonts w:ascii="Times New Roman" w:hAnsi="Times New Roman"/>
                <w:sz w:val="26"/>
                <w:szCs w:val="26"/>
              </w:rPr>
              <w:t>chức năng chỉnh sửa thông tin, Admin</w:t>
            </w:r>
            <w:r w:rsidR="00746DB3">
              <w:rPr>
                <w:rFonts w:ascii="Times New Roman" w:hAnsi="Times New Roman"/>
                <w:sz w:val="26"/>
                <w:szCs w:val="26"/>
              </w:rPr>
              <w:t xml:space="preserve"> sẽ hiển thị một form </w:t>
            </w:r>
            <w:r>
              <w:rPr>
                <w:rFonts w:ascii="Times New Roman" w:hAnsi="Times New Roman"/>
                <w:sz w:val="26"/>
                <w:szCs w:val="26"/>
              </w:rPr>
              <w:t>chứa tất cả các thông tin của Giáo viên</w:t>
            </w:r>
            <w:r w:rsidR="00746DB3">
              <w:rPr>
                <w:rFonts w:ascii="Times New Roman" w:hAnsi="Times New Roman"/>
                <w:sz w:val="26"/>
                <w:szCs w:val="26"/>
              </w:rPr>
              <w:t xml:space="preserve"> có tr</w:t>
            </w:r>
            <w:r>
              <w:rPr>
                <w:rFonts w:ascii="Times New Roman" w:hAnsi="Times New Roman"/>
                <w:sz w:val="26"/>
                <w:szCs w:val="26"/>
              </w:rPr>
              <w:t>ong cơ sở dữ liệu và cho phép Admin</w:t>
            </w:r>
            <w:r w:rsidR="00746DB3">
              <w:rPr>
                <w:rFonts w:ascii="Times New Roman" w:hAnsi="Times New Roman"/>
                <w:sz w:val="26"/>
                <w:szCs w:val="26"/>
              </w:rPr>
              <w:t xml:space="preserve"> chỉnh sửa các thông tin đó.</w:t>
            </w:r>
          </w:p>
          <w:p w:rsidR="00746DB3" w:rsidRDefault="00746DB3" w:rsidP="00746DB3">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Sau khi hoàn tất việc chỉnh sửa thô</w:t>
            </w:r>
            <w:r w:rsidR="00993EFD">
              <w:rPr>
                <w:rFonts w:ascii="Times New Roman" w:hAnsi="Times New Roman"/>
                <w:sz w:val="26"/>
                <w:szCs w:val="26"/>
              </w:rPr>
              <w:t>ng tin, Admin</w:t>
            </w:r>
            <w:r>
              <w:rPr>
                <w:rFonts w:ascii="Times New Roman" w:hAnsi="Times New Roman"/>
                <w:sz w:val="26"/>
                <w:szCs w:val="26"/>
              </w:rPr>
              <w:t xml:space="preserve"> chọn “Cập nhật thông tin” HT</w:t>
            </w:r>
            <w:r w:rsidR="00993EFD">
              <w:rPr>
                <w:rFonts w:ascii="Times New Roman" w:hAnsi="Times New Roman"/>
                <w:sz w:val="26"/>
                <w:szCs w:val="26"/>
              </w:rPr>
              <w:t xml:space="preserve"> thống gửi yêu cầu xác nhận Admin</w:t>
            </w:r>
            <w:r>
              <w:rPr>
                <w:rFonts w:ascii="Times New Roman" w:hAnsi="Times New Roman"/>
                <w:sz w:val="26"/>
                <w:szCs w:val="26"/>
              </w:rPr>
              <w:t xml:space="preserve"> có muốn lưu hay không.</w:t>
            </w:r>
          </w:p>
          <w:p w:rsidR="00746DB3" w:rsidRDefault="00993EFD" w:rsidP="00746DB3">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 xml:space="preserve">Admin </w:t>
            </w:r>
            <w:r w:rsidR="00746DB3">
              <w:rPr>
                <w:rFonts w:ascii="Times New Roman" w:hAnsi="Times New Roman"/>
                <w:sz w:val="26"/>
                <w:szCs w:val="26"/>
              </w:rPr>
              <w:t>chọn đồng ý thì HT sẽ cập nhật thông tin vào cơ sở dữ liệu.</w:t>
            </w:r>
          </w:p>
          <w:p w:rsidR="00746DB3" w:rsidRDefault="00746DB3"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xem chi tiết:</w:t>
            </w:r>
          </w:p>
          <w:p w:rsidR="00746DB3" w:rsidRDefault="00993EFD" w:rsidP="00B4401D">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     Sau khi Admin</w:t>
            </w:r>
            <w:r w:rsidR="00746DB3">
              <w:rPr>
                <w:rFonts w:ascii="Times New Roman" w:hAnsi="Times New Roman"/>
                <w:sz w:val="26"/>
                <w:szCs w:val="26"/>
              </w:rPr>
              <w:t xml:space="preserve"> chọn chức năng xem chi tiết, HT sẽ hiển thị tất cả các thô</w:t>
            </w:r>
            <w:r>
              <w:rPr>
                <w:rFonts w:ascii="Times New Roman" w:hAnsi="Times New Roman"/>
                <w:sz w:val="26"/>
                <w:szCs w:val="26"/>
              </w:rPr>
              <w:t>ng tin của Giáo viên</w:t>
            </w:r>
            <w:r w:rsidR="00746DB3">
              <w:rPr>
                <w:rFonts w:ascii="Times New Roman" w:hAnsi="Times New Roman"/>
                <w:sz w:val="26"/>
                <w:szCs w:val="26"/>
              </w:rPr>
              <w:t xml:space="preserve">  được lưu trong cơ sở dữ liệu gồm có:</w:t>
            </w:r>
          </w:p>
          <w:p w:rsidR="00993EFD" w:rsidRDefault="00993EFD" w:rsidP="00993EFD">
            <w:pPr>
              <w:pStyle w:val="-"/>
              <w:numPr>
                <w:ilvl w:val="0"/>
                <w:numId w:val="14"/>
              </w:numPr>
              <w:spacing w:line="256" w:lineRule="auto"/>
              <w:rPr>
                <w:rFonts w:cs="Times New Roman"/>
                <w:szCs w:val="26"/>
              </w:rPr>
            </w:pPr>
            <w:r>
              <w:rPr>
                <w:rFonts w:cs="Times New Roman"/>
                <w:szCs w:val="26"/>
              </w:rPr>
              <w:t>Mã ;</w:t>
            </w:r>
          </w:p>
          <w:p w:rsidR="00993EFD" w:rsidRDefault="00993EFD" w:rsidP="00993EFD">
            <w:pPr>
              <w:pStyle w:val="-"/>
              <w:numPr>
                <w:ilvl w:val="0"/>
                <w:numId w:val="14"/>
              </w:numPr>
              <w:spacing w:line="256" w:lineRule="auto"/>
              <w:rPr>
                <w:rFonts w:cs="Times New Roman"/>
                <w:szCs w:val="26"/>
              </w:rPr>
            </w:pPr>
            <w:r>
              <w:rPr>
                <w:rFonts w:cs="Times New Roman"/>
                <w:szCs w:val="26"/>
              </w:rPr>
              <w:t>Họ tên;</w:t>
            </w:r>
          </w:p>
          <w:p w:rsidR="00993EFD" w:rsidRDefault="00993EFD" w:rsidP="00993EFD">
            <w:pPr>
              <w:pStyle w:val="-"/>
              <w:numPr>
                <w:ilvl w:val="0"/>
                <w:numId w:val="14"/>
              </w:numPr>
              <w:spacing w:line="256" w:lineRule="auto"/>
              <w:rPr>
                <w:rFonts w:cs="Times New Roman"/>
                <w:szCs w:val="26"/>
              </w:rPr>
            </w:pPr>
            <w:r>
              <w:rPr>
                <w:rFonts w:cs="Times New Roman"/>
                <w:szCs w:val="26"/>
              </w:rPr>
              <w:t>Email;</w:t>
            </w:r>
          </w:p>
          <w:p w:rsidR="00993EFD" w:rsidRDefault="00993EFD" w:rsidP="00993EFD">
            <w:pPr>
              <w:pStyle w:val="-"/>
              <w:numPr>
                <w:ilvl w:val="0"/>
                <w:numId w:val="14"/>
              </w:numPr>
              <w:spacing w:line="256" w:lineRule="auto"/>
              <w:rPr>
                <w:rFonts w:cs="Times New Roman"/>
                <w:szCs w:val="26"/>
              </w:rPr>
            </w:pPr>
            <w:r>
              <w:rPr>
                <w:rFonts w:cs="Times New Roman"/>
                <w:szCs w:val="26"/>
              </w:rPr>
              <w:t>Số điện thoại;</w:t>
            </w:r>
          </w:p>
          <w:p w:rsidR="00993EFD" w:rsidRDefault="00993EFD" w:rsidP="00993EFD">
            <w:pPr>
              <w:pStyle w:val="-"/>
              <w:numPr>
                <w:ilvl w:val="0"/>
                <w:numId w:val="14"/>
              </w:numPr>
              <w:spacing w:line="256" w:lineRule="auto"/>
              <w:rPr>
                <w:rFonts w:cs="Times New Roman"/>
                <w:szCs w:val="26"/>
              </w:rPr>
            </w:pPr>
            <w:r>
              <w:rPr>
                <w:rFonts w:cs="Times New Roman"/>
                <w:szCs w:val="26"/>
              </w:rPr>
              <w:t>Tài khoản;</w:t>
            </w:r>
          </w:p>
          <w:p w:rsidR="00993EFD" w:rsidRDefault="00993EFD" w:rsidP="00993EFD">
            <w:pPr>
              <w:pStyle w:val="-"/>
              <w:numPr>
                <w:ilvl w:val="0"/>
                <w:numId w:val="14"/>
              </w:numPr>
              <w:spacing w:line="256" w:lineRule="auto"/>
              <w:rPr>
                <w:rFonts w:cs="Times New Roman"/>
                <w:szCs w:val="26"/>
              </w:rPr>
            </w:pPr>
            <w:r>
              <w:rPr>
                <w:rFonts w:cs="Times New Roman"/>
                <w:szCs w:val="26"/>
              </w:rPr>
              <w:t>Mật khẩu;</w:t>
            </w:r>
          </w:p>
          <w:p w:rsidR="00746DB3" w:rsidRDefault="00746DB3" w:rsidP="00993EFD">
            <w:pPr>
              <w:pStyle w:val="TitlePageField"/>
              <w:widowControl w:val="0"/>
              <w:spacing w:before="60" w:after="60" w:line="256" w:lineRule="auto"/>
              <w:ind w:left="992"/>
              <w:jc w:val="both"/>
              <w:rPr>
                <w:rFonts w:ascii="Times New Roman" w:hAnsi="Times New Roman"/>
                <w:sz w:val="26"/>
                <w:szCs w:val="26"/>
              </w:rPr>
            </w:pP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lastRenderedPageBreak/>
              <w:t>Luồng sự kiện phát sinh/Kịch bản phát sinh</w:t>
            </w:r>
          </w:p>
        </w:tc>
      </w:tr>
      <w:tr w:rsidR="00746DB3" w:rsidTr="00B4401D">
        <w:trPr>
          <w:trHeight w:val="336"/>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Các yêu cầu đặc biệt khác</w:t>
            </w:r>
          </w:p>
        </w:tc>
      </w:tr>
      <w:tr w:rsidR="00746DB3" w:rsidTr="00B4401D">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Giao diện minh họa</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tcPr>
          <w:p w:rsidR="00746DB3" w:rsidRDefault="00746DB3" w:rsidP="00B4401D">
            <w:pPr>
              <w:spacing w:line="256" w:lineRule="auto"/>
              <w:rPr>
                <w:szCs w:val="26"/>
              </w:rPr>
            </w:pP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THIẾT KẾ UML</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lớp phân tích</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746DB3" w:rsidRDefault="00746DB3" w:rsidP="00B4401D">
            <w:pPr>
              <w:pStyle w:val="TitlePageField"/>
              <w:widowControl w:val="0"/>
              <w:spacing w:before="60" w:after="60" w:line="256" w:lineRule="auto"/>
              <w:rPr>
                <w:rFonts w:ascii="Times New Roman" w:hAnsi="Times New Roman"/>
                <w:b/>
                <w:sz w:val="26"/>
                <w:szCs w:val="26"/>
              </w:rPr>
            </w:pP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746DB3" w:rsidRDefault="00746DB3"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trình tự</w:t>
            </w:r>
          </w:p>
        </w:tc>
      </w:tr>
      <w:tr w:rsidR="00746DB3"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746DB3" w:rsidRDefault="001411D8" w:rsidP="00B4401D">
            <w:pPr>
              <w:pStyle w:val="TitlePageField"/>
              <w:widowControl w:val="0"/>
              <w:spacing w:before="60" w:after="60" w:line="256" w:lineRule="auto"/>
              <w:rPr>
                <w:rFonts w:ascii="Times New Roman" w:hAnsi="Times New Roman"/>
                <w:b/>
                <w:sz w:val="26"/>
                <w:szCs w:val="26"/>
              </w:rPr>
            </w:pPr>
            <w:r>
              <w:rPr>
                <w:rFonts w:ascii="Times New Roman" w:hAnsi="Times New Roman"/>
                <w:b/>
                <w:noProof/>
                <w:sz w:val="26"/>
                <w:szCs w:val="26"/>
              </w:rPr>
              <w:lastRenderedPageBreak/>
              <w:drawing>
                <wp:inline distT="0" distB="0" distL="0" distR="0">
                  <wp:extent cx="5758815" cy="698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cher.jpg"/>
                          <pic:cNvPicPr/>
                        </pic:nvPicPr>
                        <pic:blipFill>
                          <a:blip r:embed="rId17">
                            <a:extLst>
                              <a:ext uri="{28A0092B-C50C-407E-A947-70E740481C1C}">
                                <a14:useLocalDpi xmlns:a14="http://schemas.microsoft.com/office/drawing/2010/main" val="0"/>
                              </a:ext>
                            </a:extLst>
                          </a:blip>
                          <a:stretch>
                            <a:fillRect/>
                          </a:stretch>
                        </pic:blipFill>
                        <pic:spPr>
                          <a:xfrm>
                            <a:off x="0" y="0"/>
                            <a:ext cx="5758815" cy="6982460"/>
                          </a:xfrm>
                          <a:prstGeom prst="rect">
                            <a:avLst/>
                          </a:prstGeom>
                        </pic:spPr>
                      </pic:pic>
                    </a:graphicData>
                  </a:graphic>
                </wp:inline>
              </w:drawing>
            </w:r>
          </w:p>
        </w:tc>
      </w:tr>
    </w:tbl>
    <w:p w:rsidR="003A282E" w:rsidRDefault="003A282E" w:rsidP="003A282E">
      <w:pPr>
        <w:pStyle w:val="Heading3"/>
      </w:pPr>
      <w:r>
        <w:t>UC #0003 Quản lý Sinh Viên</w:t>
      </w:r>
    </w:p>
    <w:tbl>
      <w:tblPr>
        <w:tblW w:w="9285"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578"/>
      </w:tblGrid>
      <w:tr w:rsidR="003A282E" w:rsidTr="00B4401D">
        <w:trPr>
          <w:trHeight w:val="940"/>
          <w:tblHeader/>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Heading2"/>
              <w:keepNext w:val="0"/>
              <w:widowControl w:val="0"/>
              <w:numPr>
                <w:ilvl w:val="0"/>
                <w:numId w:val="0"/>
              </w:numPr>
              <w:tabs>
                <w:tab w:val="left" w:pos="284"/>
              </w:tabs>
              <w:jc w:val="left"/>
              <w:rPr>
                <w:rFonts w:cs="Times New Roman"/>
              </w:rPr>
            </w:pPr>
            <w:r>
              <w:rPr>
                <w:rFonts w:cs="Times New Roman"/>
              </w:rPr>
              <w:t>UC #0003</w:t>
            </w:r>
          </w:p>
        </w:tc>
        <w:tc>
          <w:tcPr>
            <w:tcW w:w="5800" w:type="dxa"/>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3A282E">
            <w:pPr>
              <w:pStyle w:val="Heading3"/>
              <w:numPr>
                <w:ilvl w:val="0"/>
                <w:numId w:val="0"/>
              </w:numPr>
              <w:tabs>
                <w:tab w:val="left" w:pos="720"/>
              </w:tabs>
              <w:ind w:left="709" w:hanging="709"/>
              <w:rPr>
                <w:i w:val="0"/>
                <w:szCs w:val="26"/>
              </w:rPr>
            </w:pPr>
            <w:r>
              <w:rPr>
                <w:i w:val="0"/>
              </w:rPr>
              <w:t>QUẢN LÝ SINH VIÊN</w:t>
            </w:r>
          </w:p>
        </w:tc>
        <w:tc>
          <w:tcPr>
            <w:tcW w:w="1578" w:type="dxa"/>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tabs>
                <w:tab w:val="right" w:pos="1572"/>
              </w:tabs>
              <w:spacing w:before="60" w:after="60" w:line="256" w:lineRule="auto"/>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lang w:val="vi-VN"/>
              </w:rPr>
              <w:t>ộ phức tạp</w:t>
            </w:r>
            <w:r>
              <w:rPr>
                <w:rFonts w:ascii="Times New Roman" w:hAnsi="Times New Roman"/>
                <w:b/>
                <w:sz w:val="26"/>
                <w:szCs w:val="26"/>
              </w:rPr>
              <w:t>: Normal</w:t>
            </w:r>
          </w:p>
        </w:tc>
      </w:tr>
      <w:tr w:rsidR="003A282E" w:rsidTr="00B4401D">
        <w:trPr>
          <w:trHeight w:val="314"/>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Mô tả</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Chức năng này cho phép Admin quản lý thông tin sinh viên. Chức </w:t>
            </w:r>
            <w:r>
              <w:rPr>
                <w:rFonts w:ascii="Times New Roman" w:hAnsi="Times New Roman"/>
                <w:sz w:val="26"/>
                <w:szCs w:val="26"/>
              </w:rPr>
              <w:lastRenderedPageBreak/>
              <w:t>năng này cho phép Admin xem, thêm, sửa, xóa thông tin sinh viên</w:t>
            </w:r>
          </w:p>
          <w:p w:rsidR="003A282E" w:rsidRDefault="003A282E" w:rsidP="00B4401D">
            <w:pPr>
              <w:pStyle w:val="TitlePageField"/>
              <w:widowControl w:val="0"/>
              <w:spacing w:before="60" w:after="60" w:line="256" w:lineRule="auto"/>
              <w:rPr>
                <w:rFonts w:ascii="Times New Roman" w:hAnsi="Times New Roman"/>
                <w:sz w:val="26"/>
                <w:szCs w:val="26"/>
              </w:rPr>
            </w:pPr>
          </w:p>
        </w:tc>
      </w:tr>
      <w:tr w:rsidR="003A282E" w:rsidTr="00B4401D">
        <w:trPr>
          <w:trHeight w:val="375"/>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lastRenderedPageBreak/>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Chính</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Admin</w:t>
            </w:r>
          </w:p>
        </w:tc>
      </w:tr>
      <w:tr w:rsidR="003A282E" w:rsidTr="00B4401D">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Phụ</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lang w:val="vi-VN"/>
              </w:rPr>
            </w:pPr>
            <w:r>
              <w:rPr>
                <w:rFonts w:ascii="Times New Roman" w:hAnsi="Times New Roman"/>
                <w:sz w:val="26"/>
                <w:szCs w:val="26"/>
              </w:rPr>
              <w:t>Không có</w:t>
            </w:r>
            <w:r>
              <w:rPr>
                <w:rFonts w:ascii="Times New Roman" w:hAnsi="Times New Roman"/>
                <w:sz w:val="26"/>
                <w:szCs w:val="26"/>
                <w:lang w:val="vi-VN"/>
              </w:rPr>
              <w:t>.</w:t>
            </w:r>
          </w:p>
        </w:tc>
      </w:tr>
      <w:tr w:rsidR="003A282E" w:rsidTr="00B4401D">
        <w:trPr>
          <w:trHeight w:val="339"/>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Tiền điều kiện</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Admin phải đăng nhập vào HT.</w:t>
            </w:r>
          </w:p>
        </w:tc>
      </w:tr>
      <w:tr w:rsidR="003A282E" w:rsidTr="00B4401D">
        <w:trPr>
          <w:trHeight w:val="321"/>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Thành công</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Thông tin cá nhân được cập nhật và lưu vào HT. </w:t>
            </w:r>
          </w:p>
        </w:tc>
      </w:tr>
      <w:tr w:rsidR="003A282E" w:rsidTr="00B4401D">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Lỗi</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Thực hiện lại hoặc hủy bỏ thao tác.</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spacing w:line="256" w:lineRule="auto"/>
              <w:rPr>
                <w:szCs w:val="26"/>
              </w:rPr>
            </w:pPr>
            <w:r>
              <w:rPr>
                <w:szCs w:val="26"/>
              </w:rPr>
              <w:t>ĐẶC TẢ CHỨC NĂNG</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Luồng sự kiện chính/Kịch bản chính</w:t>
            </w:r>
          </w:p>
        </w:tc>
      </w:tr>
      <w:tr w:rsidR="003A282E" w:rsidTr="00B4401D">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chính:</w:t>
            </w:r>
          </w:p>
          <w:p w:rsidR="003A282E" w:rsidRDefault="003A282E" w:rsidP="00B4401D">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Chức năng này bắt đầu thực hiện khi Admin muốn quản lý thông tin sinh viên:</w:t>
            </w:r>
          </w:p>
          <w:p w:rsidR="003A282E" w:rsidRDefault="003A282E" w:rsidP="00B4401D">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HT hiển thị thông tin của sinh viên và chức năng cho phép Admin thêm, chỉnh sửa, xem chi tiết. Thông tin sinh viên bao gồm:</w:t>
            </w:r>
          </w:p>
          <w:p w:rsidR="003A282E" w:rsidRDefault="003A282E" w:rsidP="00B4401D">
            <w:pPr>
              <w:pStyle w:val="-"/>
              <w:numPr>
                <w:ilvl w:val="0"/>
                <w:numId w:val="14"/>
              </w:numPr>
              <w:spacing w:line="256" w:lineRule="auto"/>
              <w:rPr>
                <w:rFonts w:cs="Times New Roman"/>
                <w:szCs w:val="26"/>
              </w:rPr>
            </w:pPr>
            <w:r>
              <w:rPr>
                <w:rFonts w:cs="Times New Roman"/>
                <w:szCs w:val="26"/>
              </w:rPr>
              <w:t>Mã ;</w:t>
            </w:r>
          </w:p>
          <w:p w:rsidR="003A282E" w:rsidRDefault="003A282E" w:rsidP="00B4401D">
            <w:pPr>
              <w:pStyle w:val="-"/>
              <w:numPr>
                <w:ilvl w:val="0"/>
                <w:numId w:val="14"/>
              </w:numPr>
              <w:spacing w:line="256" w:lineRule="auto"/>
              <w:rPr>
                <w:rFonts w:cs="Times New Roman"/>
                <w:szCs w:val="26"/>
              </w:rPr>
            </w:pPr>
            <w:r>
              <w:rPr>
                <w:rFonts w:cs="Times New Roman"/>
                <w:szCs w:val="26"/>
              </w:rPr>
              <w:t>Họ tên;</w:t>
            </w:r>
          </w:p>
          <w:p w:rsidR="003A282E" w:rsidRDefault="003A282E" w:rsidP="00B4401D">
            <w:pPr>
              <w:pStyle w:val="-"/>
              <w:numPr>
                <w:ilvl w:val="0"/>
                <w:numId w:val="14"/>
              </w:numPr>
              <w:spacing w:line="256" w:lineRule="auto"/>
              <w:rPr>
                <w:rFonts w:cs="Times New Roman"/>
                <w:szCs w:val="26"/>
              </w:rPr>
            </w:pPr>
            <w:r>
              <w:rPr>
                <w:rFonts w:cs="Times New Roman"/>
                <w:szCs w:val="26"/>
              </w:rPr>
              <w:t>Email;</w:t>
            </w:r>
          </w:p>
          <w:p w:rsidR="003A282E" w:rsidRDefault="003A282E" w:rsidP="00B4401D">
            <w:pPr>
              <w:pStyle w:val="-"/>
              <w:numPr>
                <w:ilvl w:val="0"/>
                <w:numId w:val="14"/>
              </w:numPr>
              <w:spacing w:line="256" w:lineRule="auto"/>
              <w:rPr>
                <w:rFonts w:cs="Times New Roman"/>
                <w:szCs w:val="26"/>
              </w:rPr>
            </w:pPr>
            <w:r>
              <w:rPr>
                <w:rFonts w:cs="Times New Roman"/>
                <w:szCs w:val="26"/>
              </w:rPr>
              <w:t>Số điện thoại;</w:t>
            </w:r>
          </w:p>
          <w:p w:rsidR="003A282E" w:rsidRDefault="003A282E" w:rsidP="00B4401D">
            <w:pPr>
              <w:pStyle w:val="-"/>
              <w:numPr>
                <w:ilvl w:val="0"/>
                <w:numId w:val="14"/>
              </w:numPr>
              <w:spacing w:line="256" w:lineRule="auto"/>
              <w:rPr>
                <w:rFonts w:cs="Times New Roman"/>
                <w:szCs w:val="26"/>
              </w:rPr>
            </w:pPr>
            <w:r>
              <w:rPr>
                <w:rFonts w:cs="Times New Roman"/>
                <w:szCs w:val="26"/>
              </w:rPr>
              <w:t>Tài khoản;</w:t>
            </w:r>
          </w:p>
          <w:p w:rsidR="003A282E" w:rsidRDefault="003A282E" w:rsidP="00B4401D">
            <w:pPr>
              <w:pStyle w:val="-"/>
              <w:numPr>
                <w:ilvl w:val="0"/>
                <w:numId w:val="14"/>
              </w:numPr>
              <w:spacing w:line="256" w:lineRule="auto"/>
              <w:rPr>
                <w:rFonts w:cs="Times New Roman"/>
                <w:szCs w:val="26"/>
              </w:rPr>
            </w:pPr>
            <w:r>
              <w:rPr>
                <w:rFonts w:cs="Times New Roman"/>
                <w:szCs w:val="26"/>
              </w:rPr>
              <w:t>Mật khẩu;</w:t>
            </w:r>
          </w:p>
          <w:p w:rsidR="003A282E" w:rsidRDefault="003A282E" w:rsidP="00B4401D">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Admin chọn một trong các chức năng thì luồng con tương ứng được thực hiện:</w:t>
            </w:r>
          </w:p>
          <w:p w:rsidR="003A282E" w:rsidRDefault="003A282E" w:rsidP="00B4401D">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 chọn thêm thì luồng con – thêm thông tin được thực hiện;</w:t>
            </w:r>
          </w:p>
          <w:p w:rsidR="003A282E" w:rsidRDefault="003A282E" w:rsidP="00B4401D">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 chọn chỉnh sửa thì luồng con – chỉnh sửa thông tin được thực hiện;</w:t>
            </w:r>
          </w:p>
          <w:p w:rsidR="003A282E" w:rsidRDefault="003A282E" w:rsidP="00B4401D">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 chọn xem chi tiết thì luồng con – xem chi tiết được thực hiện.</w:t>
            </w:r>
          </w:p>
          <w:p w:rsidR="003A282E" w:rsidRDefault="003A282E"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thêm thông tin:</w:t>
            </w:r>
          </w:p>
          <w:p w:rsidR="003A282E" w:rsidRDefault="003A282E" w:rsidP="00B4401D">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Admin chọn chức năng thêm thông tin, HT sẽ hiểu thị một form chứa tất cả các thông tin của sinh viên và yêu cầu Admin nhập vào các thông tin còn thiếu. Các thông tin được hiển thị như sau:</w:t>
            </w:r>
          </w:p>
          <w:p w:rsidR="003A282E" w:rsidRDefault="003A282E" w:rsidP="00B4401D">
            <w:pPr>
              <w:pStyle w:val="-"/>
              <w:numPr>
                <w:ilvl w:val="0"/>
                <w:numId w:val="14"/>
              </w:numPr>
              <w:spacing w:line="256" w:lineRule="auto"/>
              <w:rPr>
                <w:rFonts w:cs="Times New Roman"/>
                <w:szCs w:val="26"/>
              </w:rPr>
            </w:pPr>
            <w:r>
              <w:rPr>
                <w:rFonts w:cs="Times New Roman"/>
                <w:szCs w:val="26"/>
              </w:rPr>
              <w:t>Mã ;</w:t>
            </w:r>
          </w:p>
          <w:p w:rsidR="003A282E" w:rsidRDefault="003A282E" w:rsidP="00B4401D">
            <w:pPr>
              <w:pStyle w:val="-"/>
              <w:numPr>
                <w:ilvl w:val="0"/>
                <w:numId w:val="14"/>
              </w:numPr>
              <w:spacing w:line="256" w:lineRule="auto"/>
              <w:rPr>
                <w:rFonts w:cs="Times New Roman"/>
                <w:szCs w:val="26"/>
              </w:rPr>
            </w:pPr>
            <w:r>
              <w:rPr>
                <w:rFonts w:cs="Times New Roman"/>
                <w:szCs w:val="26"/>
              </w:rPr>
              <w:t>Họ tên;</w:t>
            </w:r>
          </w:p>
          <w:p w:rsidR="003A282E" w:rsidRDefault="003A282E" w:rsidP="00B4401D">
            <w:pPr>
              <w:pStyle w:val="-"/>
              <w:numPr>
                <w:ilvl w:val="0"/>
                <w:numId w:val="14"/>
              </w:numPr>
              <w:spacing w:line="256" w:lineRule="auto"/>
              <w:rPr>
                <w:rFonts w:cs="Times New Roman"/>
                <w:szCs w:val="26"/>
              </w:rPr>
            </w:pPr>
            <w:r>
              <w:rPr>
                <w:rFonts w:cs="Times New Roman"/>
                <w:szCs w:val="26"/>
              </w:rPr>
              <w:t>Email;</w:t>
            </w:r>
          </w:p>
          <w:p w:rsidR="003A282E" w:rsidRDefault="003A282E" w:rsidP="00B4401D">
            <w:pPr>
              <w:pStyle w:val="-"/>
              <w:numPr>
                <w:ilvl w:val="0"/>
                <w:numId w:val="14"/>
              </w:numPr>
              <w:spacing w:line="256" w:lineRule="auto"/>
              <w:rPr>
                <w:rFonts w:cs="Times New Roman"/>
                <w:szCs w:val="26"/>
              </w:rPr>
            </w:pPr>
            <w:r>
              <w:rPr>
                <w:rFonts w:cs="Times New Roman"/>
                <w:szCs w:val="26"/>
              </w:rPr>
              <w:t>Số điện thoại;</w:t>
            </w:r>
          </w:p>
          <w:p w:rsidR="003A282E" w:rsidRDefault="003A282E" w:rsidP="00B4401D">
            <w:pPr>
              <w:pStyle w:val="-"/>
              <w:numPr>
                <w:ilvl w:val="0"/>
                <w:numId w:val="14"/>
              </w:numPr>
              <w:spacing w:line="256" w:lineRule="auto"/>
              <w:rPr>
                <w:rFonts w:cs="Times New Roman"/>
                <w:szCs w:val="26"/>
              </w:rPr>
            </w:pPr>
            <w:r>
              <w:rPr>
                <w:rFonts w:cs="Times New Roman"/>
                <w:szCs w:val="26"/>
              </w:rPr>
              <w:t>Tài khoản;</w:t>
            </w:r>
          </w:p>
          <w:p w:rsidR="003A282E" w:rsidRDefault="003A282E" w:rsidP="00B4401D">
            <w:pPr>
              <w:pStyle w:val="-"/>
              <w:numPr>
                <w:ilvl w:val="0"/>
                <w:numId w:val="14"/>
              </w:numPr>
              <w:spacing w:line="256" w:lineRule="auto"/>
              <w:rPr>
                <w:rFonts w:cs="Times New Roman"/>
                <w:szCs w:val="26"/>
              </w:rPr>
            </w:pPr>
            <w:r>
              <w:rPr>
                <w:rFonts w:cs="Times New Roman"/>
                <w:szCs w:val="26"/>
              </w:rPr>
              <w:lastRenderedPageBreak/>
              <w:t>Mật khẩu;</w:t>
            </w:r>
          </w:p>
          <w:p w:rsidR="003A282E" w:rsidRDefault="003A282E" w:rsidP="00B4401D">
            <w:pPr>
              <w:pStyle w:val="TitlePageField"/>
              <w:widowControl w:val="0"/>
              <w:spacing w:before="60" w:after="60" w:line="256" w:lineRule="auto"/>
              <w:ind w:left="720"/>
              <w:jc w:val="both"/>
              <w:rPr>
                <w:rFonts w:ascii="Times New Roman" w:hAnsi="Times New Roman"/>
                <w:sz w:val="26"/>
                <w:szCs w:val="26"/>
              </w:rPr>
            </w:pPr>
          </w:p>
          <w:p w:rsidR="003A282E" w:rsidRDefault="003A282E" w:rsidP="00B4401D">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Admin nhập các thông tin cần thêm và chọn “Thêm thông tin” Admin sẽ cập nhập và cơ sở dữ liệu.</w:t>
            </w:r>
          </w:p>
          <w:p w:rsidR="003A282E" w:rsidRDefault="003A282E"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chỉnh sửa thông tin:</w:t>
            </w:r>
          </w:p>
          <w:p w:rsidR="003A282E" w:rsidRDefault="003A282E" w:rsidP="00B4401D">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Admin chọn chức năng chỉnh sửa thông tin, Admin sẽ hiển thị một form chứa tất cả các thông tin của sinh viên có trong cơ sở dữ liệu và cho phép Admin chỉnh sửa các thông tin đó.</w:t>
            </w:r>
          </w:p>
          <w:p w:rsidR="003A282E" w:rsidRDefault="003A282E" w:rsidP="00B4401D">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Sau khi hoàn tất việc chỉnh sửa thông tin, Admin chọn “Cập nhật thông tin” HT thống gửi yêu cầu xác nhận Admin có muốn lưu hay không.</w:t>
            </w:r>
          </w:p>
          <w:p w:rsidR="003A282E" w:rsidRDefault="003A282E" w:rsidP="00B4401D">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Admin chọn đồng ý thì HT sẽ cập nhật thông tin vào cơ sở dữ liệu.</w:t>
            </w:r>
          </w:p>
          <w:p w:rsidR="003A282E" w:rsidRDefault="003A282E"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xem chi tiết:</w:t>
            </w:r>
          </w:p>
          <w:p w:rsidR="003A282E" w:rsidRDefault="003A282E" w:rsidP="00B4401D">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     Sau khi Admin chọn chức năng xem chi tiết, HT sẽ hiển thị tất cả các thông tin của Sinh viên được lưu trong cơ sở dữ liệu gồm có:</w:t>
            </w:r>
          </w:p>
          <w:p w:rsidR="003A282E" w:rsidRDefault="003A282E" w:rsidP="00B4401D">
            <w:pPr>
              <w:pStyle w:val="-"/>
              <w:numPr>
                <w:ilvl w:val="0"/>
                <w:numId w:val="14"/>
              </w:numPr>
              <w:spacing w:line="256" w:lineRule="auto"/>
              <w:rPr>
                <w:rFonts w:cs="Times New Roman"/>
                <w:szCs w:val="26"/>
              </w:rPr>
            </w:pPr>
            <w:r>
              <w:rPr>
                <w:rFonts w:cs="Times New Roman"/>
                <w:szCs w:val="26"/>
              </w:rPr>
              <w:t>Mã ;</w:t>
            </w:r>
          </w:p>
          <w:p w:rsidR="003A282E" w:rsidRDefault="003A282E" w:rsidP="00B4401D">
            <w:pPr>
              <w:pStyle w:val="-"/>
              <w:numPr>
                <w:ilvl w:val="0"/>
                <w:numId w:val="14"/>
              </w:numPr>
              <w:spacing w:line="256" w:lineRule="auto"/>
              <w:rPr>
                <w:rFonts w:cs="Times New Roman"/>
                <w:szCs w:val="26"/>
              </w:rPr>
            </w:pPr>
            <w:r>
              <w:rPr>
                <w:rFonts w:cs="Times New Roman"/>
                <w:szCs w:val="26"/>
              </w:rPr>
              <w:t>Họ tên;</w:t>
            </w:r>
          </w:p>
          <w:p w:rsidR="003A282E" w:rsidRDefault="003A282E" w:rsidP="00B4401D">
            <w:pPr>
              <w:pStyle w:val="-"/>
              <w:numPr>
                <w:ilvl w:val="0"/>
                <w:numId w:val="14"/>
              </w:numPr>
              <w:spacing w:line="256" w:lineRule="auto"/>
              <w:rPr>
                <w:rFonts w:cs="Times New Roman"/>
                <w:szCs w:val="26"/>
              </w:rPr>
            </w:pPr>
            <w:r>
              <w:rPr>
                <w:rFonts w:cs="Times New Roman"/>
                <w:szCs w:val="26"/>
              </w:rPr>
              <w:t>Email;</w:t>
            </w:r>
          </w:p>
          <w:p w:rsidR="003A282E" w:rsidRDefault="003A282E" w:rsidP="00B4401D">
            <w:pPr>
              <w:pStyle w:val="-"/>
              <w:numPr>
                <w:ilvl w:val="0"/>
                <w:numId w:val="14"/>
              </w:numPr>
              <w:spacing w:line="256" w:lineRule="auto"/>
              <w:rPr>
                <w:rFonts w:cs="Times New Roman"/>
                <w:szCs w:val="26"/>
              </w:rPr>
            </w:pPr>
            <w:r>
              <w:rPr>
                <w:rFonts w:cs="Times New Roman"/>
                <w:szCs w:val="26"/>
              </w:rPr>
              <w:t>Số điện thoại;</w:t>
            </w:r>
          </w:p>
          <w:p w:rsidR="003A282E" w:rsidRDefault="003A282E" w:rsidP="00B4401D">
            <w:pPr>
              <w:pStyle w:val="-"/>
              <w:numPr>
                <w:ilvl w:val="0"/>
                <w:numId w:val="14"/>
              </w:numPr>
              <w:spacing w:line="256" w:lineRule="auto"/>
              <w:rPr>
                <w:rFonts w:cs="Times New Roman"/>
                <w:szCs w:val="26"/>
              </w:rPr>
            </w:pPr>
            <w:r>
              <w:rPr>
                <w:rFonts w:cs="Times New Roman"/>
                <w:szCs w:val="26"/>
              </w:rPr>
              <w:t>Tài khoản;</w:t>
            </w:r>
          </w:p>
          <w:p w:rsidR="003A282E" w:rsidRDefault="003A282E" w:rsidP="00B4401D">
            <w:pPr>
              <w:pStyle w:val="-"/>
              <w:numPr>
                <w:ilvl w:val="0"/>
                <w:numId w:val="14"/>
              </w:numPr>
              <w:spacing w:line="256" w:lineRule="auto"/>
              <w:rPr>
                <w:rFonts w:cs="Times New Roman"/>
                <w:szCs w:val="26"/>
              </w:rPr>
            </w:pPr>
            <w:r>
              <w:rPr>
                <w:rFonts w:cs="Times New Roman"/>
                <w:szCs w:val="26"/>
              </w:rPr>
              <w:t>Mật khẩu;</w:t>
            </w:r>
          </w:p>
          <w:p w:rsidR="003A282E" w:rsidRDefault="003A282E" w:rsidP="00B4401D">
            <w:pPr>
              <w:pStyle w:val="TitlePageField"/>
              <w:widowControl w:val="0"/>
              <w:spacing w:before="60" w:after="60" w:line="256" w:lineRule="auto"/>
              <w:ind w:left="992"/>
              <w:jc w:val="both"/>
              <w:rPr>
                <w:rFonts w:ascii="Times New Roman" w:hAnsi="Times New Roman"/>
                <w:sz w:val="26"/>
                <w:szCs w:val="26"/>
              </w:rPr>
            </w:pP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lastRenderedPageBreak/>
              <w:t>Luồng sự kiện phát sinh/Kịch bản phát sinh</w:t>
            </w:r>
          </w:p>
        </w:tc>
      </w:tr>
      <w:tr w:rsidR="003A282E" w:rsidTr="00B4401D">
        <w:trPr>
          <w:trHeight w:val="336"/>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Các yêu cầu đặc biệt khác</w:t>
            </w:r>
          </w:p>
        </w:tc>
      </w:tr>
      <w:tr w:rsidR="003A282E" w:rsidTr="00B4401D">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Giao diện minh họa</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tcPr>
          <w:p w:rsidR="003A282E" w:rsidRDefault="003A282E" w:rsidP="00B4401D">
            <w:pPr>
              <w:spacing w:line="256" w:lineRule="auto"/>
              <w:rPr>
                <w:szCs w:val="26"/>
              </w:rPr>
            </w:pP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THIẾT KẾ UML</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lớp phân tích</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3A282E" w:rsidRDefault="003A282E" w:rsidP="00B4401D">
            <w:pPr>
              <w:pStyle w:val="TitlePageField"/>
              <w:widowControl w:val="0"/>
              <w:spacing w:before="60" w:after="60" w:line="256" w:lineRule="auto"/>
              <w:rPr>
                <w:rFonts w:ascii="Times New Roman" w:hAnsi="Times New Roman"/>
                <w:b/>
                <w:sz w:val="26"/>
                <w:szCs w:val="26"/>
              </w:rPr>
            </w:pP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3A282E" w:rsidRDefault="003A282E"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trình tự</w:t>
            </w:r>
          </w:p>
        </w:tc>
      </w:tr>
      <w:tr w:rsidR="003A282E"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3A282E" w:rsidRDefault="00B4401D" w:rsidP="00B4401D">
            <w:pPr>
              <w:pStyle w:val="TitlePageField"/>
              <w:widowControl w:val="0"/>
              <w:spacing w:before="60" w:after="60" w:line="256" w:lineRule="auto"/>
              <w:rPr>
                <w:rFonts w:ascii="Times New Roman" w:hAnsi="Times New Roman"/>
                <w:b/>
                <w:sz w:val="26"/>
                <w:szCs w:val="26"/>
              </w:rPr>
            </w:pPr>
            <w:r>
              <w:rPr>
                <w:rFonts w:ascii="Times New Roman" w:hAnsi="Times New Roman"/>
                <w:b/>
                <w:noProof/>
                <w:sz w:val="26"/>
                <w:szCs w:val="26"/>
              </w:rPr>
              <w:lastRenderedPageBreak/>
              <w:drawing>
                <wp:inline distT="0" distB="0" distL="0" distR="0">
                  <wp:extent cx="5758815" cy="6982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s.jpg"/>
                          <pic:cNvPicPr/>
                        </pic:nvPicPr>
                        <pic:blipFill>
                          <a:blip r:embed="rId18">
                            <a:extLst>
                              <a:ext uri="{28A0092B-C50C-407E-A947-70E740481C1C}">
                                <a14:useLocalDpi xmlns:a14="http://schemas.microsoft.com/office/drawing/2010/main" val="0"/>
                              </a:ext>
                            </a:extLst>
                          </a:blip>
                          <a:stretch>
                            <a:fillRect/>
                          </a:stretch>
                        </pic:blipFill>
                        <pic:spPr>
                          <a:xfrm>
                            <a:off x="0" y="0"/>
                            <a:ext cx="5758815" cy="6982460"/>
                          </a:xfrm>
                          <a:prstGeom prst="rect">
                            <a:avLst/>
                          </a:prstGeom>
                        </pic:spPr>
                      </pic:pic>
                    </a:graphicData>
                  </a:graphic>
                </wp:inline>
              </w:drawing>
            </w:r>
          </w:p>
        </w:tc>
      </w:tr>
    </w:tbl>
    <w:p w:rsidR="00B4401D" w:rsidRDefault="005C01E3" w:rsidP="00B4401D">
      <w:pPr>
        <w:pStyle w:val="Heading3"/>
      </w:pPr>
      <w:r>
        <w:t>UC #0004</w:t>
      </w:r>
      <w:r w:rsidR="00B4401D">
        <w:t xml:space="preserve"> Quản lý Khóa học</w:t>
      </w:r>
    </w:p>
    <w:tbl>
      <w:tblPr>
        <w:tblW w:w="9285"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578"/>
      </w:tblGrid>
      <w:tr w:rsidR="00B4401D" w:rsidTr="00B4401D">
        <w:trPr>
          <w:trHeight w:val="940"/>
          <w:tblHeader/>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Heading2"/>
              <w:keepNext w:val="0"/>
              <w:widowControl w:val="0"/>
              <w:numPr>
                <w:ilvl w:val="0"/>
                <w:numId w:val="0"/>
              </w:numPr>
              <w:tabs>
                <w:tab w:val="left" w:pos="284"/>
              </w:tabs>
              <w:jc w:val="left"/>
              <w:rPr>
                <w:rFonts w:cs="Times New Roman"/>
              </w:rPr>
            </w:pPr>
            <w:r>
              <w:rPr>
                <w:rFonts w:cs="Times New Roman"/>
              </w:rPr>
              <w:t>UC #0004</w:t>
            </w:r>
          </w:p>
        </w:tc>
        <w:tc>
          <w:tcPr>
            <w:tcW w:w="5800" w:type="dxa"/>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Heading3"/>
              <w:numPr>
                <w:ilvl w:val="0"/>
                <w:numId w:val="0"/>
              </w:numPr>
              <w:tabs>
                <w:tab w:val="left" w:pos="720"/>
              </w:tabs>
              <w:ind w:left="709" w:hanging="709"/>
              <w:rPr>
                <w:i w:val="0"/>
                <w:szCs w:val="26"/>
              </w:rPr>
            </w:pPr>
            <w:r>
              <w:rPr>
                <w:i w:val="0"/>
              </w:rPr>
              <w:t>QUẢN LÝ KHÓA HỌC</w:t>
            </w:r>
          </w:p>
        </w:tc>
        <w:tc>
          <w:tcPr>
            <w:tcW w:w="1578" w:type="dxa"/>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tabs>
                <w:tab w:val="right" w:pos="1572"/>
              </w:tabs>
              <w:spacing w:before="60" w:after="60" w:line="256" w:lineRule="auto"/>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lang w:val="vi-VN"/>
              </w:rPr>
              <w:t>ộ phức tạp</w:t>
            </w:r>
            <w:r>
              <w:rPr>
                <w:rFonts w:ascii="Times New Roman" w:hAnsi="Times New Roman"/>
                <w:b/>
                <w:sz w:val="26"/>
                <w:szCs w:val="26"/>
              </w:rPr>
              <w:t>: Normal</w:t>
            </w:r>
          </w:p>
        </w:tc>
      </w:tr>
      <w:tr w:rsidR="00B4401D" w:rsidTr="00B4401D">
        <w:trPr>
          <w:trHeight w:val="314"/>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Mô tả</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Chức năng này cho phép Admin quản lý thông tin Khóa học. Chức </w:t>
            </w:r>
            <w:r>
              <w:rPr>
                <w:rFonts w:ascii="Times New Roman" w:hAnsi="Times New Roman"/>
                <w:sz w:val="26"/>
                <w:szCs w:val="26"/>
              </w:rPr>
              <w:lastRenderedPageBreak/>
              <w:t>năng này cho phép Admin xem, thêm, sửa, xóa thông tin sinh viên</w:t>
            </w:r>
          </w:p>
          <w:p w:rsidR="00B4401D" w:rsidRDefault="00B4401D" w:rsidP="00B4401D">
            <w:pPr>
              <w:pStyle w:val="TitlePageField"/>
              <w:widowControl w:val="0"/>
              <w:spacing w:before="60" w:after="60" w:line="256" w:lineRule="auto"/>
              <w:rPr>
                <w:rFonts w:ascii="Times New Roman" w:hAnsi="Times New Roman"/>
                <w:sz w:val="26"/>
                <w:szCs w:val="26"/>
              </w:rPr>
            </w:pPr>
          </w:p>
        </w:tc>
      </w:tr>
      <w:tr w:rsidR="00B4401D" w:rsidTr="00B4401D">
        <w:trPr>
          <w:trHeight w:val="375"/>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lastRenderedPageBreak/>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Chính</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Admin</w:t>
            </w:r>
          </w:p>
        </w:tc>
      </w:tr>
      <w:tr w:rsidR="00B4401D" w:rsidTr="00B4401D">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Phụ</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lang w:val="vi-VN"/>
              </w:rPr>
            </w:pPr>
            <w:r>
              <w:rPr>
                <w:rFonts w:ascii="Times New Roman" w:hAnsi="Times New Roman"/>
                <w:sz w:val="26"/>
                <w:szCs w:val="26"/>
              </w:rPr>
              <w:t>Không có</w:t>
            </w:r>
            <w:r>
              <w:rPr>
                <w:rFonts w:ascii="Times New Roman" w:hAnsi="Times New Roman"/>
                <w:sz w:val="26"/>
                <w:szCs w:val="26"/>
                <w:lang w:val="vi-VN"/>
              </w:rPr>
              <w:t>.</w:t>
            </w:r>
          </w:p>
        </w:tc>
      </w:tr>
      <w:tr w:rsidR="00B4401D" w:rsidTr="00B4401D">
        <w:trPr>
          <w:trHeight w:val="339"/>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Tiền điều kiện</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Admin phải đăng nhập vào HT.</w:t>
            </w:r>
          </w:p>
        </w:tc>
      </w:tr>
      <w:tr w:rsidR="00B4401D" w:rsidTr="00B4401D">
        <w:trPr>
          <w:trHeight w:val="321"/>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Thành công</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Thông tin cá nhân được cập nhật và lưu vào HT. </w:t>
            </w:r>
          </w:p>
        </w:tc>
      </w:tr>
      <w:tr w:rsidR="00B4401D" w:rsidTr="00B4401D">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Lỗi</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Thực hiện lại hoặc hủy bỏ thao tác.</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spacing w:line="256" w:lineRule="auto"/>
              <w:rPr>
                <w:szCs w:val="26"/>
              </w:rPr>
            </w:pPr>
            <w:r>
              <w:rPr>
                <w:szCs w:val="26"/>
              </w:rPr>
              <w:t>ĐẶC TẢ CHỨC NĂNG</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Luồng sự kiện chính/Kịch bản chính</w:t>
            </w:r>
          </w:p>
        </w:tc>
      </w:tr>
      <w:tr w:rsidR="00B4401D" w:rsidTr="00B4401D">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chính:</w:t>
            </w:r>
          </w:p>
          <w:p w:rsidR="00B4401D" w:rsidRDefault="00B4401D" w:rsidP="00B4401D">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Chức năng này bắt đầu thực hiện khi Admin muốn quản lý thông tin khóa học:</w:t>
            </w:r>
          </w:p>
          <w:p w:rsidR="00B4401D" w:rsidRDefault="00B4401D" w:rsidP="00B4401D">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 xml:space="preserve">HT </w:t>
            </w:r>
            <w:r w:rsidR="005C01E3">
              <w:rPr>
                <w:rFonts w:ascii="Times New Roman" w:hAnsi="Times New Roman"/>
                <w:sz w:val="26"/>
                <w:szCs w:val="26"/>
              </w:rPr>
              <w:t>hiển thị thông tin các khóa học</w:t>
            </w:r>
            <w:r>
              <w:rPr>
                <w:rFonts w:ascii="Times New Roman" w:hAnsi="Times New Roman"/>
                <w:sz w:val="26"/>
                <w:szCs w:val="26"/>
              </w:rPr>
              <w:t xml:space="preserve"> và chức năng cho phép Admin thêm, chỉnh sửa, xem chi tiết. Thông tin sinh viên bao gồm:</w:t>
            </w:r>
          </w:p>
          <w:p w:rsidR="00B4401D" w:rsidRDefault="00B4401D" w:rsidP="00B4401D">
            <w:pPr>
              <w:pStyle w:val="-"/>
              <w:numPr>
                <w:ilvl w:val="0"/>
                <w:numId w:val="14"/>
              </w:numPr>
              <w:spacing w:line="256" w:lineRule="auto"/>
              <w:rPr>
                <w:rFonts w:cs="Times New Roman"/>
                <w:szCs w:val="26"/>
              </w:rPr>
            </w:pPr>
            <w:r>
              <w:rPr>
                <w:rFonts w:cs="Times New Roman"/>
                <w:szCs w:val="26"/>
              </w:rPr>
              <w:t>Mã ;</w:t>
            </w:r>
          </w:p>
          <w:p w:rsidR="00B4401D" w:rsidRDefault="00B4401D" w:rsidP="00B4401D">
            <w:pPr>
              <w:pStyle w:val="-"/>
              <w:numPr>
                <w:ilvl w:val="0"/>
                <w:numId w:val="14"/>
              </w:numPr>
              <w:spacing w:line="256" w:lineRule="auto"/>
              <w:rPr>
                <w:rFonts w:cs="Times New Roman"/>
                <w:szCs w:val="26"/>
              </w:rPr>
            </w:pPr>
            <w:r>
              <w:rPr>
                <w:rFonts w:cs="Times New Roman"/>
                <w:szCs w:val="26"/>
              </w:rPr>
              <w:t>Tên khóa học;</w:t>
            </w:r>
          </w:p>
          <w:p w:rsidR="00B4401D" w:rsidRDefault="00B4401D" w:rsidP="00B4401D">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Admin chọn một trong các chức năng thì luồng con tương ứng được thực hiện:</w:t>
            </w:r>
          </w:p>
          <w:p w:rsidR="00B4401D" w:rsidRDefault="00B4401D" w:rsidP="00B4401D">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 chọn thêm thì luồng con – thêm thông tin được thực hiện;</w:t>
            </w:r>
          </w:p>
          <w:p w:rsidR="00B4401D" w:rsidRDefault="00B4401D" w:rsidP="00B4401D">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 chọn chỉnh sửa thì luồng con – chỉnh sửa thông tin được thực hiện;</w:t>
            </w:r>
          </w:p>
          <w:p w:rsidR="00B4401D" w:rsidRDefault="00B4401D" w:rsidP="00B4401D">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Admin chọn xem chi tiết thì luồng con – xem chi tiết được thực hiện.</w:t>
            </w:r>
          </w:p>
          <w:p w:rsidR="00B4401D" w:rsidRDefault="00B4401D"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thêm thông tin:</w:t>
            </w:r>
          </w:p>
          <w:p w:rsidR="00B4401D" w:rsidRDefault="00B4401D" w:rsidP="00B4401D">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 xml:space="preserve">Sau khi Admin chọn chức năng thêm thông tin, HT sẽ hiểu thị một form chứa tất cả các thông tin </w:t>
            </w:r>
            <w:r w:rsidR="005C01E3">
              <w:rPr>
                <w:rFonts w:ascii="Times New Roman" w:hAnsi="Times New Roman"/>
                <w:sz w:val="26"/>
                <w:szCs w:val="26"/>
              </w:rPr>
              <w:t>các khóa học</w:t>
            </w:r>
            <w:r>
              <w:rPr>
                <w:rFonts w:ascii="Times New Roman" w:hAnsi="Times New Roman"/>
                <w:sz w:val="26"/>
                <w:szCs w:val="26"/>
              </w:rPr>
              <w:t xml:space="preserve"> và yêu cầu Admin nhập vào các thông tin còn thiếu. Các thông tin được hiển thị như sau:</w:t>
            </w:r>
          </w:p>
          <w:p w:rsidR="00B4401D" w:rsidRDefault="00B4401D" w:rsidP="00B4401D">
            <w:pPr>
              <w:pStyle w:val="-"/>
              <w:numPr>
                <w:ilvl w:val="0"/>
                <w:numId w:val="14"/>
              </w:numPr>
              <w:spacing w:line="256" w:lineRule="auto"/>
              <w:rPr>
                <w:rFonts w:cs="Times New Roman"/>
                <w:szCs w:val="26"/>
              </w:rPr>
            </w:pPr>
            <w:r>
              <w:rPr>
                <w:rFonts w:cs="Times New Roman"/>
                <w:szCs w:val="26"/>
              </w:rPr>
              <w:t>Mã ;</w:t>
            </w:r>
          </w:p>
          <w:p w:rsidR="00B4401D" w:rsidRPr="005C01E3" w:rsidRDefault="005C01E3" w:rsidP="005C01E3">
            <w:pPr>
              <w:pStyle w:val="-"/>
              <w:numPr>
                <w:ilvl w:val="0"/>
                <w:numId w:val="14"/>
              </w:numPr>
              <w:spacing w:line="256" w:lineRule="auto"/>
              <w:rPr>
                <w:rFonts w:cs="Times New Roman"/>
                <w:szCs w:val="26"/>
              </w:rPr>
            </w:pPr>
            <w:r>
              <w:rPr>
                <w:rFonts w:cs="Times New Roman"/>
                <w:szCs w:val="26"/>
              </w:rPr>
              <w:t>Tên khóa học</w:t>
            </w:r>
            <w:r w:rsidR="00B4401D">
              <w:rPr>
                <w:rFonts w:cs="Times New Roman"/>
                <w:szCs w:val="26"/>
              </w:rPr>
              <w:t>;</w:t>
            </w:r>
          </w:p>
          <w:p w:rsidR="00B4401D" w:rsidRDefault="00B4401D" w:rsidP="00B4401D">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Admin nhập các thông tin cần thêm và chọn “Thêm thông tin” Admin sẽ cập nhập và cơ sở dữ liệu.</w:t>
            </w:r>
          </w:p>
          <w:p w:rsidR="00B4401D" w:rsidRDefault="00B4401D"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chỉnh sửa thông tin:</w:t>
            </w:r>
          </w:p>
          <w:p w:rsidR="00B4401D" w:rsidRDefault="00B4401D" w:rsidP="00B4401D">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Admin chọn chức năng chỉnh sửa thông tin, Admin sẽ hiển thị một for</w:t>
            </w:r>
            <w:r w:rsidR="005C01E3">
              <w:rPr>
                <w:rFonts w:ascii="Times New Roman" w:hAnsi="Times New Roman"/>
                <w:sz w:val="26"/>
                <w:szCs w:val="26"/>
              </w:rPr>
              <w:t xml:space="preserve">m chứa tất cả các thông tin các khóa học </w:t>
            </w:r>
            <w:r>
              <w:rPr>
                <w:rFonts w:ascii="Times New Roman" w:hAnsi="Times New Roman"/>
                <w:sz w:val="26"/>
                <w:szCs w:val="26"/>
              </w:rPr>
              <w:t>có trong cơ sở dữ liệu và cho phép Admin chỉnh sửa các thông tin đó.</w:t>
            </w:r>
          </w:p>
          <w:p w:rsidR="00B4401D" w:rsidRDefault="00B4401D" w:rsidP="00B4401D">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Sau khi hoàn tất việc chỉnh sửa thông tin, Admin chọn “Cập nhật thông tin” HT thống gửi yêu cầu xác nhận Admin có muốn lưu hay không.</w:t>
            </w:r>
          </w:p>
          <w:p w:rsidR="00B4401D" w:rsidRDefault="00B4401D" w:rsidP="00B4401D">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lastRenderedPageBreak/>
              <w:t>Admin chọn đồng ý thì HT sẽ cập nhật thông tin vào cơ sở dữ liệu.</w:t>
            </w:r>
          </w:p>
          <w:p w:rsidR="00B4401D" w:rsidRDefault="00B4401D" w:rsidP="00B4401D">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xem chi tiết:</w:t>
            </w:r>
          </w:p>
          <w:p w:rsidR="00B4401D" w:rsidRDefault="00B4401D" w:rsidP="00B4401D">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     Sau khi Admin chọn chức năng xem chi tiết, HT sẽ hiển thị tất cả các thông tin của </w:t>
            </w:r>
            <w:r w:rsidR="005C01E3">
              <w:rPr>
                <w:rFonts w:ascii="Times New Roman" w:hAnsi="Times New Roman"/>
                <w:sz w:val="26"/>
                <w:szCs w:val="26"/>
              </w:rPr>
              <w:t>khóa học</w:t>
            </w:r>
            <w:r>
              <w:rPr>
                <w:rFonts w:ascii="Times New Roman" w:hAnsi="Times New Roman"/>
                <w:sz w:val="26"/>
                <w:szCs w:val="26"/>
              </w:rPr>
              <w:t xml:space="preserve"> được lưu trong cơ sở dữ liệu gồm có:</w:t>
            </w:r>
          </w:p>
          <w:p w:rsidR="00B4401D" w:rsidRDefault="00B4401D" w:rsidP="00B4401D">
            <w:pPr>
              <w:pStyle w:val="-"/>
              <w:numPr>
                <w:ilvl w:val="0"/>
                <w:numId w:val="14"/>
              </w:numPr>
              <w:spacing w:line="256" w:lineRule="auto"/>
              <w:rPr>
                <w:rFonts w:cs="Times New Roman"/>
                <w:szCs w:val="26"/>
              </w:rPr>
            </w:pPr>
            <w:r>
              <w:rPr>
                <w:rFonts w:cs="Times New Roman"/>
                <w:szCs w:val="26"/>
              </w:rPr>
              <w:t>Mã ;</w:t>
            </w:r>
          </w:p>
          <w:p w:rsidR="00B4401D" w:rsidRPr="005C01E3" w:rsidRDefault="005C01E3" w:rsidP="005C01E3">
            <w:pPr>
              <w:pStyle w:val="-"/>
              <w:numPr>
                <w:ilvl w:val="0"/>
                <w:numId w:val="14"/>
              </w:numPr>
              <w:spacing w:line="256" w:lineRule="auto"/>
              <w:rPr>
                <w:rFonts w:cs="Times New Roman"/>
                <w:szCs w:val="26"/>
              </w:rPr>
            </w:pPr>
            <w:r>
              <w:rPr>
                <w:rFonts w:cs="Times New Roman"/>
                <w:szCs w:val="26"/>
              </w:rPr>
              <w:t>Tên khóa học</w:t>
            </w:r>
            <w:r w:rsidR="00B4401D">
              <w:rPr>
                <w:rFonts w:cs="Times New Roman"/>
                <w:szCs w:val="26"/>
              </w:rPr>
              <w:t>;</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lastRenderedPageBreak/>
              <w:t>Luồng sự kiện phát sinh/Kịch bản phát sinh</w:t>
            </w:r>
          </w:p>
        </w:tc>
      </w:tr>
      <w:tr w:rsidR="00B4401D" w:rsidTr="00B4401D">
        <w:trPr>
          <w:trHeight w:val="336"/>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Các yêu cầu đặc biệt khác</w:t>
            </w:r>
          </w:p>
        </w:tc>
      </w:tr>
      <w:tr w:rsidR="00B4401D" w:rsidTr="00B4401D">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Giao diện minh họa</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tcPr>
          <w:p w:rsidR="00B4401D" w:rsidRDefault="00B4401D" w:rsidP="00B4401D">
            <w:pPr>
              <w:spacing w:line="256" w:lineRule="auto"/>
              <w:rPr>
                <w:szCs w:val="26"/>
              </w:rPr>
            </w:pP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THIẾT KẾ UML</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lớp phân tích</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B4401D" w:rsidRDefault="00B4401D" w:rsidP="00B4401D">
            <w:pPr>
              <w:pStyle w:val="TitlePageField"/>
              <w:widowControl w:val="0"/>
              <w:spacing w:before="60" w:after="60" w:line="256" w:lineRule="auto"/>
              <w:rPr>
                <w:rFonts w:ascii="Times New Roman" w:hAnsi="Times New Roman"/>
                <w:b/>
                <w:sz w:val="26"/>
                <w:szCs w:val="26"/>
              </w:rPr>
            </w:pP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B4401D" w:rsidRDefault="00B4401D" w:rsidP="00B4401D">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trình tự</w:t>
            </w:r>
          </w:p>
        </w:tc>
      </w:tr>
      <w:tr w:rsidR="00B4401D" w:rsidTr="00B4401D">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B4401D" w:rsidRDefault="005C01E3" w:rsidP="00B4401D">
            <w:pPr>
              <w:pStyle w:val="TitlePageField"/>
              <w:widowControl w:val="0"/>
              <w:spacing w:before="60" w:after="60" w:line="256" w:lineRule="auto"/>
              <w:rPr>
                <w:rFonts w:ascii="Times New Roman" w:hAnsi="Times New Roman"/>
                <w:b/>
                <w:sz w:val="26"/>
                <w:szCs w:val="26"/>
              </w:rPr>
            </w:pPr>
            <w:r>
              <w:rPr>
                <w:rFonts w:ascii="Times New Roman" w:hAnsi="Times New Roman"/>
                <w:b/>
                <w:noProof/>
                <w:sz w:val="26"/>
                <w:szCs w:val="26"/>
              </w:rPr>
              <w:lastRenderedPageBreak/>
              <w:drawing>
                <wp:inline distT="0" distB="0" distL="0" distR="0">
                  <wp:extent cx="5758815" cy="6982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rse.jpg"/>
                          <pic:cNvPicPr/>
                        </pic:nvPicPr>
                        <pic:blipFill>
                          <a:blip r:embed="rId19">
                            <a:extLst>
                              <a:ext uri="{28A0092B-C50C-407E-A947-70E740481C1C}">
                                <a14:useLocalDpi xmlns:a14="http://schemas.microsoft.com/office/drawing/2010/main" val="0"/>
                              </a:ext>
                            </a:extLst>
                          </a:blip>
                          <a:stretch>
                            <a:fillRect/>
                          </a:stretch>
                        </pic:blipFill>
                        <pic:spPr>
                          <a:xfrm>
                            <a:off x="0" y="0"/>
                            <a:ext cx="5758815" cy="6982460"/>
                          </a:xfrm>
                          <a:prstGeom prst="rect">
                            <a:avLst/>
                          </a:prstGeom>
                        </pic:spPr>
                      </pic:pic>
                    </a:graphicData>
                  </a:graphic>
                </wp:inline>
              </w:drawing>
            </w:r>
          </w:p>
        </w:tc>
      </w:tr>
    </w:tbl>
    <w:p w:rsidR="00B4401D" w:rsidRPr="00746DB3" w:rsidRDefault="00B4401D" w:rsidP="00B4401D"/>
    <w:p w:rsidR="005C01E3" w:rsidRDefault="005C01E3" w:rsidP="005C01E3">
      <w:pPr>
        <w:pStyle w:val="Heading3"/>
      </w:pPr>
      <w:r>
        <w:t>UC #0005 Quản lý Câu hỏi</w:t>
      </w:r>
    </w:p>
    <w:tbl>
      <w:tblPr>
        <w:tblW w:w="9285"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578"/>
      </w:tblGrid>
      <w:tr w:rsidR="005C01E3" w:rsidTr="00254C09">
        <w:trPr>
          <w:trHeight w:val="940"/>
          <w:tblHeader/>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Heading2"/>
              <w:keepNext w:val="0"/>
              <w:widowControl w:val="0"/>
              <w:numPr>
                <w:ilvl w:val="0"/>
                <w:numId w:val="0"/>
              </w:numPr>
              <w:tabs>
                <w:tab w:val="left" w:pos="284"/>
              </w:tabs>
              <w:jc w:val="left"/>
              <w:rPr>
                <w:rFonts w:cs="Times New Roman"/>
              </w:rPr>
            </w:pPr>
            <w:r>
              <w:rPr>
                <w:rFonts w:cs="Times New Roman"/>
              </w:rPr>
              <w:t>UC #0005</w:t>
            </w:r>
          </w:p>
        </w:tc>
        <w:tc>
          <w:tcPr>
            <w:tcW w:w="5800" w:type="dxa"/>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5C01E3">
            <w:pPr>
              <w:pStyle w:val="Heading3"/>
              <w:numPr>
                <w:ilvl w:val="0"/>
                <w:numId w:val="0"/>
              </w:numPr>
              <w:tabs>
                <w:tab w:val="left" w:pos="720"/>
              </w:tabs>
              <w:ind w:left="709" w:hanging="709"/>
              <w:rPr>
                <w:i w:val="0"/>
                <w:szCs w:val="26"/>
              </w:rPr>
            </w:pPr>
            <w:r>
              <w:rPr>
                <w:i w:val="0"/>
              </w:rPr>
              <w:t>QUẢN LÝ CÂU HỎI</w:t>
            </w:r>
          </w:p>
        </w:tc>
        <w:tc>
          <w:tcPr>
            <w:tcW w:w="1578" w:type="dxa"/>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tabs>
                <w:tab w:val="right" w:pos="1572"/>
              </w:tabs>
              <w:spacing w:before="60" w:after="60" w:line="256" w:lineRule="auto"/>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lang w:val="vi-VN"/>
              </w:rPr>
              <w:t>ộ phức tạp</w:t>
            </w:r>
            <w:r>
              <w:rPr>
                <w:rFonts w:ascii="Times New Roman" w:hAnsi="Times New Roman"/>
                <w:b/>
                <w:sz w:val="26"/>
                <w:szCs w:val="26"/>
              </w:rPr>
              <w:t>: Normal</w:t>
            </w:r>
          </w:p>
        </w:tc>
      </w:tr>
      <w:tr w:rsidR="005C01E3" w:rsidTr="00254C09">
        <w:trPr>
          <w:trHeight w:val="314"/>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lastRenderedPageBreak/>
              <w:t>Mô tả</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Chức năng này cho phép ND quản lý thông tin câu hỏi. Chức năng này cho phép Admin xem, xóa thông tin câu hỏi; Teacher thêm sửa xóa câu hỏi; Students làm đề luyện tập. </w:t>
            </w:r>
          </w:p>
          <w:p w:rsidR="005C01E3" w:rsidRDefault="005C01E3" w:rsidP="00254C09">
            <w:pPr>
              <w:pStyle w:val="TitlePageField"/>
              <w:widowControl w:val="0"/>
              <w:spacing w:before="60" w:after="60" w:line="256" w:lineRule="auto"/>
              <w:rPr>
                <w:rFonts w:ascii="Times New Roman" w:hAnsi="Times New Roman"/>
                <w:sz w:val="26"/>
                <w:szCs w:val="26"/>
              </w:rPr>
            </w:pPr>
          </w:p>
        </w:tc>
      </w:tr>
      <w:tr w:rsidR="005C01E3" w:rsidTr="00254C09">
        <w:trPr>
          <w:trHeight w:val="375"/>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Chính</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Admin, teacher</w:t>
            </w:r>
          </w:p>
        </w:tc>
      </w:tr>
      <w:tr w:rsidR="005C01E3" w:rsidTr="00254C09">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Phụ</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lang w:val="vi-VN"/>
              </w:rPr>
            </w:pPr>
            <w:r>
              <w:rPr>
                <w:rFonts w:ascii="Times New Roman" w:hAnsi="Times New Roman"/>
                <w:sz w:val="26"/>
                <w:szCs w:val="26"/>
              </w:rPr>
              <w:t>Students</w:t>
            </w:r>
          </w:p>
        </w:tc>
      </w:tr>
      <w:tr w:rsidR="005C01E3" w:rsidTr="00254C09">
        <w:trPr>
          <w:trHeight w:val="339"/>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Tiền điều kiện</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ND phải đăng nhập vào HT.</w:t>
            </w:r>
          </w:p>
        </w:tc>
      </w:tr>
      <w:tr w:rsidR="005C01E3" w:rsidTr="00254C09">
        <w:trPr>
          <w:trHeight w:val="321"/>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Thành công</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Thông tin cá nhân được cập nhật và lưu vào HT. </w:t>
            </w:r>
          </w:p>
        </w:tc>
      </w:tr>
      <w:tr w:rsidR="005C01E3" w:rsidTr="00254C09">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Lỗi</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Thực hiện lại hoặc hủy bỏ thao tác.</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spacing w:line="256" w:lineRule="auto"/>
              <w:rPr>
                <w:szCs w:val="26"/>
              </w:rPr>
            </w:pPr>
            <w:r>
              <w:rPr>
                <w:szCs w:val="26"/>
              </w:rPr>
              <w:t>ĐẶC TẢ CHỨC NĂNG</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Luồng sự kiện chính/Kịch bản chính</w:t>
            </w:r>
          </w:p>
        </w:tc>
      </w:tr>
      <w:tr w:rsidR="005C01E3" w:rsidTr="00254C09">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chính:</w:t>
            </w:r>
          </w:p>
          <w:p w:rsidR="005C01E3" w:rsidRDefault="005C01E3" w:rsidP="00254C09">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Chức năng này bắt đầu thực hiện khi </w:t>
            </w:r>
            <w:r w:rsidR="003A2845">
              <w:rPr>
                <w:rFonts w:ascii="Times New Roman" w:hAnsi="Times New Roman"/>
                <w:sz w:val="26"/>
                <w:szCs w:val="26"/>
              </w:rPr>
              <w:t>ND</w:t>
            </w:r>
            <w:r>
              <w:rPr>
                <w:rFonts w:ascii="Times New Roman" w:hAnsi="Times New Roman"/>
                <w:sz w:val="26"/>
                <w:szCs w:val="26"/>
              </w:rPr>
              <w:t xml:space="preserve"> muốn quản lý thông tin </w:t>
            </w:r>
            <w:r w:rsidR="003A2845">
              <w:rPr>
                <w:rFonts w:ascii="Times New Roman" w:hAnsi="Times New Roman"/>
                <w:sz w:val="26"/>
                <w:szCs w:val="26"/>
              </w:rPr>
              <w:t>câu hỏi</w:t>
            </w:r>
            <w:r>
              <w:rPr>
                <w:rFonts w:ascii="Times New Roman" w:hAnsi="Times New Roman"/>
                <w:sz w:val="26"/>
                <w:szCs w:val="26"/>
              </w:rPr>
              <w:t>:</w:t>
            </w:r>
          </w:p>
          <w:p w:rsidR="005C01E3" w:rsidRDefault="005C01E3" w:rsidP="00254C09">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HT hiển thị thông tin các khóa học và chức năng cho phép Teacher thêm, chỉnh sửa, xem chi tiết, Admin xem và xóa thông tin câu hỏi bao gồm:</w:t>
            </w:r>
          </w:p>
          <w:p w:rsidR="005C01E3" w:rsidRDefault="005C01E3" w:rsidP="00254C09">
            <w:pPr>
              <w:pStyle w:val="-"/>
              <w:numPr>
                <w:ilvl w:val="0"/>
                <w:numId w:val="14"/>
              </w:numPr>
              <w:spacing w:line="256" w:lineRule="auto"/>
              <w:rPr>
                <w:rFonts w:cs="Times New Roman"/>
                <w:szCs w:val="26"/>
              </w:rPr>
            </w:pPr>
            <w:r>
              <w:rPr>
                <w:rFonts w:cs="Times New Roman"/>
                <w:szCs w:val="26"/>
              </w:rPr>
              <w:t>Mã ;</w:t>
            </w:r>
          </w:p>
          <w:p w:rsidR="005C01E3" w:rsidRDefault="005C01E3" w:rsidP="00254C09">
            <w:pPr>
              <w:pStyle w:val="-"/>
              <w:numPr>
                <w:ilvl w:val="0"/>
                <w:numId w:val="14"/>
              </w:numPr>
              <w:spacing w:line="256" w:lineRule="auto"/>
              <w:rPr>
                <w:rFonts w:cs="Times New Roman"/>
                <w:szCs w:val="26"/>
              </w:rPr>
            </w:pPr>
            <w:r>
              <w:rPr>
                <w:rFonts w:cs="Times New Roman"/>
                <w:szCs w:val="26"/>
              </w:rPr>
              <w:t>Tên câu hỏi;</w:t>
            </w:r>
          </w:p>
          <w:p w:rsidR="005C01E3" w:rsidRDefault="005C01E3" w:rsidP="00254C09">
            <w:pPr>
              <w:pStyle w:val="-"/>
              <w:numPr>
                <w:ilvl w:val="0"/>
                <w:numId w:val="14"/>
              </w:numPr>
              <w:spacing w:line="256" w:lineRule="auto"/>
              <w:rPr>
                <w:rFonts w:cs="Times New Roman"/>
                <w:szCs w:val="26"/>
              </w:rPr>
            </w:pPr>
            <w:r>
              <w:rPr>
                <w:rFonts w:cs="Times New Roman"/>
                <w:szCs w:val="26"/>
              </w:rPr>
              <w:t>Đáp án 1;</w:t>
            </w:r>
          </w:p>
          <w:p w:rsidR="005C01E3" w:rsidRDefault="005C01E3" w:rsidP="00254C09">
            <w:pPr>
              <w:pStyle w:val="-"/>
              <w:numPr>
                <w:ilvl w:val="0"/>
                <w:numId w:val="14"/>
              </w:numPr>
              <w:spacing w:line="256" w:lineRule="auto"/>
              <w:rPr>
                <w:rFonts w:cs="Times New Roman"/>
                <w:szCs w:val="26"/>
              </w:rPr>
            </w:pPr>
            <w:r>
              <w:rPr>
                <w:rFonts w:cs="Times New Roman"/>
                <w:szCs w:val="26"/>
              </w:rPr>
              <w:t>Đáp án 2;</w:t>
            </w:r>
          </w:p>
          <w:p w:rsidR="005C01E3" w:rsidRDefault="005C01E3" w:rsidP="00254C09">
            <w:pPr>
              <w:pStyle w:val="-"/>
              <w:numPr>
                <w:ilvl w:val="0"/>
                <w:numId w:val="14"/>
              </w:numPr>
              <w:spacing w:line="256" w:lineRule="auto"/>
              <w:rPr>
                <w:rFonts w:cs="Times New Roman"/>
                <w:szCs w:val="26"/>
              </w:rPr>
            </w:pPr>
            <w:r>
              <w:rPr>
                <w:rFonts w:cs="Times New Roman"/>
                <w:szCs w:val="26"/>
              </w:rPr>
              <w:t>Đáp án 3;</w:t>
            </w:r>
          </w:p>
          <w:p w:rsidR="005C01E3" w:rsidRDefault="005C01E3" w:rsidP="00254C09">
            <w:pPr>
              <w:pStyle w:val="-"/>
              <w:numPr>
                <w:ilvl w:val="0"/>
                <w:numId w:val="14"/>
              </w:numPr>
              <w:spacing w:line="256" w:lineRule="auto"/>
              <w:rPr>
                <w:rFonts w:cs="Times New Roman"/>
                <w:szCs w:val="26"/>
              </w:rPr>
            </w:pPr>
            <w:r>
              <w:rPr>
                <w:rFonts w:cs="Times New Roman"/>
                <w:szCs w:val="26"/>
              </w:rPr>
              <w:t>Đáp án 4;</w:t>
            </w:r>
          </w:p>
          <w:p w:rsidR="005C01E3" w:rsidRDefault="005C01E3" w:rsidP="00254C09">
            <w:pPr>
              <w:pStyle w:val="-"/>
              <w:numPr>
                <w:ilvl w:val="0"/>
                <w:numId w:val="14"/>
              </w:numPr>
              <w:spacing w:line="256" w:lineRule="auto"/>
              <w:rPr>
                <w:rFonts w:cs="Times New Roman"/>
                <w:szCs w:val="26"/>
              </w:rPr>
            </w:pPr>
            <w:r>
              <w:rPr>
                <w:rFonts w:cs="Times New Roman"/>
                <w:szCs w:val="26"/>
              </w:rPr>
              <w:t>Đáp án đúng;</w:t>
            </w:r>
          </w:p>
          <w:p w:rsidR="005C01E3" w:rsidRDefault="005C01E3" w:rsidP="00254C09">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ND chọn một trong các chức năng thì luồng con tương ứng được thực hiện:</w:t>
            </w:r>
          </w:p>
          <w:p w:rsidR="005C01E3" w:rsidRDefault="005C01E3" w:rsidP="00254C09">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ND chọn thêm thì luồng con – thêm thông tin được thực hiện;</w:t>
            </w:r>
          </w:p>
          <w:p w:rsidR="005C01E3" w:rsidRDefault="005C01E3" w:rsidP="00254C09">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ND chọn chỉnh sửa thì luồng con – chỉnh sửa thông tin được thực hiện;</w:t>
            </w:r>
          </w:p>
          <w:p w:rsidR="005C01E3" w:rsidRDefault="005C01E3" w:rsidP="00254C09">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ND chọn xem chi tiết thì luồng con – xem chi tiết được thực hiện.</w:t>
            </w:r>
          </w:p>
          <w:p w:rsidR="005C01E3" w:rsidRDefault="005C01E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thêm thông tin:</w:t>
            </w:r>
          </w:p>
          <w:p w:rsidR="005C01E3" w:rsidRDefault="005C01E3" w:rsidP="00254C09">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ND chọn chức năng thêm thông tin, HT sẽ hiểu thị một form chứa tất cả các thông tin các khóa học và yêu cầu ND nhập vào các thông tin còn thiếu. Các thông tin được hiển thị như sau:</w:t>
            </w:r>
          </w:p>
          <w:p w:rsidR="005C01E3" w:rsidRDefault="005C01E3" w:rsidP="005C01E3">
            <w:pPr>
              <w:pStyle w:val="-"/>
              <w:numPr>
                <w:ilvl w:val="0"/>
                <w:numId w:val="14"/>
              </w:numPr>
              <w:spacing w:line="256" w:lineRule="auto"/>
              <w:rPr>
                <w:rFonts w:cs="Times New Roman"/>
                <w:szCs w:val="26"/>
              </w:rPr>
            </w:pPr>
            <w:r>
              <w:rPr>
                <w:szCs w:val="26"/>
              </w:rPr>
              <w:t xml:space="preserve"> </w:t>
            </w:r>
            <w:r>
              <w:rPr>
                <w:rFonts w:cs="Times New Roman"/>
                <w:szCs w:val="26"/>
              </w:rPr>
              <w:t>Mã ;</w:t>
            </w:r>
          </w:p>
          <w:p w:rsidR="005C01E3" w:rsidRDefault="005C01E3" w:rsidP="005C01E3">
            <w:pPr>
              <w:pStyle w:val="-"/>
              <w:numPr>
                <w:ilvl w:val="0"/>
                <w:numId w:val="14"/>
              </w:numPr>
              <w:spacing w:line="256" w:lineRule="auto"/>
              <w:rPr>
                <w:rFonts w:cs="Times New Roman"/>
                <w:szCs w:val="26"/>
              </w:rPr>
            </w:pPr>
            <w:r>
              <w:rPr>
                <w:rFonts w:cs="Times New Roman"/>
                <w:szCs w:val="26"/>
              </w:rPr>
              <w:t>Tên câu hỏi;</w:t>
            </w:r>
          </w:p>
          <w:p w:rsidR="005C01E3" w:rsidRDefault="005C01E3" w:rsidP="005C01E3">
            <w:pPr>
              <w:pStyle w:val="-"/>
              <w:numPr>
                <w:ilvl w:val="0"/>
                <w:numId w:val="14"/>
              </w:numPr>
              <w:spacing w:line="256" w:lineRule="auto"/>
              <w:rPr>
                <w:rFonts w:cs="Times New Roman"/>
                <w:szCs w:val="26"/>
              </w:rPr>
            </w:pPr>
            <w:r>
              <w:rPr>
                <w:rFonts w:cs="Times New Roman"/>
                <w:szCs w:val="26"/>
              </w:rPr>
              <w:t>Đáp án 1;</w:t>
            </w:r>
          </w:p>
          <w:p w:rsidR="005C01E3" w:rsidRDefault="005C01E3" w:rsidP="005C01E3">
            <w:pPr>
              <w:pStyle w:val="-"/>
              <w:numPr>
                <w:ilvl w:val="0"/>
                <w:numId w:val="14"/>
              </w:numPr>
              <w:spacing w:line="256" w:lineRule="auto"/>
              <w:rPr>
                <w:rFonts w:cs="Times New Roman"/>
                <w:szCs w:val="26"/>
              </w:rPr>
            </w:pPr>
            <w:r>
              <w:rPr>
                <w:rFonts w:cs="Times New Roman"/>
                <w:szCs w:val="26"/>
              </w:rPr>
              <w:lastRenderedPageBreak/>
              <w:t>Đáp án 2;</w:t>
            </w:r>
          </w:p>
          <w:p w:rsidR="005C01E3" w:rsidRDefault="005C01E3" w:rsidP="005C01E3">
            <w:pPr>
              <w:pStyle w:val="-"/>
              <w:numPr>
                <w:ilvl w:val="0"/>
                <w:numId w:val="14"/>
              </w:numPr>
              <w:spacing w:line="256" w:lineRule="auto"/>
              <w:rPr>
                <w:rFonts w:cs="Times New Roman"/>
                <w:szCs w:val="26"/>
              </w:rPr>
            </w:pPr>
            <w:r>
              <w:rPr>
                <w:rFonts w:cs="Times New Roman"/>
                <w:szCs w:val="26"/>
              </w:rPr>
              <w:t>Đáp án 3;</w:t>
            </w:r>
          </w:p>
          <w:p w:rsidR="005C01E3" w:rsidRDefault="005C01E3" w:rsidP="005C01E3">
            <w:pPr>
              <w:pStyle w:val="-"/>
              <w:numPr>
                <w:ilvl w:val="0"/>
                <w:numId w:val="14"/>
              </w:numPr>
              <w:spacing w:line="256" w:lineRule="auto"/>
              <w:rPr>
                <w:rFonts w:cs="Times New Roman"/>
                <w:szCs w:val="26"/>
              </w:rPr>
            </w:pPr>
            <w:r>
              <w:rPr>
                <w:rFonts w:cs="Times New Roman"/>
                <w:szCs w:val="26"/>
              </w:rPr>
              <w:t>Đáp án 4;</w:t>
            </w:r>
          </w:p>
          <w:p w:rsidR="005C01E3" w:rsidRDefault="005C01E3" w:rsidP="005C01E3">
            <w:pPr>
              <w:pStyle w:val="-"/>
              <w:numPr>
                <w:ilvl w:val="0"/>
                <w:numId w:val="14"/>
              </w:numPr>
              <w:spacing w:line="256" w:lineRule="auto"/>
              <w:rPr>
                <w:rFonts w:cs="Times New Roman"/>
                <w:szCs w:val="26"/>
              </w:rPr>
            </w:pPr>
            <w:r>
              <w:rPr>
                <w:rFonts w:cs="Times New Roman"/>
                <w:szCs w:val="26"/>
              </w:rPr>
              <w:t>Đáp án đúng;</w:t>
            </w:r>
          </w:p>
          <w:p w:rsidR="005C01E3" w:rsidRDefault="005C01E3" w:rsidP="005C01E3">
            <w:pPr>
              <w:pStyle w:val="TitlePageField"/>
              <w:widowControl w:val="0"/>
              <w:spacing w:before="60" w:after="60" w:line="256" w:lineRule="auto"/>
              <w:ind w:left="720"/>
              <w:jc w:val="both"/>
              <w:rPr>
                <w:rFonts w:ascii="Times New Roman" w:hAnsi="Times New Roman"/>
                <w:sz w:val="26"/>
                <w:szCs w:val="26"/>
              </w:rPr>
            </w:pPr>
          </w:p>
          <w:p w:rsidR="005C01E3" w:rsidRDefault="005C01E3" w:rsidP="00254C09">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ND nhập các thông tin cần thêm và chọn “Thêm thông tin” ND sẽ cập nhập và cơ sở dữ liệu.</w:t>
            </w:r>
          </w:p>
          <w:p w:rsidR="005C01E3" w:rsidRDefault="005C01E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chỉnh sửa thông tin:</w:t>
            </w:r>
          </w:p>
          <w:p w:rsidR="005C01E3" w:rsidRDefault="005C01E3" w:rsidP="00254C09">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ND chọn chức năng chỉnh sửa thông tin, ND sẽ hiển thị một form chứa tất cả các thông tin các khóa học có trong cơ sở dữ liệu và cho phép ND chỉnh sửa các thông tin đó.</w:t>
            </w:r>
          </w:p>
          <w:p w:rsidR="005C01E3" w:rsidRDefault="005C01E3" w:rsidP="00254C09">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Sau khi hoàn tất việc chỉnh sửa thông tin, ND chọn “Cập nhật thông tin” HT thống gửi yêu cầu xác nhận ND có muốn lưu hay không.</w:t>
            </w:r>
          </w:p>
          <w:p w:rsidR="005C01E3" w:rsidRDefault="005C01E3" w:rsidP="00254C09">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ND chọn đồng ý thì HT sẽ cập nhật thông tin vào cơ sở dữ liệu.</w:t>
            </w:r>
          </w:p>
          <w:p w:rsidR="005C01E3" w:rsidRDefault="005C01E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xem chi tiết:</w:t>
            </w:r>
          </w:p>
          <w:p w:rsidR="005C01E3" w:rsidRDefault="005C01E3" w:rsidP="00254C09">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     Sau khi </w:t>
            </w:r>
            <w:r w:rsidR="00FB0EF6">
              <w:rPr>
                <w:rFonts w:ascii="Times New Roman" w:hAnsi="Times New Roman"/>
                <w:sz w:val="26"/>
                <w:szCs w:val="26"/>
              </w:rPr>
              <w:t xml:space="preserve">ND </w:t>
            </w:r>
            <w:r>
              <w:rPr>
                <w:rFonts w:ascii="Times New Roman" w:hAnsi="Times New Roman"/>
                <w:sz w:val="26"/>
                <w:szCs w:val="26"/>
              </w:rPr>
              <w:t>chọn chức năng xem chi tiết, HT sẽ hiển thị tất cả các thông tin của khóa học được lưu trong cơ sở dữ liệu gồm có:</w:t>
            </w:r>
          </w:p>
          <w:p w:rsidR="00FB0EF6" w:rsidRDefault="00FB0EF6" w:rsidP="00FB0EF6">
            <w:pPr>
              <w:pStyle w:val="-"/>
              <w:numPr>
                <w:ilvl w:val="0"/>
                <w:numId w:val="14"/>
              </w:numPr>
              <w:spacing w:line="256" w:lineRule="auto"/>
              <w:rPr>
                <w:rFonts w:cs="Times New Roman"/>
                <w:szCs w:val="26"/>
              </w:rPr>
            </w:pPr>
            <w:r>
              <w:rPr>
                <w:rFonts w:cs="Times New Roman"/>
                <w:szCs w:val="26"/>
              </w:rPr>
              <w:t>Mã ;</w:t>
            </w:r>
          </w:p>
          <w:p w:rsidR="00FB0EF6" w:rsidRDefault="00FB0EF6" w:rsidP="00FB0EF6">
            <w:pPr>
              <w:pStyle w:val="-"/>
              <w:numPr>
                <w:ilvl w:val="0"/>
                <w:numId w:val="14"/>
              </w:numPr>
              <w:spacing w:line="256" w:lineRule="auto"/>
              <w:rPr>
                <w:rFonts w:cs="Times New Roman"/>
                <w:szCs w:val="26"/>
              </w:rPr>
            </w:pPr>
            <w:r>
              <w:rPr>
                <w:rFonts w:cs="Times New Roman"/>
                <w:szCs w:val="26"/>
              </w:rPr>
              <w:t>Tên câu hỏi;</w:t>
            </w:r>
          </w:p>
          <w:p w:rsidR="00FB0EF6" w:rsidRDefault="00FB0EF6" w:rsidP="00FB0EF6">
            <w:pPr>
              <w:pStyle w:val="-"/>
              <w:numPr>
                <w:ilvl w:val="0"/>
                <w:numId w:val="14"/>
              </w:numPr>
              <w:spacing w:line="256" w:lineRule="auto"/>
              <w:rPr>
                <w:rFonts w:cs="Times New Roman"/>
                <w:szCs w:val="26"/>
              </w:rPr>
            </w:pPr>
            <w:r>
              <w:rPr>
                <w:rFonts w:cs="Times New Roman"/>
                <w:szCs w:val="26"/>
              </w:rPr>
              <w:t>Đáp án 1;</w:t>
            </w:r>
          </w:p>
          <w:p w:rsidR="00FB0EF6" w:rsidRDefault="00FB0EF6" w:rsidP="00FB0EF6">
            <w:pPr>
              <w:pStyle w:val="-"/>
              <w:numPr>
                <w:ilvl w:val="0"/>
                <w:numId w:val="14"/>
              </w:numPr>
              <w:spacing w:line="256" w:lineRule="auto"/>
              <w:rPr>
                <w:rFonts w:cs="Times New Roman"/>
                <w:szCs w:val="26"/>
              </w:rPr>
            </w:pPr>
            <w:r>
              <w:rPr>
                <w:rFonts w:cs="Times New Roman"/>
                <w:szCs w:val="26"/>
              </w:rPr>
              <w:t>Đáp án 2;</w:t>
            </w:r>
          </w:p>
          <w:p w:rsidR="00FB0EF6" w:rsidRDefault="00FB0EF6" w:rsidP="00FB0EF6">
            <w:pPr>
              <w:pStyle w:val="-"/>
              <w:numPr>
                <w:ilvl w:val="0"/>
                <w:numId w:val="14"/>
              </w:numPr>
              <w:spacing w:line="256" w:lineRule="auto"/>
              <w:rPr>
                <w:rFonts w:cs="Times New Roman"/>
                <w:szCs w:val="26"/>
              </w:rPr>
            </w:pPr>
            <w:r>
              <w:rPr>
                <w:rFonts w:cs="Times New Roman"/>
                <w:szCs w:val="26"/>
              </w:rPr>
              <w:t>Đáp án 3;</w:t>
            </w:r>
          </w:p>
          <w:p w:rsidR="00FB0EF6" w:rsidRDefault="00FB0EF6" w:rsidP="00FB0EF6">
            <w:pPr>
              <w:pStyle w:val="-"/>
              <w:numPr>
                <w:ilvl w:val="0"/>
                <w:numId w:val="14"/>
              </w:numPr>
              <w:spacing w:line="256" w:lineRule="auto"/>
              <w:rPr>
                <w:rFonts w:cs="Times New Roman"/>
                <w:szCs w:val="26"/>
              </w:rPr>
            </w:pPr>
            <w:r>
              <w:rPr>
                <w:rFonts w:cs="Times New Roman"/>
                <w:szCs w:val="26"/>
              </w:rPr>
              <w:t>Đáp án 4;</w:t>
            </w:r>
          </w:p>
          <w:p w:rsidR="00FB0EF6" w:rsidRDefault="00FB0EF6" w:rsidP="00FB0EF6">
            <w:pPr>
              <w:pStyle w:val="-"/>
              <w:numPr>
                <w:ilvl w:val="0"/>
                <w:numId w:val="14"/>
              </w:numPr>
              <w:spacing w:line="256" w:lineRule="auto"/>
              <w:rPr>
                <w:rFonts w:cs="Times New Roman"/>
                <w:szCs w:val="26"/>
              </w:rPr>
            </w:pPr>
            <w:r>
              <w:rPr>
                <w:rFonts w:cs="Times New Roman"/>
                <w:szCs w:val="26"/>
              </w:rPr>
              <w:t>Đáp án đúng;</w:t>
            </w:r>
          </w:p>
          <w:p w:rsidR="005C01E3" w:rsidRPr="005C01E3" w:rsidRDefault="005C01E3" w:rsidP="00FB0EF6">
            <w:pPr>
              <w:pStyle w:val="-"/>
              <w:numPr>
                <w:ilvl w:val="0"/>
                <w:numId w:val="0"/>
              </w:numPr>
              <w:spacing w:line="256" w:lineRule="auto"/>
              <w:ind w:left="709"/>
              <w:rPr>
                <w:rFonts w:cs="Times New Roman"/>
                <w:szCs w:val="26"/>
              </w:rPr>
            </w:pP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lastRenderedPageBreak/>
              <w:t>Luồng sự kiện phát sinh/Kịch bản phát sinh</w:t>
            </w:r>
          </w:p>
        </w:tc>
      </w:tr>
      <w:tr w:rsidR="005C01E3" w:rsidTr="00254C09">
        <w:trPr>
          <w:trHeight w:val="336"/>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Các yêu cầu đặc biệt khác</w:t>
            </w:r>
          </w:p>
        </w:tc>
      </w:tr>
      <w:tr w:rsidR="005C01E3" w:rsidTr="00254C09">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Giao diện minh họa</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tcPr>
          <w:p w:rsidR="005C01E3" w:rsidRDefault="005C01E3" w:rsidP="00254C09">
            <w:pPr>
              <w:spacing w:line="256" w:lineRule="auto"/>
              <w:rPr>
                <w:szCs w:val="26"/>
              </w:rPr>
            </w:pP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THIẾT KẾ UML</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lớp phân tích</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5C01E3" w:rsidRDefault="005C01E3" w:rsidP="00254C09">
            <w:pPr>
              <w:pStyle w:val="TitlePageField"/>
              <w:widowControl w:val="0"/>
              <w:spacing w:before="60" w:after="60" w:line="256" w:lineRule="auto"/>
              <w:rPr>
                <w:rFonts w:ascii="Times New Roman" w:hAnsi="Times New Roman"/>
                <w:b/>
                <w:sz w:val="26"/>
                <w:szCs w:val="26"/>
              </w:rPr>
            </w:pP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5C01E3" w:rsidRDefault="005C01E3"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lastRenderedPageBreak/>
              <w:t>Sơ đồ trình tự</w:t>
            </w:r>
          </w:p>
        </w:tc>
      </w:tr>
      <w:tr w:rsidR="005C01E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5C01E3" w:rsidRDefault="00FB0EF6" w:rsidP="00254C09">
            <w:pPr>
              <w:pStyle w:val="TitlePageField"/>
              <w:widowControl w:val="0"/>
              <w:spacing w:before="60" w:after="60" w:line="256" w:lineRule="auto"/>
              <w:rPr>
                <w:rFonts w:ascii="Times New Roman" w:hAnsi="Times New Roman"/>
                <w:b/>
                <w:sz w:val="26"/>
                <w:szCs w:val="26"/>
              </w:rPr>
            </w:pPr>
            <w:r>
              <w:rPr>
                <w:rFonts w:ascii="Times New Roman" w:hAnsi="Times New Roman"/>
                <w:b/>
                <w:noProof/>
                <w:sz w:val="26"/>
                <w:szCs w:val="26"/>
              </w:rPr>
              <w:drawing>
                <wp:inline distT="0" distB="0" distL="0" distR="0">
                  <wp:extent cx="5758815" cy="6982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stion.jpg"/>
                          <pic:cNvPicPr/>
                        </pic:nvPicPr>
                        <pic:blipFill>
                          <a:blip r:embed="rId20">
                            <a:extLst>
                              <a:ext uri="{28A0092B-C50C-407E-A947-70E740481C1C}">
                                <a14:useLocalDpi xmlns:a14="http://schemas.microsoft.com/office/drawing/2010/main" val="0"/>
                              </a:ext>
                            </a:extLst>
                          </a:blip>
                          <a:stretch>
                            <a:fillRect/>
                          </a:stretch>
                        </pic:blipFill>
                        <pic:spPr>
                          <a:xfrm>
                            <a:off x="0" y="0"/>
                            <a:ext cx="5758815" cy="6982460"/>
                          </a:xfrm>
                          <a:prstGeom prst="rect">
                            <a:avLst/>
                          </a:prstGeom>
                        </pic:spPr>
                      </pic:pic>
                    </a:graphicData>
                  </a:graphic>
                </wp:inline>
              </w:drawing>
            </w:r>
          </w:p>
        </w:tc>
      </w:tr>
    </w:tbl>
    <w:p w:rsidR="003A282E" w:rsidRPr="00746DB3" w:rsidRDefault="003A282E" w:rsidP="003A282E"/>
    <w:p w:rsidR="00E430D3" w:rsidRDefault="00E430D3" w:rsidP="00E430D3">
      <w:pPr>
        <w:pStyle w:val="Heading3"/>
      </w:pPr>
      <w:r>
        <w:lastRenderedPageBreak/>
        <w:t>UC #0006 Quản lý Ngữ pháp</w:t>
      </w:r>
    </w:p>
    <w:tbl>
      <w:tblPr>
        <w:tblW w:w="9285"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578"/>
      </w:tblGrid>
      <w:tr w:rsidR="00E430D3" w:rsidTr="00254C09">
        <w:trPr>
          <w:trHeight w:val="940"/>
          <w:tblHeader/>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Heading2"/>
              <w:keepNext w:val="0"/>
              <w:widowControl w:val="0"/>
              <w:numPr>
                <w:ilvl w:val="0"/>
                <w:numId w:val="0"/>
              </w:numPr>
              <w:tabs>
                <w:tab w:val="left" w:pos="284"/>
              </w:tabs>
              <w:jc w:val="left"/>
              <w:rPr>
                <w:rFonts w:cs="Times New Roman"/>
              </w:rPr>
            </w:pPr>
            <w:r>
              <w:rPr>
                <w:rFonts w:cs="Times New Roman"/>
              </w:rPr>
              <w:t>UC #0006</w:t>
            </w:r>
          </w:p>
        </w:tc>
        <w:tc>
          <w:tcPr>
            <w:tcW w:w="5800" w:type="dxa"/>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Heading3"/>
              <w:numPr>
                <w:ilvl w:val="0"/>
                <w:numId w:val="0"/>
              </w:numPr>
              <w:tabs>
                <w:tab w:val="left" w:pos="720"/>
              </w:tabs>
              <w:ind w:left="709" w:hanging="709"/>
              <w:rPr>
                <w:i w:val="0"/>
                <w:szCs w:val="26"/>
              </w:rPr>
            </w:pPr>
            <w:r>
              <w:rPr>
                <w:i w:val="0"/>
              </w:rPr>
              <w:t>QUẢN LÝ NGỮ PHÁP</w:t>
            </w:r>
          </w:p>
        </w:tc>
        <w:tc>
          <w:tcPr>
            <w:tcW w:w="1578" w:type="dxa"/>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tabs>
                <w:tab w:val="right" w:pos="1572"/>
              </w:tabs>
              <w:spacing w:before="60" w:after="60" w:line="256" w:lineRule="auto"/>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lang w:val="vi-VN"/>
              </w:rPr>
              <w:t>ộ phức tạp</w:t>
            </w:r>
            <w:r>
              <w:rPr>
                <w:rFonts w:ascii="Times New Roman" w:hAnsi="Times New Roman"/>
                <w:b/>
                <w:sz w:val="26"/>
                <w:szCs w:val="26"/>
              </w:rPr>
              <w:t>: Normal</w:t>
            </w:r>
          </w:p>
        </w:tc>
      </w:tr>
      <w:tr w:rsidR="00E430D3" w:rsidTr="00254C09">
        <w:trPr>
          <w:trHeight w:val="314"/>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Mô tả</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Chức năng này cho phép ND quản lý thông tin câu hỏi. Chức năng này cho phép Admin xem, xóa thông tin ngữ pháp; Teacher thêm sửa xóa ngữ pháp; Students xem thông tin ngữ pháp. </w:t>
            </w:r>
          </w:p>
          <w:p w:rsidR="00E430D3" w:rsidRDefault="00E430D3" w:rsidP="00254C09">
            <w:pPr>
              <w:pStyle w:val="TitlePageField"/>
              <w:widowControl w:val="0"/>
              <w:spacing w:before="60" w:after="60" w:line="256" w:lineRule="auto"/>
              <w:rPr>
                <w:rFonts w:ascii="Times New Roman" w:hAnsi="Times New Roman"/>
                <w:sz w:val="26"/>
                <w:szCs w:val="26"/>
              </w:rPr>
            </w:pPr>
          </w:p>
        </w:tc>
      </w:tr>
      <w:tr w:rsidR="00E430D3" w:rsidTr="00254C09">
        <w:trPr>
          <w:trHeight w:val="375"/>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Chính</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Teacher</w:t>
            </w:r>
          </w:p>
        </w:tc>
      </w:tr>
      <w:tr w:rsidR="00E430D3" w:rsidTr="00254C09">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Phụ</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lang w:val="vi-VN"/>
              </w:rPr>
            </w:pPr>
            <w:r>
              <w:rPr>
                <w:rFonts w:ascii="Times New Roman" w:hAnsi="Times New Roman"/>
                <w:sz w:val="26"/>
                <w:szCs w:val="26"/>
              </w:rPr>
              <w:t>Admin, Student</w:t>
            </w:r>
          </w:p>
        </w:tc>
      </w:tr>
      <w:tr w:rsidR="00E430D3" w:rsidTr="00254C09">
        <w:trPr>
          <w:trHeight w:val="339"/>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Tiền điều kiện</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ND phải đăng nhập vào HT.</w:t>
            </w:r>
          </w:p>
        </w:tc>
      </w:tr>
      <w:tr w:rsidR="00E430D3" w:rsidTr="00254C09">
        <w:trPr>
          <w:trHeight w:val="321"/>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Thành công</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Thông tin cá nhân được cập nhật và lưu vào HT. </w:t>
            </w:r>
          </w:p>
        </w:tc>
      </w:tr>
      <w:tr w:rsidR="00E430D3" w:rsidTr="00254C09">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Lỗi</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Thực hiện lại hoặc hủy bỏ thao tác.</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spacing w:line="256" w:lineRule="auto"/>
              <w:rPr>
                <w:szCs w:val="26"/>
              </w:rPr>
            </w:pPr>
            <w:r>
              <w:rPr>
                <w:szCs w:val="26"/>
              </w:rPr>
              <w:t>ĐẶC TẢ CHỨC NĂNG</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Luồng sự kiện chính/Kịch bản chính</w:t>
            </w:r>
          </w:p>
        </w:tc>
      </w:tr>
      <w:tr w:rsidR="00E430D3" w:rsidTr="00254C09">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chính:</w:t>
            </w:r>
          </w:p>
          <w:p w:rsidR="00E430D3" w:rsidRDefault="00E430D3" w:rsidP="00254C09">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Chức năng này bắt đầu thực hiện khi </w:t>
            </w:r>
            <w:r w:rsidR="000C6867">
              <w:rPr>
                <w:rFonts w:ascii="Times New Roman" w:hAnsi="Times New Roman"/>
                <w:sz w:val="26"/>
                <w:szCs w:val="26"/>
              </w:rPr>
              <w:t>ND</w:t>
            </w:r>
            <w:r>
              <w:rPr>
                <w:rFonts w:ascii="Times New Roman" w:hAnsi="Times New Roman"/>
                <w:sz w:val="26"/>
                <w:szCs w:val="26"/>
              </w:rPr>
              <w:t xml:space="preserve"> muốn quản lý thông tin </w:t>
            </w:r>
            <w:r w:rsidR="000C6867">
              <w:rPr>
                <w:rFonts w:ascii="Times New Roman" w:hAnsi="Times New Roman"/>
                <w:sz w:val="26"/>
                <w:szCs w:val="26"/>
              </w:rPr>
              <w:t>Ngữ pháp</w:t>
            </w:r>
            <w:r>
              <w:rPr>
                <w:rFonts w:ascii="Times New Roman" w:hAnsi="Times New Roman"/>
                <w:sz w:val="26"/>
                <w:szCs w:val="26"/>
              </w:rPr>
              <w:t>:</w:t>
            </w:r>
          </w:p>
          <w:p w:rsidR="00E430D3" w:rsidRDefault="00E430D3" w:rsidP="00254C09">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 xml:space="preserve">HT hiển thị thông tin các </w:t>
            </w:r>
            <w:r w:rsidR="00F91722">
              <w:rPr>
                <w:rFonts w:ascii="Times New Roman" w:hAnsi="Times New Roman"/>
                <w:sz w:val="26"/>
                <w:szCs w:val="26"/>
              </w:rPr>
              <w:t>ngữ pháp</w:t>
            </w:r>
            <w:r>
              <w:rPr>
                <w:rFonts w:ascii="Times New Roman" w:hAnsi="Times New Roman"/>
                <w:sz w:val="26"/>
                <w:szCs w:val="26"/>
              </w:rPr>
              <w:t xml:space="preserve"> và chức năng cho phép Teacher thêm, chỉnh sửa, xem chi tiết</w:t>
            </w:r>
            <w:r w:rsidR="000C6867">
              <w:rPr>
                <w:rFonts w:ascii="Times New Roman" w:hAnsi="Times New Roman"/>
                <w:sz w:val="26"/>
                <w:szCs w:val="26"/>
              </w:rPr>
              <w:t>;</w:t>
            </w:r>
            <w:r>
              <w:rPr>
                <w:rFonts w:ascii="Times New Roman" w:hAnsi="Times New Roman"/>
                <w:sz w:val="26"/>
                <w:szCs w:val="26"/>
              </w:rPr>
              <w:t>Admin xem và xóa</w:t>
            </w:r>
            <w:r w:rsidR="000C6867">
              <w:rPr>
                <w:rFonts w:ascii="Times New Roman" w:hAnsi="Times New Roman"/>
                <w:sz w:val="26"/>
                <w:szCs w:val="26"/>
              </w:rPr>
              <w:t>; Students xem</w:t>
            </w:r>
            <w:r>
              <w:rPr>
                <w:rFonts w:ascii="Times New Roman" w:hAnsi="Times New Roman"/>
                <w:sz w:val="26"/>
                <w:szCs w:val="26"/>
              </w:rPr>
              <w:t xml:space="preserve"> thông tin </w:t>
            </w:r>
            <w:r w:rsidR="000C6867">
              <w:rPr>
                <w:rFonts w:ascii="Times New Roman" w:hAnsi="Times New Roman"/>
                <w:sz w:val="26"/>
                <w:szCs w:val="26"/>
              </w:rPr>
              <w:t>ngữ pháp</w:t>
            </w:r>
            <w:r>
              <w:rPr>
                <w:rFonts w:ascii="Times New Roman" w:hAnsi="Times New Roman"/>
                <w:sz w:val="26"/>
                <w:szCs w:val="26"/>
              </w:rPr>
              <w:t xml:space="preserve"> bao gồm:</w:t>
            </w:r>
          </w:p>
          <w:p w:rsidR="00E430D3" w:rsidRDefault="00E430D3" w:rsidP="00254C09">
            <w:pPr>
              <w:pStyle w:val="-"/>
              <w:numPr>
                <w:ilvl w:val="0"/>
                <w:numId w:val="14"/>
              </w:numPr>
              <w:spacing w:line="256" w:lineRule="auto"/>
              <w:rPr>
                <w:rFonts w:cs="Times New Roman"/>
                <w:szCs w:val="26"/>
              </w:rPr>
            </w:pPr>
            <w:r>
              <w:rPr>
                <w:rFonts w:cs="Times New Roman"/>
                <w:szCs w:val="26"/>
              </w:rPr>
              <w:t>Mã ;</w:t>
            </w:r>
          </w:p>
          <w:p w:rsidR="000C6867" w:rsidRDefault="000C6867" w:rsidP="00254C09">
            <w:pPr>
              <w:pStyle w:val="-"/>
              <w:numPr>
                <w:ilvl w:val="0"/>
                <w:numId w:val="14"/>
              </w:numPr>
              <w:spacing w:line="256" w:lineRule="auto"/>
              <w:rPr>
                <w:rFonts w:cs="Times New Roman"/>
                <w:szCs w:val="26"/>
              </w:rPr>
            </w:pPr>
            <w:r>
              <w:rPr>
                <w:rFonts w:cs="Times New Roman"/>
                <w:szCs w:val="26"/>
              </w:rPr>
              <w:t>Tiêu đề;</w:t>
            </w:r>
          </w:p>
          <w:p w:rsidR="00E430D3" w:rsidRDefault="000C6867" w:rsidP="00254C09">
            <w:pPr>
              <w:pStyle w:val="-"/>
              <w:numPr>
                <w:ilvl w:val="0"/>
                <w:numId w:val="14"/>
              </w:numPr>
              <w:spacing w:line="256" w:lineRule="auto"/>
              <w:rPr>
                <w:rFonts w:cs="Times New Roman"/>
                <w:szCs w:val="26"/>
              </w:rPr>
            </w:pPr>
            <w:r>
              <w:rPr>
                <w:rFonts w:cs="Times New Roman"/>
                <w:szCs w:val="26"/>
              </w:rPr>
              <w:t>Mô tả</w:t>
            </w:r>
            <w:r w:rsidR="00E430D3">
              <w:rPr>
                <w:rFonts w:cs="Times New Roman"/>
                <w:szCs w:val="26"/>
              </w:rPr>
              <w:t>;</w:t>
            </w:r>
          </w:p>
          <w:p w:rsidR="00E430D3" w:rsidRDefault="000C6867" w:rsidP="00254C09">
            <w:pPr>
              <w:pStyle w:val="-"/>
              <w:numPr>
                <w:ilvl w:val="0"/>
                <w:numId w:val="14"/>
              </w:numPr>
              <w:spacing w:line="256" w:lineRule="auto"/>
              <w:rPr>
                <w:rFonts w:cs="Times New Roman"/>
                <w:szCs w:val="26"/>
              </w:rPr>
            </w:pPr>
            <w:r>
              <w:rPr>
                <w:rFonts w:cs="Times New Roman"/>
                <w:szCs w:val="26"/>
              </w:rPr>
              <w:t>Nội dung</w:t>
            </w:r>
            <w:r w:rsidR="00E430D3">
              <w:rPr>
                <w:rFonts w:cs="Times New Roman"/>
                <w:szCs w:val="26"/>
              </w:rPr>
              <w:t>;</w:t>
            </w:r>
          </w:p>
          <w:p w:rsidR="00E430D3" w:rsidRDefault="00E430D3" w:rsidP="00254C09">
            <w:pPr>
              <w:pStyle w:val="TitlePageField"/>
              <w:widowControl w:val="0"/>
              <w:numPr>
                <w:ilvl w:val="0"/>
                <w:numId w:val="16"/>
              </w:numPr>
              <w:spacing w:before="60" w:after="60" w:line="256" w:lineRule="auto"/>
              <w:ind w:left="648"/>
              <w:jc w:val="both"/>
              <w:rPr>
                <w:rFonts w:ascii="Times New Roman" w:hAnsi="Times New Roman"/>
                <w:sz w:val="26"/>
                <w:szCs w:val="26"/>
              </w:rPr>
            </w:pPr>
            <w:r>
              <w:rPr>
                <w:rFonts w:ascii="Times New Roman" w:hAnsi="Times New Roman"/>
                <w:sz w:val="26"/>
                <w:szCs w:val="26"/>
              </w:rPr>
              <w:t>ND chọn một trong các chức năng thì luồng con tương ứng được thực hiện:</w:t>
            </w:r>
          </w:p>
          <w:p w:rsidR="00E430D3" w:rsidRDefault="00E430D3" w:rsidP="00254C09">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ND chọn thêm thì luồng con – thêm thông tin được thực hiện;</w:t>
            </w:r>
          </w:p>
          <w:p w:rsidR="00E430D3" w:rsidRDefault="00E430D3" w:rsidP="00254C09">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ND chọn chỉnh sửa thì luồng con – chỉnh sửa thông tin được thực hiện;</w:t>
            </w:r>
          </w:p>
          <w:p w:rsidR="00E430D3" w:rsidRDefault="00E430D3" w:rsidP="00254C09">
            <w:pPr>
              <w:pStyle w:val="TitlePageField"/>
              <w:widowControl w:val="0"/>
              <w:numPr>
                <w:ilvl w:val="0"/>
                <w:numId w:val="14"/>
              </w:numPr>
              <w:spacing w:before="60" w:after="60" w:line="256" w:lineRule="auto"/>
              <w:jc w:val="both"/>
              <w:rPr>
                <w:rFonts w:ascii="Times New Roman" w:hAnsi="Times New Roman"/>
                <w:sz w:val="26"/>
                <w:szCs w:val="26"/>
              </w:rPr>
            </w:pPr>
            <w:r>
              <w:rPr>
                <w:rFonts w:ascii="Times New Roman" w:hAnsi="Times New Roman"/>
                <w:sz w:val="26"/>
                <w:szCs w:val="26"/>
              </w:rPr>
              <w:t>Nếu ND chọn xem chi tiết thì luồng con – xem chi tiết được thực hiện.</w:t>
            </w:r>
          </w:p>
          <w:p w:rsidR="00E430D3" w:rsidRDefault="00E430D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thêm thông tin:</w:t>
            </w:r>
          </w:p>
          <w:p w:rsidR="00E430D3" w:rsidRDefault="00E430D3" w:rsidP="00254C09">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t>Sau khi ND chọn chức năng thêm thông tin, HT sẽ hiểu thị một form chứa tất cả các thông tin các khóa học và yêu cầu ND nhập vào các thông tin còn thiếu. Các thông tin được hiển thị như sau:</w:t>
            </w:r>
          </w:p>
          <w:p w:rsidR="000C6867" w:rsidRDefault="00E430D3" w:rsidP="000C6867">
            <w:pPr>
              <w:pStyle w:val="-"/>
              <w:numPr>
                <w:ilvl w:val="0"/>
                <w:numId w:val="14"/>
              </w:numPr>
              <w:spacing w:line="256" w:lineRule="auto"/>
              <w:rPr>
                <w:rFonts w:cs="Times New Roman"/>
                <w:szCs w:val="26"/>
              </w:rPr>
            </w:pPr>
            <w:r>
              <w:rPr>
                <w:szCs w:val="26"/>
              </w:rPr>
              <w:t xml:space="preserve"> </w:t>
            </w:r>
            <w:r w:rsidR="000C6867">
              <w:rPr>
                <w:rFonts w:cs="Times New Roman"/>
                <w:szCs w:val="26"/>
              </w:rPr>
              <w:t>Mã ;</w:t>
            </w:r>
          </w:p>
          <w:p w:rsidR="000C6867" w:rsidRDefault="000C6867" w:rsidP="000C6867">
            <w:pPr>
              <w:pStyle w:val="-"/>
              <w:numPr>
                <w:ilvl w:val="0"/>
                <w:numId w:val="14"/>
              </w:numPr>
              <w:spacing w:line="256" w:lineRule="auto"/>
              <w:rPr>
                <w:rFonts w:cs="Times New Roman"/>
                <w:szCs w:val="26"/>
              </w:rPr>
            </w:pPr>
            <w:r>
              <w:rPr>
                <w:rFonts w:cs="Times New Roman"/>
                <w:szCs w:val="26"/>
              </w:rPr>
              <w:t>Tiêu đề;</w:t>
            </w:r>
          </w:p>
          <w:p w:rsidR="000C6867" w:rsidRDefault="000C6867" w:rsidP="000C6867">
            <w:pPr>
              <w:pStyle w:val="-"/>
              <w:numPr>
                <w:ilvl w:val="0"/>
                <w:numId w:val="14"/>
              </w:numPr>
              <w:spacing w:line="256" w:lineRule="auto"/>
              <w:rPr>
                <w:rFonts w:cs="Times New Roman"/>
                <w:szCs w:val="26"/>
              </w:rPr>
            </w:pPr>
            <w:r>
              <w:rPr>
                <w:rFonts w:cs="Times New Roman"/>
                <w:szCs w:val="26"/>
              </w:rPr>
              <w:t>Mô tả;</w:t>
            </w:r>
          </w:p>
          <w:p w:rsidR="00E430D3" w:rsidRPr="000C6867" w:rsidRDefault="000C6867" w:rsidP="000C6867">
            <w:pPr>
              <w:pStyle w:val="-"/>
              <w:numPr>
                <w:ilvl w:val="0"/>
                <w:numId w:val="14"/>
              </w:numPr>
              <w:spacing w:line="256" w:lineRule="auto"/>
              <w:rPr>
                <w:rFonts w:cs="Times New Roman"/>
                <w:szCs w:val="26"/>
              </w:rPr>
            </w:pPr>
            <w:r>
              <w:rPr>
                <w:rFonts w:cs="Times New Roman"/>
                <w:szCs w:val="26"/>
              </w:rPr>
              <w:t>Nội dung;</w:t>
            </w:r>
          </w:p>
          <w:p w:rsidR="00E430D3" w:rsidRDefault="00E430D3" w:rsidP="00254C09">
            <w:pPr>
              <w:pStyle w:val="TitlePageField"/>
              <w:widowControl w:val="0"/>
              <w:spacing w:before="60" w:after="60" w:line="256" w:lineRule="auto"/>
              <w:ind w:left="720"/>
              <w:jc w:val="both"/>
              <w:rPr>
                <w:rFonts w:ascii="Times New Roman" w:hAnsi="Times New Roman"/>
                <w:sz w:val="26"/>
                <w:szCs w:val="26"/>
              </w:rPr>
            </w:pPr>
          </w:p>
          <w:p w:rsidR="00E430D3" w:rsidRDefault="00E430D3" w:rsidP="00254C09">
            <w:pPr>
              <w:pStyle w:val="TitlePageField"/>
              <w:widowControl w:val="0"/>
              <w:numPr>
                <w:ilvl w:val="0"/>
                <w:numId w:val="17"/>
              </w:numPr>
              <w:spacing w:before="60" w:after="60" w:line="256" w:lineRule="auto"/>
              <w:jc w:val="both"/>
              <w:rPr>
                <w:rFonts w:ascii="Times New Roman" w:hAnsi="Times New Roman"/>
                <w:sz w:val="26"/>
                <w:szCs w:val="26"/>
              </w:rPr>
            </w:pPr>
            <w:r>
              <w:rPr>
                <w:rFonts w:ascii="Times New Roman" w:hAnsi="Times New Roman"/>
                <w:sz w:val="26"/>
                <w:szCs w:val="26"/>
              </w:rPr>
              <w:lastRenderedPageBreak/>
              <w:t>Sau khi ND nhập các thông tin cần thêm và chọn “Thêm thông tin” ND sẽ cập nhập và cơ sở dữ liệu.</w:t>
            </w:r>
          </w:p>
          <w:p w:rsidR="00E430D3" w:rsidRDefault="00E430D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chỉnh sửa thông tin:</w:t>
            </w:r>
          </w:p>
          <w:p w:rsidR="00E430D3" w:rsidRDefault="00E430D3" w:rsidP="00254C09">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ND chọn chức năng chỉnh sửa thông tin, ND sẽ hiển thị một form chứa tất cả các thông tin các khóa học có trong cơ sở dữ liệu và cho phép ND chỉnh sửa các thông tin đó.</w:t>
            </w:r>
          </w:p>
          <w:p w:rsidR="00E430D3" w:rsidRDefault="00E430D3" w:rsidP="00254C09">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Sau khi hoàn tất việc chỉnh sửa thông tin, ND chọn “Cập nhật thông tin” HT thống gửi yêu cầu xác nhận ND có muốn lưu hay không.</w:t>
            </w:r>
          </w:p>
          <w:p w:rsidR="00E430D3" w:rsidRDefault="00E430D3" w:rsidP="00254C09">
            <w:pPr>
              <w:pStyle w:val="TitlePageField"/>
              <w:widowControl w:val="0"/>
              <w:numPr>
                <w:ilvl w:val="0"/>
                <w:numId w:val="18"/>
              </w:numPr>
              <w:spacing w:before="60" w:after="60" w:line="256" w:lineRule="auto"/>
              <w:jc w:val="both"/>
              <w:rPr>
                <w:rFonts w:ascii="Times New Roman" w:hAnsi="Times New Roman"/>
                <w:sz w:val="26"/>
                <w:szCs w:val="26"/>
              </w:rPr>
            </w:pPr>
            <w:r>
              <w:rPr>
                <w:rFonts w:ascii="Times New Roman" w:hAnsi="Times New Roman"/>
                <w:sz w:val="26"/>
                <w:szCs w:val="26"/>
              </w:rPr>
              <w:t>ND chọn đồng ý thì HT sẽ cập nhật thông tin vào cơ sở dữ liệu.</w:t>
            </w:r>
          </w:p>
          <w:p w:rsidR="00E430D3" w:rsidRDefault="00E430D3"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con – xem chi tiết:</w:t>
            </w:r>
          </w:p>
          <w:p w:rsidR="00E430D3" w:rsidRDefault="00E430D3" w:rsidP="00254C09">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 xml:space="preserve">     Sau khi ND chọn chức năng xem chi tiết, HT sẽ hiển thị tất cả các thông tin của khóa học được lưu trong cơ sở dữ liệu gồm có:</w:t>
            </w:r>
          </w:p>
          <w:p w:rsidR="000C6867" w:rsidRDefault="000C6867" w:rsidP="000C6867">
            <w:pPr>
              <w:pStyle w:val="-"/>
              <w:numPr>
                <w:ilvl w:val="0"/>
                <w:numId w:val="14"/>
              </w:numPr>
              <w:spacing w:line="256" w:lineRule="auto"/>
              <w:rPr>
                <w:rFonts w:cs="Times New Roman"/>
                <w:szCs w:val="26"/>
              </w:rPr>
            </w:pPr>
            <w:r>
              <w:rPr>
                <w:rFonts w:cs="Times New Roman"/>
                <w:szCs w:val="26"/>
              </w:rPr>
              <w:t>Mã ;</w:t>
            </w:r>
          </w:p>
          <w:p w:rsidR="000C6867" w:rsidRDefault="000C6867" w:rsidP="000C6867">
            <w:pPr>
              <w:pStyle w:val="-"/>
              <w:numPr>
                <w:ilvl w:val="0"/>
                <w:numId w:val="14"/>
              </w:numPr>
              <w:spacing w:line="256" w:lineRule="auto"/>
              <w:rPr>
                <w:rFonts w:cs="Times New Roman"/>
                <w:szCs w:val="26"/>
              </w:rPr>
            </w:pPr>
            <w:r>
              <w:rPr>
                <w:rFonts w:cs="Times New Roman"/>
                <w:szCs w:val="26"/>
              </w:rPr>
              <w:t>Tiêu đề;</w:t>
            </w:r>
          </w:p>
          <w:p w:rsidR="000C6867" w:rsidRDefault="000C6867" w:rsidP="000C6867">
            <w:pPr>
              <w:pStyle w:val="-"/>
              <w:numPr>
                <w:ilvl w:val="0"/>
                <w:numId w:val="14"/>
              </w:numPr>
              <w:spacing w:line="256" w:lineRule="auto"/>
              <w:rPr>
                <w:rFonts w:cs="Times New Roman"/>
                <w:szCs w:val="26"/>
              </w:rPr>
            </w:pPr>
            <w:r>
              <w:rPr>
                <w:rFonts w:cs="Times New Roman"/>
                <w:szCs w:val="26"/>
              </w:rPr>
              <w:t>Mô tả;</w:t>
            </w:r>
          </w:p>
          <w:p w:rsidR="000C6867" w:rsidRDefault="000C6867" w:rsidP="000C6867">
            <w:pPr>
              <w:pStyle w:val="-"/>
              <w:numPr>
                <w:ilvl w:val="0"/>
                <w:numId w:val="14"/>
              </w:numPr>
              <w:spacing w:line="256" w:lineRule="auto"/>
              <w:rPr>
                <w:rFonts w:cs="Times New Roman"/>
                <w:szCs w:val="26"/>
              </w:rPr>
            </w:pPr>
            <w:r>
              <w:rPr>
                <w:rFonts w:cs="Times New Roman"/>
                <w:szCs w:val="26"/>
              </w:rPr>
              <w:t>Nội dung;</w:t>
            </w:r>
          </w:p>
          <w:p w:rsidR="00E430D3" w:rsidRPr="005C01E3" w:rsidRDefault="00E430D3" w:rsidP="00254C09">
            <w:pPr>
              <w:pStyle w:val="-"/>
              <w:numPr>
                <w:ilvl w:val="0"/>
                <w:numId w:val="0"/>
              </w:numPr>
              <w:spacing w:line="256" w:lineRule="auto"/>
              <w:ind w:left="709"/>
              <w:rPr>
                <w:rFonts w:cs="Times New Roman"/>
                <w:szCs w:val="26"/>
              </w:rPr>
            </w:pP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lastRenderedPageBreak/>
              <w:t>Luồng sự kiện phát sinh/Kịch bản phát sinh</w:t>
            </w:r>
          </w:p>
        </w:tc>
      </w:tr>
      <w:tr w:rsidR="00E430D3" w:rsidTr="00254C09">
        <w:trPr>
          <w:trHeight w:val="336"/>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Các yêu cầu đặc biệt khác</w:t>
            </w:r>
          </w:p>
        </w:tc>
      </w:tr>
      <w:tr w:rsidR="00E430D3" w:rsidTr="00254C09">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Giao diện minh họa</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tcPr>
          <w:p w:rsidR="00E430D3" w:rsidRDefault="00E430D3" w:rsidP="00254C09">
            <w:pPr>
              <w:spacing w:line="256" w:lineRule="auto"/>
              <w:rPr>
                <w:szCs w:val="26"/>
              </w:rPr>
            </w:pP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THIẾT KẾ UML</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lớp phân tích</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E430D3" w:rsidRDefault="00E430D3" w:rsidP="00254C09">
            <w:pPr>
              <w:pStyle w:val="TitlePageField"/>
              <w:widowControl w:val="0"/>
              <w:spacing w:before="60" w:after="60" w:line="256" w:lineRule="auto"/>
              <w:rPr>
                <w:rFonts w:ascii="Times New Roman" w:hAnsi="Times New Roman"/>
                <w:b/>
                <w:sz w:val="26"/>
                <w:szCs w:val="26"/>
              </w:rPr>
            </w:pP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E430D3" w:rsidRDefault="00E430D3"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trình tự</w:t>
            </w:r>
          </w:p>
        </w:tc>
      </w:tr>
      <w:tr w:rsidR="00E430D3"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E430D3" w:rsidRDefault="00F014CA" w:rsidP="00254C09">
            <w:pPr>
              <w:pStyle w:val="TitlePageField"/>
              <w:widowControl w:val="0"/>
              <w:spacing w:before="60" w:after="60" w:line="256" w:lineRule="auto"/>
              <w:rPr>
                <w:rFonts w:ascii="Times New Roman" w:hAnsi="Times New Roman"/>
                <w:b/>
                <w:sz w:val="26"/>
                <w:szCs w:val="26"/>
              </w:rPr>
            </w:pPr>
            <w:r>
              <w:rPr>
                <w:rFonts w:ascii="Times New Roman" w:hAnsi="Times New Roman"/>
                <w:b/>
                <w:noProof/>
                <w:sz w:val="26"/>
                <w:szCs w:val="26"/>
              </w:rPr>
              <w:lastRenderedPageBreak/>
              <w:drawing>
                <wp:inline distT="0" distB="0" distL="0" distR="0">
                  <wp:extent cx="5758815" cy="6982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mmar.jpg"/>
                          <pic:cNvPicPr/>
                        </pic:nvPicPr>
                        <pic:blipFill>
                          <a:blip r:embed="rId21">
                            <a:extLst>
                              <a:ext uri="{28A0092B-C50C-407E-A947-70E740481C1C}">
                                <a14:useLocalDpi xmlns:a14="http://schemas.microsoft.com/office/drawing/2010/main" val="0"/>
                              </a:ext>
                            </a:extLst>
                          </a:blip>
                          <a:stretch>
                            <a:fillRect/>
                          </a:stretch>
                        </pic:blipFill>
                        <pic:spPr>
                          <a:xfrm>
                            <a:off x="0" y="0"/>
                            <a:ext cx="5758815" cy="6982460"/>
                          </a:xfrm>
                          <a:prstGeom prst="rect">
                            <a:avLst/>
                          </a:prstGeom>
                        </pic:spPr>
                      </pic:pic>
                    </a:graphicData>
                  </a:graphic>
                </wp:inline>
              </w:drawing>
            </w:r>
          </w:p>
        </w:tc>
      </w:tr>
    </w:tbl>
    <w:p w:rsidR="00746DB3" w:rsidRPr="00746DB3" w:rsidRDefault="00746DB3" w:rsidP="00746DB3"/>
    <w:p w:rsidR="00F91722" w:rsidRDefault="00F91722" w:rsidP="00F91722">
      <w:pPr>
        <w:pStyle w:val="Heading3"/>
      </w:pPr>
      <w:r>
        <w:t>UC #0007 Đề luyện tập</w:t>
      </w:r>
    </w:p>
    <w:tbl>
      <w:tblPr>
        <w:tblW w:w="9285"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578"/>
      </w:tblGrid>
      <w:tr w:rsidR="00F91722" w:rsidTr="00254C09">
        <w:trPr>
          <w:trHeight w:val="940"/>
          <w:tblHeader/>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Heading2"/>
              <w:keepNext w:val="0"/>
              <w:widowControl w:val="0"/>
              <w:numPr>
                <w:ilvl w:val="0"/>
                <w:numId w:val="0"/>
              </w:numPr>
              <w:tabs>
                <w:tab w:val="left" w:pos="284"/>
              </w:tabs>
              <w:jc w:val="left"/>
              <w:rPr>
                <w:rFonts w:cs="Times New Roman"/>
              </w:rPr>
            </w:pPr>
            <w:r>
              <w:rPr>
                <w:rFonts w:cs="Times New Roman"/>
              </w:rPr>
              <w:t>UC #0007</w:t>
            </w:r>
          </w:p>
        </w:tc>
        <w:tc>
          <w:tcPr>
            <w:tcW w:w="5800" w:type="dxa"/>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Heading3"/>
              <w:numPr>
                <w:ilvl w:val="0"/>
                <w:numId w:val="0"/>
              </w:numPr>
              <w:tabs>
                <w:tab w:val="left" w:pos="720"/>
              </w:tabs>
              <w:ind w:left="709" w:hanging="709"/>
              <w:rPr>
                <w:i w:val="0"/>
                <w:szCs w:val="26"/>
              </w:rPr>
            </w:pPr>
            <w:r>
              <w:rPr>
                <w:i w:val="0"/>
              </w:rPr>
              <w:t>ĐỀ LUYỆN TẬP</w:t>
            </w:r>
          </w:p>
        </w:tc>
        <w:tc>
          <w:tcPr>
            <w:tcW w:w="1578" w:type="dxa"/>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tabs>
                <w:tab w:val="right" w:pos="1572"/>
              </w:tabs>
              <w:spacing w:before="60" w:after="60" w:line="256" w:lineRule="auto"/>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lang w:val="vi-VN"/>
              </w:rPr>
              <w:t>ộ phức tạp</w:t>
            </w:r>
            <w:r>
              <w:rPr>
                <w:rFonts w:ascii="Times New Roman" w:hAnsi="Times New Roman"/>
                <w:b/>
                <w:sz w:val="26"/>
                <w:szCs w:val="26"/>
              </w:rPr>
              <w:t>: Normal</w:t>
            </w:r>
          </w:p>
        </w:tc>
      </w:tr>
      <w:tr w:rsidR="00F91722" w:rsidTr="00254C09">
        <w:trPr>
          <w:trHeight w:val="314"/>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lastRenderedPageBreak/>
              <w:t>Mô tả</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F91722">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Chức năng này cho phép Student làm đề luyện tập.</w:t>
            </w:r>
          </w:p>
        </w:tc>
      </w:tr>
      <w:tr w:rsidR="00F91722" w:rsidTr="00254C09">
        <w:trPr>
          <w:trHeight w:val="375"/>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Chính</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Students</w:t>
            </w:r>
          </w:p>
        </w:tc>
      </w:tr>
      <w:tr w:rsidR="00F91722" w:rsidTr="00254C09">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Phụ</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F91722">
            <w:pPr>
              <w:pStyle w:val="TitlePageField"/>
              <w:widowControl w:val="0"/>
              <w:spacing w:before="60" w:after="60" w:line="256" w:lineRule="auto"/>
              <w:rPr>
                <w:rFonts w:ascii="Times New Roman" w:hAnsi="Times New Roman"/>
                <w:sz w:val="26"/>
                <w:szCs w:val="26"/>
                <w:lang w:val="vi-VN"/>
              </w:rPr>
            </w:pPr>
            <w:r>
              <w:rPr>
                <w:rFonts w:ascii="Times New Roman" w:hAnsi="Times New Roman"/>
                <w:sz w:val="26"/>
                <w:szCs w:val="26"/>
              </w:rPr>
              <w:t>Admin, Teachers</w:t>
            </w:r>
          </w:p>
        </w:tc>
      </w:tr>
      <w:tr w:rsidR="00F91722" w:rsidTr="00254C09">
        <w:trPr>
          <w:trHeight w:val="339"/>
          <w:jc w:val="center"/>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Tiền điều kiện</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Student phải đăng nhập vào HT.</w:t>
            </w:r>
          </w:p>
        </w:tc>
      </w:tr>
      <w:tr w:rsidR="00F91722" w:rsidTr="00254C09">
        <w:trPr>
          <w:trHeight w:val="321"/>
          <w:jc w:val="center"/>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Thành công</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 xml:space="preserve">Thông tin cá nhân được cập nhật và lưu vào HT. </w:t>
            </w:r>
          </w:p>
        </w:tc>
      </w:tr>
      <w:tr w:rsidR="00F91722" w:rsidTr="00254C09">
        <w:trPr>
          <w:trHeight w:val="290"/>
          <w:jc w:val="center"/>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spacing w:before="0" w:after="0" w:line="240" w:lineRule="auto"/>
              <w:jc w:val="left"/>
              <w:rPr>
                <w:b/>
                <w:color w:val="000000"/>
                <w:szCs w:val="26"/>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ind w:right="-108"/>
              <w:jc w:val="both"/>
              <w:rPr>
                <w:rFonts w:ascii="Times New Roman" w:hAnsi="Times New Roman"/>
                <w:b/>
                <w:sz w:val="26"/>
                <w:szCs w:val="26"/>
              </w:rPr>
            </w:pPr>
            <w:r>
              <w:rPr>
                <w:rFonts w:ascii="Times New Roman" w:hAnsi="Times New Roman"/>
                <w:b/>
                <w:sz w:val="26"/>
                <w:szCs w:val="26"/>
              </w:rPr>
              <w:t>Lỗi</w:t>
            </w:r>
          </w:p>
        </w:tc>
        <w:tc>
          <w:tcPr>
            <w:tcW w:w="7378" w:type="dxa"/>
            <w:gridSpan w:val="2"/>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Thực hiện lại hoặc hủy bỏ thao tác.</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spacing w:line="256" w:lineRule="auto"/>
              <w:rPr>
                <w:szCs w:val="26"/>
              </w:rPr>
            </w:pPr>
            <w:r>
              <w:rPr>
                <w:szCs w:val="26"/>
              </w:rPr>
              <w:t>ĐẶC TẢ CHỨC NĂNG</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Luồng sự kiện chính/Kịch bản chính</w:t>
            </w:r>
          </w:p>
        </w:tc>
      </w:tr>
      <w:tr w:rsidR="00F91722" w:rsidTr="00254C09">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jc w:val="both"/>
              <w:rPr>
                <w:rFonts w:ascii="Times New Roman" w:hAnsi="Times New Roman"/>
                <w:b/>
                <w:i/>
                <w:sz w:val="26"/>
                <w:szCs w:val="26"/>
              </w:rPr>
            </w:pPr>
            <w:r>
              <w:rPr>
                <w:rFonts w:ascii="Times New Roman" w:hAnsi="Times New Roman"/>
                <w:b/>
                <w:i/>
                <w:sz w:val="26"/>
                <w:szCs w:val="26"/>
              </w:rPr>
              <w:t>Luồng chính:</w:t>
            </w:r>
          </w:p>
          <w:p w:rsidR="00F91722" w:rsidRDefault="00F91722" w:rsidP="00254C09">
            <w:pPr>
              <w:pStyle w:val="TitlePageField"/>
              <w:widowControl w:val="0"/>
              <w:spacing w:before="60" w:after="60" w:line="256" w:lineRule="auto"/>
              <w:jc w:val="both"/>
              <w:rPr>
                <w:rFonts w:ascii="Times New Roman" w:hAnsi="Times New Roman"/>
                <w:sz w:val="26"/>
                <w:szCs w:val="26"/>
              </w:rPr>
            </w:pPr>
            <w:r>
              <w:rPr>
                <w:rFonts w:ascii="Times New Roman" w:hAnsi="Times New Roman"/>
                <w:sz w:val="26"/>
                <w:szCs w:val="26"/>
              </w:rPr>
              <w:t>Chức năng này bắt đầu thực hiện khi Students muốn làm đề luyện tập:</w:t>
            </w:r>
          </w:p>
          <w:p w:rsidR="00F91722" w:rsidRDefault="00F91722" w:rsidP="00AA51F3">
            <w:pPr>
              <w:pStyle w:val="TitlePageField"/>
              <w:widowControl w:val="0"/>
              <w:numPr>
                <w:ilvl w:val="3"/>
                <w:numId w:val="17"/>
              </w:numPr>
              <w:spacing w:before="60" w:after="60" w:line="256" w:lineRule="auto"/>
              <w:jc w:val="both"/>
              <w:rPr>
                <w:rFonts w:ascii="Times New Roman" w:hAnsi="Times New Roman"/>
                <w:sz w:val="26"/>
                <w:szCs w:val="26"/>
              </w:rPr>
            </w:pPr>
            <w:r>
              <w:rPr>
                <w:rFonts w:ascii="Times New Roman" w:hAnsi="Times New Roman"/>
                <w:sz w:val="26"/>
                <w:szCs w:val="26"/>
              </w:rPr>
              <w:t xml:space="preserve">HT hiển thị thông tin các </w:t>
            </w:r>
            <w:r w:rsidR="00AA51F3">
              <w:rPr>
                <w:rFonts w:ascii="Times New Roman" w:hAnsi="Times New Roman"/>
                <w:sz w:val="26"/>
                <w:szCs w:val="26"/>
              </w:rPr>
              <w:t>khóa học, student chọn khóa học.</w:t>
            </w:r>
          </w:p>
          <w:p w:rsidR="00AA51F3" w:rsidRDefault="00AA51F3" w:rsidP="00AA51F3">
            <w:pPr>
              <w:pStyle w:val="TitlePageField"/>
              <w:widowControl w:val="0"/>
              <w:numPr>
                <w:ilvl w:val="3"/>
                <w:numId w:val="17"/>
              </w:numPr>
              <w:spacing w:before="60" w:after="60" w:line="256" w:lineRule="auto"/>
              <w:jc w:val="both"/>
              <w:rPr>
                <w:rFonts w:ascii="Times New Roman" w:hAnsi="Times New Roman"/>
                <w:sz w:val="26"/>
                <w:szCs w:val="26"/>
              </w:rPr>
            </w:pPr>
            <w:r>
              <w:rPr>
                <w:rFonts w:ascii="Times New Roman" w:hAnsi="Times New Roman"/>
                <w:sz w:val="26"/>
                <w:szCs w:val="26"/>
              </w:rPr>
              <w:t>HT hiển thị thông tin các đề được tạo; student làm đề luyện tập;</w:t>
            </w:r>
          </w:p>
          <w:p w:rsidR="00AA51F3" w:rsidRDefault="00AA51F3" w:rsidP="00AA51F3">
            <w:pPr>
              <w:pStyle w:val="TitlePageField"/>
              <w:widowControl w:val="0"/>
              <w:numPr>
                <w:ilvl w:val="3"/>
                <w:numId w:val="17"/>
              </w:numPr>
              <w:spacing w:before="60" w:after="60" w:line="256" w:lineRule="auto"/>
              <w:jc w:val="both"/>
              <w:rPr>
                <w:rFonts w:ascii="Times New Roman" w:hAnsi="Times New Roman"/>
                <w:sz w:val="26"/>
                <w:szCs w:val="26"/>
              </w:rPr>
            </w:pPr>
            <w:r>
              <w:rPr>
                <w:rFonts w:ascii="Times New Roman" w:hAnsi="Times New Roman"/>
                <w:sz w:val="26"/>
                <w:szCs w:val="26"/>
              </w:rPr>
              <w:t>HT đối chiếu với đáp án; hiển thị điểm cho sinh viên.</w:t>
            </w:r>
          </w:p>
          <w:p w:rsidR="00F91722" w:rsidRPr="005C01E3" w:rsidRDefault="00F91722" w:rsidP="00AA51F3">
            <w:pPr>
              <w:pStyle w:val="-"/>
              <w:numPr>
                <w:ilvl w:val="0"/>
                <w:numId w:val="0"/>
              </w:numPr>
              <w:spacing w:line="256" w:lineRule="auto"/>
              <w:rPr>
                <w:rFonts w:cs="Times New Roman"/>
                <w:szCs w:val="26"/>
              </w:rPr>
            </w:pP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Luồng sự kiện phát sinh/Kịch bản phát sinh</w:t>
            </w:r>
          </w:p>
        </w:tc>
      </w:tr>
      <w:tr w:rsidR="00F91722" w:rsidTr="00254C09">
        <w:trPr>
          <w:trHeight w:val="336"/>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Các yêu cầu đặc biệt khác</w:t>
            </w:r>
          </w:p>
        </w:tc>
      </w:tr>
      <w:tr w:rsidR="00F91722" w:rsidTr="00254C09">
        <w:trPr>
          <w:trHeight w:val="343"/>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sz w:val="26"/>
                <w:szCs w:val="26"/>
              </w:rPr>
              <w:t>Không có.</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rPr>
                <w:rFonts w:ascii="Times New Roman" w:hAnsi="Times New Roman"/>
                <w:sz w:val="26"/>
                <w:szCs w:val="26"/>
              </w:rPr>
            </w:pPr>
            <w:r>
              <w:rPr>
                <w:rFonts w:ascii="Times New Roman" w:hAnsi="Times New Roman"/>
                <w:b/>
                <w:sz w:val="26"/>
                <w:szCs w:val="26"/>
              </w:rPr>
              <w:t>Giao diện minh họa</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tcPr>
          <w:p w:rsidR="00F91722" w:rsidRDefault="00F91722" w:rsidP="00254C09">
            <w:pPr>
              <w:spacing w:line="256" w:lineRule="auto"/>
              <w:rPr>
                <w:szCs w:val="26"/>
              </w:rPr>
            </w:pP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THIẾT KẾ UML</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lớp phân tích</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F91722" w:rsidRDefault="00F91722" w:rsidP="00254C09">
            <w:pPr>
              <w:pStyle w:val="TitlePageField"/>
              <w:widowControl w:val="0"/>
              <w:spacing w:before="60" w:after="60" w:line="256" w:lineRule="auto"/>
              <w:rPr>
                <w:rFonts w:ascii="Times New Roman" w:hAnsi="Times New Roman"/>
                <w:b/>
                <w:sz w:val="26"/>
                <w:szCs w:val="26"/>
              </w:rPr>
            </w:pP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rsidR="00F91722" w:rsidRDefault="00F91722" w:rsidP="00254C09">
            <w:pPr>
              <w:pStyle w:val="TitlePageField"/>
              <w:widowControl w:val="0"/>
              <w:spacing w:before="60" w:after="60" w:line="256" w:lineRule="auto"/>
              <w:rPr>
                <w:rFonts w:ascii="Times New Roman" w:hAnsi="Times New Roman"/>
                <w:b/>
                <w:sz w:val="26"/>
                <w:szCs w:val="26"/>
              </w:rPr>
            </w:pPr>
            <w:r>
              <w:rPr>
                <w:rFonts w:ascii="Times New Roman" w:hAnsi="Times New Roman"/>
                <w:b/>
                <w:sz w:val="26"/>
                <w:szCs w:val="26"/>
              </w:rPr>
              <w:t>Sơ đồ trình tự</w:t>
            </w:r>
          </w:p>
        </w:tc>
      </w:tr>
      <w:tr w:rsidR="00F91722" w:rsidTr="00254C09">
        <w:trPr>
          <w:trHeight w:val="271"/>
          <w:jc w:val="center"/>
        </w:trPr>
        <w:tc>
          <w:tcPr>
            <w:tcW w:w="9285" w:type="dxa"/>
            <w:gridSpan w:val="4"/>
            <w:tcBorders>
              <w:top w:val="single" w:sz="4" w:space="0" w:color="808080"/>
              <w:left w:val="single" w:sz="4" w:space="0" w:color="808080"/>
              <w:bottom w:val="single" w:sz="4" w:space="0" w:color="808080"/>
              <w:right w:val="single" w:sz="4" w:space="0" w:color="808080"/>
            </w:tcBorders>
            <w:vAlign w:val="center"/>
            <w:hideMark/>
          </w:tcPr>
          <w:p w:rsidR="00F91722" w:rsidRDefault="00AA51F3" w:rsidP="00254C09">
            <w:pPr>
              <w:pStyle w:val="TitlePageField"/>
              <w:widowControl w:val="0"/>
              <w:spacing w:before="60" w:after="60" w:line="256" w:lineRule="auto"/>
              <w:rPr>
                <w:rFonts w:ascii="Times New Roman" w:hAnsi="Times New Roman"/>
                <w:b/>
                <w:sz w:val="26"/>
                <w:szCs w:val="26"/>
              </w:rPr>
            </w:pPr>
            <w:r>
              <w:rPr>
                <w:rFonts w:ascii="Times New Roman" w:hAnsi="Times New Roman"/>
                <w:b/>
                <w:noProof/>
                <w:sz w:val="26"/>
                <w:szCs w:val="26"/>
              </w:rPr>
              <w:lastRenderedPageBreak/>
              <w:drawing>
                <wp:inline distT="0" distB="0" distL="0" distR="0">
                  <wp:extent cx="5758815" cy="4304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jpg"/>
                          <pic:cNvPicPr/>
                        </pic:nvPicPr>
                        <pic:blipFill>
                          <a:blip r:embed="rId22">
                            <a:extLst>
                              <a:ext uri="{28A0092B-C50C-407E-A947-70E740481C1C}">
                                <a14:useLocalDpi xmlns:a14="http://schemas.microsoft.com/office/drawing/2010/main" val="0"/>
                              </a:ext>
                            </a:extLst>
                          </a:blip>
                          <a:stretch>
                            <a:fillRect/>
                          </a:stretch>
                        </pic:blipFill>
                        <pic:spPr>
                          <a:xfrm>
                            <a:off x="0" y="0"/>
                            <a:ext cx="5758815" cy="4304030"/>
                          </a:xfrm>
                          <a:prstGeom prst="rect">
                            <a:avLst/>
                          </a:prstGeom>
                        </pic:spPr>
                      </pic:pic>
                    </a:graphicData>
                  </a:graphic>
                </wp:inline>
              </w:drawing>
            </w:r>
          </w:p>
        </w:tc>
      </w:tr>
    </w:tbl>
    <w:p w:rsidR="00D85A61" w:rsidRDefault="00D85A61">
      <w:pPr>
        <w:rPr>
          <w:b/>
          <w:i/>
          <w:sz w:val="28"/>
        </w:rPr>
      </w:pPr>
    </w:p>
    <w:p w:rsidR="002749F5" w:rsidRPr="00E73B3A" w:rsidRDefault="002749F5" w:rsidP="00276D32">
      <w:pPr>
        <w:pStyle w:val="Heading2"/>
      </w:pPr>
      <w:bookmarkStart w:id="31" w:name="_Toc370744428"/>
      <w:r w:rsidRPr="00E73B3A">
        <w:t>Mô hình quan hệ dữ liệu</w:t>
      </w:r>
      <w:bookmarkEnd w:id="31"/>
    </w:p>
    <w:p w:rsidR="003E117D" w:rsidRPr="00E73B3A" w:rsidRDefault="005F0B2D" w:rsidP="003E117D">
      <w:pPr>
        <w:spacing w:line="264" w:lineRule="auto"/>
      </w:pPr>
      <w:r>
        <w:rPr>
          <w:noProof/>
        </w:rPr>
        <mc:AlternateContent>
          <mc:Choice Requires="wpc">
            <w:drawing>
              <wp:inline distT="0" distB="0" distL="0" distR="0" wp14:anchorId="1454BA3E" wp14:editId="1179AA88">
                <wp:extent cx="5486400" cy="3200400"/>
                <wp:effectExtent l="0" t="0" r="1905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Text Box 27"/>
                        <wps:cNvSpPr txBox="1"/>
                        <wps:spPr>
                          <a:xfrm>
                            <a:off x="514350"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4C09" w:rsidRDefault="00254C09" w:rsidP="005F0B2D">
                              <w:pPr>
                                <w:jc w:val="center"/>
                              </w:pPr>
                              <w: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034616" y="162763"/>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4C09" w:rsidRDefault="00254C09" w:rsidP="005F0B2D">
                              <w:pPr>
                                <w:jc w:val="center"/>
                              </w:pPr>
                              <w:r>
                                <w:t>Questions</w:t>
                              </w:r>
                            </w:p>
                            <w:p w:rsidR="00254C09" w:rsidRDefault="00254C09" w:rsidP="005F0B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457575"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4C09" w:rsidRDefault="00254C09" w:rsidP="005F0B2D">
                              <w:pPr>
                                <w:jc w:val="center"/>
                              </w:pPr>
                              <w:r>
                                <w:t>Quiz_test</w:t>
                              </w:r>
                            </w:p>
                            <w:p w:rsidR="00254C09" w:rsidRDefault="00254C09" w:rsidP="005F0B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95300" y="1914525"/>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4C09" w:rsidRDefault="00254C09" w:rsidP="005F0B2D">
                              <w:pPr>
                                <w:jc w:val="center"/>
                              </w:pPr>
                              <w:r>
                                <w:t>Grammars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457575" y="1857375"/>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4C09" w:rsidRDefault="00254C09" w:rsidP="005F0B2D">
                              <w:pPr>
                                <w:jc w:val="center"/>
                              </w:pPr>
                              <w:r>
                                <w:t xml:space="preserve">Tests </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Connector 36"/>
                        <wps:cNvCnPr/>
                        <wps:spPr>
                          <a:xfrm>
                            <a:off x="971550" y="762000"/>
                            <a:ext cx="9525" cy="1152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1409700" y="648919"/>
                            <a:ext cx="2028825" cy="1628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05125" y="49530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3905250" y="762000"/>
                            <a:ext cx="0" cy="1095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Text Box 40"/>
                        <wps:cNvSpPr txBox="1"/>
                        <wps:spPr>
                          <a:xfrm>
                            <a:off x="923925" y="7620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23925" y="16383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285875" y="692353"/>
                            <a:ext cx="403098" cy="3128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095625" y="1971675"/>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810000" y="7810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81350" y="2286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800350" y="2476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810000" y="16383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4C09" w:rsidRPr="005F0B2D" w:rsidRDefault="00254C09"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208526" y="1326515"/>
                            <a:ext cx="272415" cy="311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4C09" w:rsidRDefault="00254C09">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Rectangle 22"/>
                        <wps:cNvSpPr/>
                        <wps:spPr>
                          <a:xfrm>
                            <a:off x="1909266" y="2604211"/>
                            <a:ext cx="914400" cy="538658"/>
                          </a:xfrm>
                          <a:prstGeom prst="rect">
                            <a:avLst/>
                          </a:prstGeom>
                        </wps:spPr>
                        <wps:style>
                          <a:lnRef idx="2">
                            <a:schemeClr val="accent6"/>
                          </a:lnRef>
                          <a:fillRef idx="1">
                            <a:schemeClr val="lt1"/>
                          </a:fillRef>
                          <a:effectRef idx="0">
                            <a:schemeClr val="accent6"/>
                          </a:effectRef>
                          <a:fontRef idx="minor">
                            <a:schemeClr val="dk1"/>
                          </a:fontRef>
                        </wps:style>
                        <wps:txbx>
                          <w:txbxContent>
                            <w:p w:rsidR="00254C09" w:rsidRDefault="00254C09" w:rsidP="000A75C8">
                              <w:r>
                                <w:t xml:space="preserve">      User</w:t>
                              </w:r>
                            </w:p>
                            <w:p w:rsidR="00254C09" w:rsidRDefault="00254C09" w:rsidP="000A75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550055" y="665684"/>
                            <a:ext cx="914400" cy="475488"/>
                          </a:xfrm>
                          <a:prstGeom prst="rect">
                            <a:avLst/>
                          </a:prstGeom>
                        </wps:spPr>
                        <wps:style>
                          <a:lnRef idx="2">
                            <a:schemeClr val="accent6"/>
                          </a:lnRef>
                          <a:fillRef idx="1">
                            <a:schemeClr val="lt1"/>
                          </a:fillRef>
                          <a:effectRef idx="0">
                            <a:schemeClr val="accent6"/>
                          </a:effectRef>
                          <a:fontRef idx="minor">
                            <a:schemeClr val="dk1"/>
                          </a:fontRef>
                        </wps:style>
                        <wps:txbx>
                          <w:txbxContent>
                            <w:p w:rsidR="00254C09" w:rsidRDefault="00254C09" w:rsidP="000A75C8">
                              <w:pPr>
                                <w:jc w:val="center"/>
                              </w:pPr>
                              <w:r>
                                <w:t>Student</w:t>
                              </w:r>
                            </w:p>
                            <w:p w:rsidR="00254C09" w:rsidRDefault="00254C09" w:rsidP="000A75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564684" y="1419149"/>
                            <a:ext cx="914400" cy="475488"/>
                          </a:xfrm>
                          <a:prstGeom prst="rect">
                            <a:avLst/>
                          </a:prstGeom>
                        </wps:spPr>
                        <wps:style>
                          <a:lnRef idx="2">
                            <a:schemeClr val="accent6"/>
                          </a:lnRef>
                          <a:fillRef idx="1">
                            <a:schemeClr val="lt1"/>
                          </a:fillRef>
                          <a:effectRef idx="0">
                            <a:schemeClr val="accent6"/>
                          </a:effectRef>
                          <a:fontRef idx="minor">
                            <a:schemeClr val="dk1"/>
                          </a:fontRef>
                        </wps:style>
                        <wps:txbx>
                          <w:txbxContent>
                            <w:p w:rsidR="00254C09" w:rsidRDefault="00254C09" w:rsidP="000A75C8">
                              <w:pPr>
                                <w:jc w:val="center"/>
                              </w:pPr>
                              <w:r>
                                <w:t>Teacher</w:t>
                              </w:r>
                            </w:p>
                            <w:p w:rsidR="00254C09" w:rsidRDefault="00254C09" w:rsidP="000A75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890064" y="1931213"/>
                            <a:ext cx="933602"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54C09" w:rsidRDefault="00254C09" w:rsidP="000A75C8">
                              <w:pPr>
                                <w:jc w:val="center"/>
                              </w:pPr>
                              <w:r>
                                <w:t>Answer</w:t>
                              </w:r>
                            </w:p>
                            <w:p w:rsidR="00254C09" w:rsidRDefault="00254C09" w:rsidP="000A75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359865" y="562280"/>
                            <a:ext cx="3292602" cy="12226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2128724" y="674828"/>
                            <a:ext cx="272415" cy="3054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4C09" w:rsidRDefault="00254C09">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54BA3E" id="Canvas 2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27" o:spid="_x0000_s1028" type="#_x0000_t202" style="position:absolute;left:5143;top:2286;width:914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254C09" w:rsidRDefault="00254C09" w:rsidP="005F0B2D">
                        <w:pPr>
                          <w:jc w:val="center"/>
                        </w:pPr>
                        <w:r>
                          <w:t>Course</w:t>
                        </w:r>
                      </w:p>
                    </w:txbxContent>
                  </v:textbox>
                </v:shape>
                <v:shape id="Text Box 30" o:spid="_x0000_s1029" type="#_x0000_t202" style="position:absolute;left:20346;top:1627;width:914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254C09" w:rsidRDefault="00254C09" w:rsidP="005F0B2D">
                        <w:pPr>
                          <w:jc w:val="center"/>
                        </w:pPr>
                        <w:r>
                          <w:t>Questions</w:t>
                        </w:r>
                      </w:p>
                      <w:p w:rsidR="00254C09" w:rsidRDefault="00254C09" w:rsidP="005F0B2D">
                        <w:pPr>
                          <w:jc w:val="center"/>
                        </w:pPr>
                      </w:p>
                    </w:txbxContent>
                  </v:textbox>
                </v:shape>
                <v:shape id="Text Box 31" o:spid="_x0000_s1030" type="#_x0000_t202" style="position:absolute;left:34575;top:2286;width:914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254C09" w:rsidRDefault="00254C09" w:rsidP="005F0B2D">
                        <w:pPr>
                          <w:jc w:val="center"/>
                        </w:pPr>
                        <w:r>
                          <w:t>Quiz_test</w:t>
                        </w:r>
                      </w:p>
                      <w:p w:rsidR="00254C09" w:rsidRDefault="00254C09" w:rsidP="005F0B2D">
                        <w:pPr>
                          <w:jc w:val="center"/>
                        </w:pPr>
                      </w:p>
                    </w:txbxContent>
                  </v:textbox>
                </v:shape>
                <v:shape id="Text Box 32" o:spid="_x0000_s1031" type="#_x0000_t202" style="position:absolute;left:4953;top:19145;width:914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rsidR="00254C09" w:rsidRDefault="00254C09" w:rsidP="005F0B2D">
                        <w:pPr>
                          <w:jc w:val="center"/>
                        </w:pPr>
                        <w:r>
                          <w:t>Grammars</w:t>
                        </w:r>
                      </w:p>
                    </w:txbxContent>
                  </v:textbox>
                </v:shape>
                <v:shape id="Text Box 33" o:spid="_x0000_s1032" type="#_x0000_t202" style="position:absolute;left:34575;top:18573;width:914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w:txbxContent>
                      <w:p w:rsidR="00254C09" w:rsidRDefault="00254C09" w:rsidP="005F0B2D">
                        <w:pPr>
                          <w:jc w:val="center"/>
                        </w:pPr>
                        <w:r>
                          <w:t xml:space="preserve">Tests </w:t>
                        </w:r>
                        <w:r>
                          <w:br/>
                          <w:t>…</w:t>
                        </w:r>
                      </w:p>
                    </w:txbxContent>
                  </v:textbox>
                </v:shape>
                <v:line id="Straight Connector 36" o:spid="_x0000_s1033" style="position:absolute;visibility:visible;mso-wrap-style:square" from="9715,7620" to="9810,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579b8 [3044]"/>
                <v:line id="Straight Connector 37" o:spid="_x0000_s1034" style="position:absolute;visibility:visible;mso-wrap-style:square" from="14097,6489" to="34385,22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5jMQAAADbAAAADwAAAGRycy9kb3ducmV2LnhtbESPUWsCMRCE3wv9D2ELvmmuilavRpFC&#10;QWxftP6A9bLeHV4212Srp7++KQh9HGbmG2a+7FyjzhRi7dnA8yADRVx4W3NpYP/13p+CioJssfFM&#10;Bq4UYbl4fJhjbv2Ft3TeSakShGOOBiqRNtc6FhU5jAPfEifv6INDSTKU2ga8JLhr9DDLJtphzWmh&#10;wpbeKipOux9n4Pvjcx2vh2Yok/Ftcwqr6UxG0ZjeU7d6BSXUyX/43l5bA6MX+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DmMxAAAANsAAAAPAAAAAAAAAAAA&#10;AAAAAKECAABkcnMvZG93bnJldi54bWxQSwUGAAAAAAQABAD5AAAAkgMAAAAA&#10;" strokecolor="#4579b8 [3044]"/>
                <v:line id="Straight Connector 38" o:spid="_x0000_s1035" style="position:absolute;visibility:visible;mso-wrap-style:square" from="29051,4953" to="34575,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579b8 [3044]"/>
                <v:line id="Straight Connector 39" o:spid="_x0000_s1036" style="position:absolute;visibility:visible;mso-wrap-style:square" from="39052,7620" to="39052,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579b8 [3044]"/>
                <v:shape id="Text Box 40" o:spid="_x0000_s1037" type="#_x0000_t202" style="position:absolute;left:9239;top:7620;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254C09" w:rsidRPr="005F0B2D" w:rsidRDefault="00254C09" w:rsidP="005F0B2D">
                        <w:pPr>
                          <w:jc w:val="center"/>
                          <w:rPr>
                            <w:sz w:val="20"/>
                            <w:szCs w:val="20"/>
                          </w:rPr>
                        </w:pPr>
                        <w:r w:rsidRPr="005F0B2D">
                          <w:rPr>
                            <w:sz w:val="20"/>
                            <w:szCs w:val="20"/>
                          </w:rPr>
                          <w:t>1</w:t>
                        </w:r>
                      </w:p>
                    </w:txbxContent>
                  </v:textbox>
                </v:shape>
                <v:shape id="Text Box 43" o:spid="_x0000_s1038" type="#_x0000_t202" style="position:absolute;left:9239;top:16383;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254C09" w:rsidRPr="005F0B2D" w:rsidRDefault="00254C09" w:rsidP="005F0B2D">
                        <w:pPr>
                          <w:jc w:val="center"/>
                          <w:rPr>
                            <w:sz w:val="20"/>
                            <w:szCs w:val="20"/>
                          </w:rPr>
                        </w:pPr>
                        <w:r>
                          <w:rPr>
                            <w:sz w:val="20"/>
                            <w:szCs w:val="20"/>
                          </w:rPr>
                          <w:t>n</w:t>
                        </w:r>
                      </w:p>
                    </w:txbxContent>
                  </v:textbox>
                </v:shape>
                <v:shape id="Text Box 44" o:spid="_x0000_s1039" type="#_x0000_t202" style="position:absolute;left:12858;top:6923;width:4031;height:3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254C09" w:rsidRPr="005F0B2D" w:rsidRDefault="00254C09" w:rsidP="005F0B2D">
                        <w:pPr>
                          <w:jc w:val="center"/>
                          <w:rPr>
                            <w:sz w:val="20"/>
                            <w:szCs w:val="20"/>
                          </w:rPr>
                        </w:pPr>
                        <w:r w:rsidRPr="005F0B2D">
                          <w:rPr>
                            <w:sz w:val="20"/>
                            <w:szCs w:val="20"/>
                          </w:rPr>
                          <w:t>1</w:t>
                        </w:r>
                      </w:p>
                    </w:txbxContent>
                  </v:textbox>
                </v:shape>
                <v:shape id="Text Box 45" o:spid="_x0000_s1040" type="#_x0000_t202" style="position:absolute;left:30956;top:19716;width:361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254C09" w:rsidRPr="005F0B2D" w:rsidRDefault="00254C09" w:rsidP="005F0B2D">
                        <w:pPr>
                          <w:jc w:val="center"/>
                          <w:rPr>
                            <w:sz w:val="20"/>
                            <w:szCs w:val="20"/>
                          </w:rPr>
                        </w:pPr>
                        <w:r>
                          <w:rPr>
                            <w:sz w:val="20"/>
                            <w:szCs w:val="20"/>
                          </w:rPr>
                          <w:t>n</w:t>
                        </w:r>
                      </w:p>
                    </w:txbxContent>
                  </v:textbox>
                </v:shape>
                <v:shape id="Text Box 46" o:spid="_x0000_s1041" type="#_x0000_t202" style="position:absolute;left:38100;top:7810;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254C09" w:rsidRPr="005F0B2D" w:rsidRDefault="00254C09" w:rsidP="005F0B2D">
                        <w:pPr>
                          <w:jc w:val="center"/>
                          <w:rPr>
                            <w:sz w:val="20"/>
                            <w:szCs w:val="20"/>
                          </w:rPr>
                        </w:pPr>
                        <w:r>
                          <w:rPr>
                            <w:sz w:val="20"/>
                            <w:szCs w:val="20"/>
                          </w:rPr>
                          <w:t>n</w:t>
                        </w:r>
                      </w:p>
                    </w:txbxContent>
                  </v:textbox>
                </v:shape>
                <v:shape id="Text Box 47" o:spid="_x0000_s1042" type="#_x0000_t202" style="position:absolute;left:31813;top:2286;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254C09" w:rsidRPr="005F0B2D" w:rsidRDefault="00254C09" w:rsidP="005F0B2D">
                        <w:pPr>
                          <w:jc w:val="center"/>
                          <w:rPr>
                            <w:sz w:val="20"/>
                            <w:szCs w:val="20"/>
                          </w:rPr>
                        </w:pPr>
                        <w:r>
                          <w:rPr>
                            <w:sz w:val="20"/>
                            <w:szCs w:val="20"/>
                          </w:rPr>
                          <w:t>n</w:t>
                        </w:r>
                      </w:p>
                    </w:txbxContent>
                  </v:textbox>
                </v:shape>
                <v:shape id="Text Box 48" o:spid="_x0000_s1043" type="#_x0000_t202" style="position:absolute;left:28003;top:2476;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254C09" w:rsidRPr="005F0B2D" w:rsidRDefault="00254C09" w:rsidP="005F0B2D">
                        <w:pPr>
                          <w:jc w:val="center"/>
                          <w:rPr>
                            <w:sz w:val="20"/>
                            <w:szCs w:val="20"/>
                          </w:rPr>
                        </w:pPr>
                        <w:r w:rsidRPr="005F0B2D">
                          <w:rPr>
                            <w:sz w:val="20"/>
                            <w:szCs w:val="20"/>
                          </w:rPr>
                          <w:t>1</w:t>
                        </w:r>
                      </w:p>
                    </w:txbxContent>
                  </v:textbox>
                </v:shape>
                <v:shape id="Text Box 49" o:spid="_x0000_s1044" type="#_x0000_t202" style="position:absolute;left:38100;top:16383;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54C09" w:rsidRPr="005F0B2D" w:rsidRDefault="00254C09" w:rsidP="005F0B2D">
                        <w:pPr>
                          <w:jc w:val="center"/>
                          <w:rPr>
                            <w:sz w:val="20"/>
                            <w:szCs w:val="20"/>
                          </w:rPr>
                        </w:pPr>
                        <w:r w:rsidRPr="005F0B2D">
                          <w:rPr>
                            <w:sz w:val="20"/>
                            <w:szCs w:val="20"/>
                          </w:rPr>
                          <w:t>1</w:t>
                        </w:r>
                      </w:p>
                    </w:txbxContent>
                  </v:textbox>
                </v:shape>
                <v:shape id="Text Box 21" o:spid="_x0000_s1045" type="#_x0000_t202" style="position:absolute;left:42085;top:13265;width:2724;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wsQA&#10;AADbAAAADwAAAGRycy9kb3ducmV2LnhtbESP3YrCMBSE7wXfIRzBO01VFKmmZREFQRB1F3Yvj83p&#10;D9uclCZqfXuzsODlMDPfMOu0M7W4U+sqywom4wgEcWZ1xYWCr8/daAnCeWSNtWVS8CQHadLvrTHW&#10;9sFnul98IQKEXYwKSu+bWEqXlWTQjW1DHLzctgZ9kG0hdYuPADe1nEbRQhqsOCyU2NCmpOz3cjMK&#10;jpuFnc+u3TLfng72XOQz+TP/Vmo46D5WIDx1/h3+b++1gukE/r6EH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GfsLEAAAA2wAAAA8AAAAAAAAAAAAAAAAAmAIAAGRycy9k&#10;b3ducmV2LnhtbFBLBQYAAAAABAAEAPUAAACJAwAAAAA=&#10;" fillcolor="white [3201]" strokeweight=".5pt">
                  <v:textbox>
                    <w:txbxContent>
                      <w:p w:rsidR="00254C09" w:rsidRDefault="00254C09">
                        <w:r>
                          <w:t>1</w:t>
                        </w:r>
                      </w:p>
                    </w:txbxContent>
                  </v:textbox>
                </v:shape>
                <v:rect id="Rectangle 22" o:spid="_x0000_s1046" style="position:absolute;left:19092;top:26042;width:9144;height:5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2hMEA&#10;AADbAAAADwAAAGRycy9kb3ducmV2LnhtbESPzarCMBSE9xd8h3AEd9fULlSqUUQQ7KJc/CluD82x&#10;LTYnpYla395cEFwOM/MNs1z3phEP6lxtWcFkHIEgLqyuuVRwPu1+5yCcR9bYWCYFL3KwXg1+lpho&#10;++QDPY6+FAHCLkEFlfdtIqUrKjLoxrYlDt7VdgZ9kF0pdYfPADeNjKNoKg3WHBYqbGlbUXE73o2C&#10;bJplMab5JU/zbepmE/3nr1qp0bDfLEB46v03/GnvtYI4hv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mdoTBAAAA2wAAAA8AAAAAAAAAAAAAAAAAmAIAAGRycy9kb3du&#10;cmV2LnhtbFBLBQYAAAAABAAEAPUAAACGAwAAAAA=&#10;" fillcolor="white [3201]" strokecolor="#f79646 [3209]" strokeweight="2pt">
                  <v:textbox>
                    <w:txbxContent>
                      <w:p w:rsidR="00254C09" w:rsidRDefault="00254C09" w:rsidP="000A75C8">
                        <w:r>
                          <w:t xml:space="preserve">      User</w:t>
                        </w:r>
                      </w:p>
                      <w:p w:rsidR="00254C09" w:rsidRDefault="00254C09" w:rsidP="000A75C8"/>
                    </w:txbxContent>
                  </v:textbox>
                </v:rect>
                <v:rect id="Rectangle 23" o:spid="_x0000_s1047" style="position:absolute;left:45500;top:6656;width:9144;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TH8QA&#10;AADbAAAADwAAAGRycy9kb3ducmV2LnhtbESPwWrDMBBE74X+g9hAb7VsF5LiRgnBUKgPJjSJ6XWx&#10;NraptTKSmrh/XwUKOQ4z84ZZb2czigs5P1hWkCUpCOLW6oE7Bafj+/MrCB+QNY6WScEvedhuHh/W&#10;WGh75U+6HEInIoR9gQr6EKZCSt/2ZNAndiKO3tk6gyFK10nt8BrhZpR5mi6lwYHjQo8TlT2134cf&#10;o6Be1nWOVfPVVE1Z+VWm9+GslXpazLs3EIHmcA//tz+0gvwF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q0x/EAAAA2wAAAA8AAAAAAAAAAAAAAAAAmAIAAGRycy9k&#10;b3ducmV2LnhtbFBLBQYAAAAABAAEAPUAAACJAwAAAAA=&#10;" fillcolor="white [3201]" strokecolor="#f79646 [3209]" strokeweight="2pt">
                  <v:textbox>
                    <w:txbxContent>
                      <w:p w:rsidR="00254C09" w:rsidRDefault="00254C09" w:rsidP="000A75C8">
                        <w:pPr>
                          <w:jc w:val="center"/>
                        </w:pPr>
                        <w:r>
                          <w:t>Student</w:t>
                        </w:r>
                      </w:p>
                      <w:p w:rsidR="00254C09" w:rsidRDefault="00254C09" w:rsidP="000A75C8">
                        <w:pPr>
                          <w:jc w:val="center"/>
                        </w:pPr>
                      </w:p>
                    </w:txbxContent>
                  </v:textbox>
                </v:rect>
                <v:rect id="Rectangle 24" o:spid="_x0000_s1048" style="position:absolute;left:45646;top:14191;width:9144;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La8QA&#10;AADbAAAADwAAAGRycy9kb3ducmV2LnhtbESPwWrDMBBE74X+g9hAb7VsU5LiRgnBUKgPJjSJ6XWx&#10;NraptTKSmrh/XwUKOQ4z84ZZb2czigs5P1hWkCUpCOLW6oE7Bafj+/MrCB+QNY6WScEvedhuHh/W&#10;WGh75U+6HEInIoR9gQr6EKZCSt/2ZNAndiKO3tk6gyFK10nt8BrhZpR5mi6lwYHjQo8TlT2134cf&#10;o6Be1nWOVfPVVE1Z+VWm9+GslXpazLs3EIHmcA//tz+0gvwF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S2vEAAAA2wAAAA8AAAAAAAAAAAAAAAAAmAIAAGRycy9k&#10;b3ducmV2LnhtbFBLBQYAAAAABAAEAPUAAACJAwAAAAA=&#10;" fillcolor="white [3201]" strokecolor="#f79646 [3209]" strokeweight="2pt">
                  <v:textbox>
                    <w:txbxContent>
                      <w:p w:rsidR="00254C09" w:rsidRDefault="00254C09" w:rsidP="000A75C8">
                        <w:pPr>
                          <w:jc w:val="center"/>
                        </w:pPr>
                        <w:r>
                          <w:t>Teacher</w:t>
                        </w:r>
                      </w:p>
                      <w:p w:rsidR="00254C09" w:rsidRDefault="00254C09" w:rsidP="000A75C8">
                        <w:pPr>
                          <w:jc w:val="center"/>
                        </w:pPr>
                      </w:p>
                    </w:txbxContent>
                  </v:textbox>
                </v:rect>
                <v:rect id="Rectangle 28" o:spid="_x0000_s1049" style="position:absolute;left:18900;top:19312;width:933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5Bbr4A&#10;AADbAAAADwAAAGRycy9kb3ducmV2LnhtbERPTYvCMBC9L/gfwgjetqk9uFKNIoJgD0VWLV6HZmyL&#10;zaQ0Ueu/NwfB4+N9L9eDacWDetdYVjCNYhDEpdUNVwrOp93vHITzyBpby6TgRQ7Wq9HPElNtn/xP&#10;j6OvRAhhl6KC2vsuldKVNRl0ke2IA3e1vUEfYF9J3eMzhJtWJnE8kwYbDg01drStqbwd70ZBPsvz&#10;BLPiUmTFNnN/U33wV63UZDxsFiA8Df4r/rj3WkESxoY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cOQW6+AAAA2wAAAA8AAAAAAAAAAAAAAAAAmAIAAGRycy9kb3ducmV2&#10;LnhtbFBLBQYAAAAABAAEAPUAAACDAwAAAAA=&#10;" fillcolor="white [3201]" strokecolor="#f79646 [3209]" strokeweight="2pt">
                  <v:textbox>
                    <w:txbxContent>
                      <w:p w:rsidR="00254C09" w:rsidRDefault="00254C09" w:rsidP="000A75C8">
                        <w:pPr>
                          <w:jc w:val="center"/>
                        </w:pPr>
                        <w:r>
                          <w:t>Answer</w:t>
                        </w:r>
                      </w:p>
                      <w:p w:rsidR="00254C09" w:rsidRDefault="00254C09" w:rsidP="000A75C8">
                        <w:pPr>
                          <w:jc w:val="center"/>
                        </w:pPr>
                      </w:p>
                    </w:txbxContent>
                  </v:textbox>
                </v:rect>
                <v:line id="Straight Connector 29" o:spid="_x0000_s1050" style="position:absolute;visibility:visible;mso-wrap-style:square" from="13598,5622" to="46524,17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qeuMQAAADbAAAADwAAAGRycy9kb3ducmV2LnhtbESPUWvCQBCE34X+h2MLvumlKYpGT5FC&#10;QWxfav0Ba25Ngrm99G6rsb/eKxT6OMzMN8xy3btWXSjExrOBp3EGirj0tuHKwOHzdTQDFQXZYuuZ&#10;DNwownr1MFhiYf2VP+iyl0olCMcCDdQiXaF1LGtyGMe+I07eyQeHkmSotA14TXDX6jzLptphw2mh&#10;xo5eairP+29n4OvtfRtvxzaX6eRndw6b2VyeozHDx36zACXUy3/4r721BvI5/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qp64xAAAANsAAAAPAAAAAAAAAAAA&#10;AAAAAKECAABkcnMvZG93bnJldi54bWxQSwUGAAAAAAQABAD5AAAAkgMAAAAA&#10;" strokecolor="#4579b8 [3044]"/>
                <v:shape id="Text Box 34" o:spid="_x0000_s1051" type="#_x0000_t202" style="position:absolute;left:21287;top:6748;width:2724;height:30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Lh8QA&#10;AADbAAAADwAAAGRycy9kb3ducmV2LnhtbESP3YrCMBSE7wXfIRxh7zR1qyLVKIsoCMKi7oJeHpvT&#10;H2xOSpPV+vYbQfBymJlvmPmyNZW4UeNKywqGgwgEcWp1ybmC359NfwrCeWSNlWVS8CAHy0W3M8dE&#10;2zsf6Hb0uQgQdgkqKLyvEyldWpBBN7A1cfAy2xj0QTa51A3eA9xU8jOKJtJgyWGhwJpWBaXX459R&#10;8L2a2HF8aafZer+zhzyL5Xl8Uuqj137NQHhq/Tv8am+1gngEzy/h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oS4fEAAAA2wAAAA8AAAAAAAAAAAAAAAAAmAIAAGRycy9k&#10;b3ducmV2LnhtbFBLBQYAAAAABAAEAPUAAACJAwAAAAA=&#10;" fillcolor="white [3201]" strokeweight=".5pt">
                  <v:textbox>
                    <w:txbxContent>
                      <w:p w:rsidR="00254C09" w:rsidRDefault="00254C09">
                        <w:r>
                          <w:t>n</w:t>
                        </w:r>
                      </w:p>
                    </w:txbxContent>
                  </v:textbox>
                </v:shape>
                <w10:anchorlock/>
              </v:group>
            </w:pict>
          </mc:Fallback>
        </mc:AlternateContent>
      </w:r>
    </w:p>
    <w:p w:rsidR="003E117D" w:rsidRPr="00E73B3A" w:rsidRDefault="003E117D" w:rsidP="003E117D">
      <w:pPr>
        <w:spacing w:line="264" w:lineRule="auto"/>
      </w:pPr>
    </w:p>
    <w:p w:rsidR="003E117D" w:rsidRDefault="00D5788E" w:rsidP="00276D32">
      <w:pPr>
        <w:pStyle w:val="Heading2"/>
      </w:pPr>
      <w:bookmarkStart w:id="32" w:name="_Toc370744429"/>
      <w:r>
        <w:t>Từ điển dữ liệu</w:t>
      </w:r>
      <w:bookmarkEnd w:id="32"/>
    </w:p>
    <w:p w:rsidR="00D5788E" w:rsidRPr="00D5788E" w:rsidRDefault="000A75C8" w:rsidP="003E117D">
      <w:pPr>
        <w:spacing w:line="264" w:lineRule="auto"/>
        <w:rPr>
          <w:b/>
          <w:i/>
        </w:rPr>
      </w:pPr>
      <w:r>
        <w:rPr>
          <w:b/>
          <w:i/>
        </w:rPr>
        <w:t>Bảng Student</w:t>
      </w:r>
      <w:r w:rsidR="00276D32">
        <w:rPr>
          <w:b/>
          <w:i/>
        </w:rPr>
        <w:t>:</w:t>
      </w:r>
    </w:p>
    <w:tbl>
      <w:tblPr>
        <w:tblStyle w:val="TableGrid"/>
        <w:tblW w:w="9079" w:type="dxa"/>
        <w:jc w:val="center"/>
        <w:tblLook w:val="04A0" w:firstRow="1" w:lastRow="0" w:firstColumn="1" w:lastColumn="0" w:noHBand="0" w:noVBand="1"/>
      </w:tblPr>
      <w:tblGrid>
        <w:gridCol w:w="1792"/>
        <w:gridCol w:w="1531"/>
        <w:gridCol w:w="1415"/>
        <w:gridCol w:w="1015"/>
        <w:gridCol w:w="1420"/>
        <w:gridCol w:w="1906"/>
      </w:tblGrid>
      <w:tr w:rsidR="0003088E" w:rsidRPr="00AB7B2E" w:rsidTr="0003088E">
        <w:trPr>
          <w:jc w:val="center"/>
        </w:trPr>
        <w:tc>
          <w:tcPr>
            <w:tcW w:w="1792" w:type="dxa"/>
            <w:shd w:val="clear" w:color="auto" w:fill="A6A6A6" w:themeFill="background1" w:themeFillShade="A6"/>
          </w:tcPr>
          <w:p w:rsidR="00276D32" w:rsidRPr="00AB7B2E" w:rsidRDefault="00276D32" w:rsidP="00276D32">
            <w:pPr>
              <w:spacing w:line="264" w:lineRule="auto"/>
              <w:jc w:val="center"/>
              <w:rPr>
                <w:b/>
              </w:rPr>
            </w:pPr>
            <w:r w:rsidRPr="00AB7B2E">
              <w:rPr>
                <w:b/>
              </w:rPr>
              <w:t>Tên cột</w:t>
            </w:r>
          </w:p>
        </w:tc>
        <w:tc>
          <w:tcPr>
            <w:tcW w:w="1531" w:type="dxa"/>
            <w:shd w:val="clear" w:color="auto" w:fill="A6A6A6" w:themeFill="background1" w:themeFillShade="A6"/>
          </w:tcPr>
          <w:p w:rsidR="00276D32" w:rsidRPr="00AB7B2E" w:rsidRDefault="00276D32" w:rsidP="00276D32">
            <w:pPr>
              <w:spacing w:line="264" w:lineRule="auto"/>
              <w:jc w:val="center"/>
              <w:rPr>
                <w:b/>
              </w:rPr>
            </w:pPr>
            <w:r w:rsidRPr="00AB7B2E">
              <w:rPr>
                <w:b/>
              </w:rPr>
              <w:t>Khóa</w:t>
            </w:r>
            <w:r w:rsidR="00AB7B2E" w:rsidRPr="00AB7B2E">
              <w:rPr>
                <w:b/>
              </w:rPr>
              <w:t>/Index</w:t>
            </w:r>
          </w:p>
        </w:tc>
        <w:tc>
          <w:tcPr>
            <w:tcW w:w="1415" w:type="dxa"/>
            <w:shd w:val="clear" w:color="auto" w:fill="A6A6A6" w:themeFill="background1" w:themeFillShade="A6"/>
          </w:tcPr>
          <w:p w:rsidR="00276D32" w:rsidRPr="00AB7B2E" w:rsidRDefault="00276D32" w:rsidP="00276D32">
            <w:pPr>
              <w:spacing w:line="264" w:lineRule="auto"/>
              <w:jc w:val="center"/>
              <w:rPr>
                <w:b/>
              </w:rPr>
            </w:pPr>
            <w:r w:rsidRPr="00AB7B2E">
              <w:rPr>
                <w:b/>
              </w:rPr>
              <w:t>Kiểu dữ liệu</w:t>
            </w:r>
          </w:p>
        </w:tc>
        <w:tc>
          <w:tcPr>
            <w:tcW w:w="1015" w:type="dxa"/>
            <w:shd w:val="clear" w:color="auto" w:fill="A6A6A6" w:themeFill="background1" w:themeFillShade="A6"/>
          </w:tcPr>
          <w:p w:rsidR="00276D32" w:rsidRPr="00AB7B2E" w:rsidRDefault="00276D32" w:rsidP="00276D32">
            <w:pPr>
              <w:spacing w:line="264" w:lineRule="auto"/>
              <w:jc w:val="center"/>
              <w:rPr>
                <w:b/>
              </w:rPr>
            </w:pPr>
            <w:r w:rsidRPr="00AB7B2E">
              <w:rPr>
                <w:b/>
              </w:rPr>
              <w:t>Độ dài</w:t>
            </w:r>
          </w:p>
        </w:tc>
        <w:tc>
          <w:tcPr>
            <w:tcW w:w="1420" w:type="dxa"/>
            <w:shd w:val="clear" w:color="auto" w:fill="A6A6A6" w:themeFill="background1" w:themeFillShade="A6"/>
          </w:tcPr>
          <w:p w:rsidR="00276D32" w:rsidRPr="00AB7B2E" w:rsidRDefault="00276D32" w:rsidP="00276D32">
            <w:pPr>
              <w:spacing w:line="264" w:lineRule="auto"/>
              <w:jc w:val="center"/>
              <w:rPr>
                <w:b/>
              </w:rPr>
            </w:pPr>
            <w:r w:rsidRPr="00AB7B2E">
              <w:rPr>
                <w:b/>
              </w:rPr>
              <w:t>Cho phép Null</w:t>
            </w:r>
          </w:p>
        </w:tc>
        <w:tc>
          <w:tcPr>
            <w:tcW w:w="1906" w:type="dxa"/>
            <w:shd w:val="clear" w:color="auto" w:fill="A6A6A6" w:themeFill="background1" w:themeFillShade="A6"/>
          </w:tcPr>
          <w:p w:rsidR="00276D32" w:rsidRPr="00AB7B2E" w:rsidRDefault="00276D32" w:rsidP="00276D32">
            <w:pPr>
              <w:spacing w:line="264" w:lineRule="auto"/>
              <w:jc w:val="center"/>
              <w:rPr>
                <w:b/>
              </w:rPr>
            </w:pPr>
            <w:r w:rsidRPr="00AB7B2E">
              <w:rPr>
                <w:b/>
              </w:rPr>
              <w:t>Mô tả</w:t>
            </w:r>
          </w:p>
        </w:tc>
      </w:tr>
      <w:tr w:rsidR="0003088E" w:rsidTr="0003088E">
        <w:trPr>
          <w:jc w:val="center"/>
        </w:trPr>
        <w:tc>
          <w:tcPr>
            <w:tcW w:w="1792" w:type="dxa"/>
          </w:tcPr>
          <w:p w:rsidR="00276D32" w:rsidRDefault="000A75C8" w:rsidP="003E117D">
            <w:pPr>
              <w:spacing w:line="264" w:lineRule="auto"/>
            </w:pPr>
            <w:r>
              <w:t>id_students</w:t>
            </w:r>
          </w:p>
        </w:tc>
        <w:tc>
          <w:tcPr>
            <w:tcW w:w="1531" w:type="dxa"/>
          </w:tcPr>
          <w:p w:rsidR="00276D32" w:rsidRDefault="00D80FDA" w:rsidP="003E117D">
            <w:pPr>
              <w:spacing w:line="264" w:lineRule="auto"/>
            </w:pPr>
            <w:r>
              <w:t>Khóa</w:t>
            </w:r>
          </w:p>
        </w:tc>
        <w:tc>
          <w:tcPr>
            <w:tcW w:w="1415" w:type="dxa"/>
          </w:tcPr>
          <w:p w:rsidR="00276D32" w:rsidRDefault="000A75C8" w:rsidP="003E117D">
            <w:pPr>
              <w:spacing w:line="264" w:lineRule="auto"/>
            </w:pPr>
            <w:r>
              <w:t>Int</w:t>
            </w:r>
          </w:p>
        </w:tc>
        <w:tc>
          <w:tcPr>
            <w:tcW w:w="1015" w:type="dxa"/>
          </w:tcPr>
          <w:p w:rsidR="00276D32" w:rsidRDefault="000A75C8" w:rsidP="003E117D">
            <w:pPr>
              <w:spacing w:line="264" w:lineRule="auto"/>
            </w:pPr>
            <w:r>
              <w:t>11</w:t>
            </w:r>
          </w:p>
        </w:tc>
        <w:tc>
          <w:tcPr>
            <w:tcW w:w="1420" w:type="dxa"/>
          </w:tcPr>
          <w:p w:rsidR="00276D32" w:rsidRDefault="000A75C8" w:rsidP="003E117D">
            <w:pPr>
              <w:spacing w:line="264" w:lineRule="auto"/>
            </w:pPr>
            <w:r>
              <w:t>No</w:t>
            </w:r>
          </w:p>
        </w:tc>
        <w:tc>
          <w:tcPr>
            <w:tcW w:w="1906" w:type="dxa"/>
          </w:tcPr>
          <w:p w:rsidR="00276D32" w:rsidRDefault="0003088E" w:rsidP="003E117D">
            <w:pPr>
              <w:spacing w:line="264" w:lineRule="auto"/>
            </w:pPr>
            <w:r>
              <w:t>Auto_increment</w:t>
            </w:r>
          </w:p>
        </w:tc>
      </w:tr>
      <w:tr w:rsidR="0003088E" w:rsidTr="0003088E">
        <w:trPr>
          <w:jc w:val="center"/>
        </w:trPr>
        <w:tc>
          <w:tcPr>
            <w:tcW w:w="1792" w:type="dxa"/>
          </w:tcPr>
          <w:p w:rsidR="00276D32" w:rsidRDefault="0003088E" w:rsidP="003E117D">
            <w:pPr>
              <w:spacing w:line="264" w:lineRule="auto"/>
            </w:pPr>
            <w:r>
              <w:t>Name_student</w:t>
            </w:r>
          </w:p>
        </w:tc>
        <w:tc>
          <w:tcPr>
            <w:tcW w:w="1531" w:type="dxa"/>
          </w:tcPr>
          <w:p w:rsidR="00276D32" w:rsidRDefault="00276D32" w:rsidP="003E117D">
            <w:pPr>
              <w:spacing w:line="264" w:lineRule="auto"/>
            </w:pPr>
          </w:p>
        </w:tc>
        <w:tc>
          <w:tcPr>
            <w:tcW w:w="1415" w:type="dxa"/>
          </w:tcPr>
          <w:p w:rsidR="00276D32" w:rsidRDefault="0003088E" w:rsidP="003E117D">
            <w:pPr>
              <w:spacing w:line="264" w:lineRule="auto"/>
            </w:pPr>
            <w:r>
              <w:t>Varchar</w:t>
            </w:r>
          </w:p>
        </w:tc>
        <w:tc>
          <w:tcPr>
            <w:tcW w:w="1015" w:type="dxa"/>
          </w:tcPr>
          <w:p w:rsidR="00276D32" w:rsidRDefault="0003088E" w:rsidP="003E117D">
            <w:pPr>
              <w:spacing w:line="264" w:lineRule="auto"/>
            </w:pPr>
            <w:r>
              <w:t>255</w:t>
            </w:r>
          </w:p>
        </w:tc>
        <w:tc>
          <w:tcPr>
            <w:tcW w:w="1420" w:type="dxa"/>
          </w:tcPr>
          <w:p w:rsidR="00276D32" w:rsidRDefault="0003088E" w:rsidP="003E117D">
            <w:pPr>
              <w:spacing w:line="264" w:lineRule="auto"/>
            </w:pPr>
            <w:r>
              <w:t>No</w:t>
            </w:r>
          </w:p>
        </w:tc>
        <w:tc>
          <w:tcPr>
            <w:tcW w:w="1906" w:type="dxa"/>
          </w:tcPr>
          <w:p w:rsidR="00276D32" w:rsidRDefault="00276D32" w:rsidP="003E117D">
            <w:pPr>
              <w:spacing w:line="264" w:lineRule="auto"/>
            </w:pPr>
          </w:p>
        </w:tc>
      </w:tr>
      <w:tr w:rsidR="0003088E" w:rsidTr="0003088E">
        <w:trPr>
          <w:jc w:val="center"/>
        </w:trPr>
        <w:tc>
          <w:tcPr>
            <w:tcW w:w="1792" w:type="dxa"/>
          </w:tcPr>
          <w:p w:rsidR="0003088E" w:rsidRDefault="0003088E" w:rsidP="0003088E">
            <w:pPr>
              <w:spacing w:line="264" w:lineRule="auto"/>
            </w:pPr>
            <w:r>
              <w:t>Phone_number</w:t>
            </w:r>
          </w:p>
        </w:tc>
        <w:tc>
          <w:tcPr>
            <w:tcW w:w="1531" w:type="dxa"/>
          </w:tcPr>
          <w:p w:rsidR="0003088E" w:rsidRDefault="0003088E" w:rsidP="0003088E">
            <w:pPr>
              <w:spacing w:line="264" w:lineRule="auto"/>
            </w:pPr>
          </w:p>
        </w:tc>
        <w:tc>
          <w:tcPr>
            <w:tcW w:w="1415" w:type="dxa"/>
          </w:tcPr>
          <w:p w:rsidR="0003088E" w:rsidRDefault="0003088E" w:rsidP="0003088E">
            <w:pPr>
              <w:spacing w:line="264" w:lineRule="auto"/>
            </w:pPr>
            <w:r>
              <w:t>Varchar</w:t>
            </w:r>
          </w:p>
        </w:tc>
        <w:tc>
          <w:tcPr>
            <w:tcW w:w="1015" w:type="dxa"/>
          </w:tcPr>
          <w:p w:rsidR="0003088E" w:rsidRDefault="0003088E" w:rsidP="0003088E">
            <w:pPr>
              <w:spacing w:line="264" w:lineRule="auto"/>
            </w:pPr>
            <w:r>
              <w:t>50</w:t>
            </w:r>
          </w:p>
        </w:tc>
        <w:tc>
          <w:tcPr>
            <w:tcW w:w="1420" w:type="dxa"/>
          </w:tcPr>
          <w:p w:rsidR="0003088E" w:rsidRDefault="0003088E" w:rsidP="0003088E">
            <w:pPr>
              <w:spacing w:line="264" w:lineRule="auto"/>
            </w:pPr>
            <w:r>
              <w:t>No</w:t>
            </w:r>
          </w:p>
        </w:tc>
        <w:tc>
          <w:tcPr>
            <w:tcW w:w="1906" w:type="dxa"/>
          </w:tcPr>
          <w:p w:rsidR="0003088E" w:rsidRDefault="0003088E" w:rsidP="0003088E">
            <w:pPr>
              <w:spacing w:line="264" w:lineRule="auto"/>
            </w:pPr>
          </w:p>
        </w:tc>
      </w:tr>
      <w:tr w:rsidR="0003088E" w:rsidTr="0003088E">
        <w:trPr>
          <w:jc w:val="center"/>
        </w:trPr>
        <w:tc>
          <w:tcPr>
            <w:tcW w:w="1792" w:type="dxa"/>
          </w:tcPr>
          <w:p w:rsidR="0003088E" w:rsidRDefault="0003088E" w:rsidP="0003088E">
            <w:pPr>
              <w:spacing w:line="264" w:lineRule="auto"/>
            </w:pPr>
            <w:r>
              <w:t>email</w:t>
            </w:r>
          </w:p>
        </w:tc>
        <w:tc>
          <w:tcPr>
            <w:tcW w:w="1531" w:type="dxa"/>
          </w:tcPr>
          <w:p w:rsidR="0003088E" w:rsidRDefault="0003088E" w:rsidP="0003088E">
            <w:pPr>
              <w:spacing w:line="264" w:lineRule="auto"/>
            </w:pPr>
          </w:p>
        </w:tc>
        <w:tc>
          <w:tcPr>
            <w:tcW w:w="1415" w:type="dxa"/>
          </w:tcPr>
          <w:p w:rsidR="0003088E" w:rsidRDefault="0003088E" w:rsidP="0003088E">
            <w:pPr>
              <w:spacing w:line="264" w:lineRule="auto"/>
            </w:pPr>
            <w:r>
              <w:t>Varchar</w:t>
            </w:r>
          </w:p>
        </w:tc>
        <w:tc>
          <w:tcPr>
            <w:tcW w:w="1015" w:type="dxa"/>
          </w:tcPr>
          <w:p w:rsidR="0003088E" w:rsidRDefault="0003088E" w:rsidP="0003088E">
            <w:pPr>
              <w:spacing w:line="264" w:lineRule="auto"/>
            </w:pPr>
            <w:r>
              <w:t>255</w:t>
            </w:r>
          </w:p>
        </w:tc>
        <w:tc>
          <w:tcPr>
            <w:tcW w:w="1420" w:type="dxa"/>
          </w:tcPr>
          <w:p w:rsidR="0003088E" w:rsidRDefault="0003088E" w:rsidP="0003088E">
            <w:pPr>
              <w:spacing w:line="264" w:lineRule="auto"/>
            </w:pPr>
            <w:r>
              <w:t>No</w:t>
            </w:r>
          </w:p>
        </w:tc>
        <w:tc>
          <w:tcPr>
            <w:tcW w:w="1906" w:type="dxa"/>
          </w:tcPr>
          <w:p w:rsidR="0003088E" w:rsidRDefault="0003088E" w:rsidP="0003088E">
            <w:pPr>
              <w:spacing w:line="264" w:lineRule="auto"/>
            </w:pPr>
          </w:p>
        </w:tc>
      </w:tr>
      <w:tr w:rsidR="0003088E" w:rsidTr="0003088E">
        <w:trPr>
          <w:jc w:val="center"/>
        </w:trPr>
        <w:tc>
          <w:tcPr>
            <w:tcW w:w="1792" w:type="dxa"/>
          </w:tcPr>
          <w:p w:rsidR="0003088E" w:rsidRDefault="0003088E" w:rsidP="0003088E">
            <w:pPr>
              <w:spacing w:line="264" w:lineRule="auto"/>
            </w:pPr>
            <w:r>
              <w:t>Username</w:t>
            </w:r>
          </w:p>
        </w:tc>
        <w:tc>
          <w:tcPr>
            <w:tcW w:w="1531" w:type="dxa"/>
          </w:tcPr>
          <w:p w:rsidR="0003088E" w:rsidRDefault="0003088E" w:rsidP="0003088E">
            <w:pPr>
              <w:spacing w:line="264" w:lineRule="auto"/>
            </w:pPr>
          </w:p>
        </w:tc>
        <w:tc>
          <w:tcPr>
            <w:tcW w:w="1415" w:type="dxa"/>
          </w:tcPr>
          <w:p w:rsidR="0003088E" w:rsidRDefault="0003088E" w:rsidP="0003088E">
            <w:pPr>
              <w:spacing w:line="264" w:lineRule="auto"/>
            </w:pPr>
            <w:r>
              <w:t>Varchar</w:t>
            </w:r>
          </w:p>
        </w:tc>
        <w:tc>
          <w:tcPr>
            <w:tcW w:w="1015" w:type="dxa"/>
          </w:tcPr>
          <w:p w:rsidR="0003088E" w:rsidRDefault="0003088E" w:rsidP="0003088E">
            <w:pPr>
              <w:spacing w:line="264" w:lineRule="auto"/>
            </w:pPr>
            <w:r>
              <w:t>255</w:t>
            </w:r>
          </w:p>
        </w:tc>
        <w:tc>
          <w:tcPr>
            <w:tcW w:w="1420" w:type="dxa"/>
          </w:tcPr>
          <w:p w:rsidR="0003088E" w:rsidRDefault="0003088E" w:rsidP="0003088E">
            <w:pPr>
              <w:spacing w:line="264" w:lineRule="auto"/>
            </w:pPr>
            <w:r>
              <w:t>No</w:t>
            </w:r>
          </w:p>
        </w:tc>
        <w:tc>
          <w:tcPr>
            <w:tcW w:w="1906" w:type="dxa"/>
          </w:tcPr>
          <w:p w:rsidR="0003088E" w:rsidRDefault="0003088E" w:rsidP="0003088E">
            <w:pPr>
              <w:spacing w:line="264" w:lineRule="auto"/>
            </w:pPr>
          </w:p>
        </w:tc>
      </w:tr>
      <w:tr w:rsidR="0003088E" w:rsidTr="0003088E">
        <w:trPr>
          <w:jc w:val="center"/>
        </w:trPr>
        <w:tc>
          <w:tcPr>
            <w:tcW w:w="1792" w:type="dxa"/>
          </w:tcPr>
          <w:p w:rsidR="0003088E" w:rsidRDefault="0003088E" w:rsidP="0003088E">
            <w:pPr>
              <w:spacing w:line="264" w:lineRule="auto"/>
            </w:pPr>
            <w:r>
              <w:t>Password</w:t>
            </w:r>
          </w:p>
        </w:tc>
        <w:tc>
          <w:tcPr>
            <w:tcW w:w="1531" w:type="dxa"/>
          </w:tcPr>
          <w:p w:rsidR="0003088E" w:rsidRDefault="0003088E" w:rsidP="0003088E">
            <w:pPr>
              <w:spacing w:line="264" w:lineRule="auto"/>
            </w:pPr>
          </w:p>
        </w:tc>
        <w:tc>
          <w:tcPr>
            <w:tcW w:w="1415" w:type="dxa"/>
          </w:tcPr>
          <w:p w:rsidR="0003088E" w:rsidRDefault="0003088E" w:rsidP="0003088E">
            <w:pPr>
              <w:spacing w:line="264" w:lineRule="auto"/>
            </w:pPr>
            <w:r>
              <w:t>Varchar</w:t>
            </w:r>
          </w:p>
        </w:tc>
        <w:tc>
          <w:tcPr>
            <w:tcW w:w="1015" w:type="dxa"/>
          </w:tcPr>
          <w:p w:rsidR="0003088E" w:rsidRDefault="0003088E" w:rsidP="0003088E">
            <w:pPr>
              <w:spacing w:line="264" w:lineRule="auto"/>
            </w:pPr>
            <w:r>
              <w:t>255</w:t>
            </w:r>
          </w:p>
        </w:tc>
        <w:tc>
          <w:tcPr>
            <w:tcW w:w="1420" w:type="dxa"/>
          </w:tcPr>
          <w:p w:rsidR="0003088E" w:rsidRDefault="0003088E" w:rsidP="0003088E">
            <w:pPr>
              <w:spacing w:line="264" w:lineRule="auto"/>
            </w:pPr>
            <w:r>
              <w:t>No</w:t>
            </w:r>
          </w:p>
        </w:tc>
        <w:tc>
          <w:tcPr>
            <w:tcW w:w="1906" w:type="dxa"/>
          </w:tcPr>
          <w:p w:rsidR="0003088E" w:rsidRDefault="0003088E" w:rsidP="0003088E">
            <w:pPr>
              <w:spacing w:line="264" w:lineRule="auto"/>
            </w:pPr>
          </w:p>
        </w:tc>
      </w:tr>
    </w:tbl>
    <w:p w:rsidR="0003088E" w:rsidRPr="00D5788E" w:rsidRDefault="0003088E" w:rsidP="0003088E">
      <w:pPr>
        <w:spacing w:line="264" w:lineRule="auto"/>
        <w:rPr>
          <w:b/>
          <w:i/>
        </w:rPr>
      </w:pPr>
      <w:r>
        <w:rPr>
          <w:b/>
          <w:i/>
        </w:rPr>
        <w:t>Bảng Teacher:</w:t>
      </w:r>
    </w:p>
    <w:tbl>
      <w:tblPr>
        <w:tblStyle w:val="TableGrid"/>
        <w:tblW w:w="9079" w:type="dxa"/>
        <w:jc w:val="center"/>
        <w:tblLook w:val="04A0" w:firstRow="1" w:lastRow="0" w:firstColumn="1" w:lastColumn="0" w:noHBand="0" w:noVBand="1"/>
      </w:tblPr>
      <w:tblGrid>
        <w:gridCol w:w="1791"/>
        <w:gridCol w:w="1531"/>
        <w:gridCol w:w="1414"/>
        <w:gridCol w:w="1017"/>
        <w:gridCol w:w="1420"/>
        <w:gridCol w:w="1906"/>
      </w:tblGrid>
      <w:tr w:rsidR="0003088E" w:rsidRPr="00AB7B2E" w:rsidTr="0003088E">
        <w:trPr>
          <w:jc w:val="center"/>
        </w:trPr>
        <w:tc>
          <w:tcPr>
            <w:tcW w:w="1791" w:type="dxa"/>
            <w:shd w:val="clear" w:color="auto" w:fill="A6A6A6" w:themeFill="background1" w:themeFillShade="A6"/>
          </w:tcPr>
          <w:p w:rsidR="0003088E" w:rsidRPr="00AB7B2E" w:rsidRDefault="0003088E" w:rsidP="00254C09">
            <w:pPr>
              <w:spacing w:line="264" w:lineRule="auto"/>
              <w:jc w:val="center"/>
              <w:rPr>
                <w:b/>
              </w:rPr>
            </w:pPr>
            <w:r w:rsidRPr="00AB7B2E">
              <w:rPr>
                <w:b/>
              </w:rPr>
              <w:t>Tên cột</w:t>
            </w:r>
          </w:p>
        </w:tc>
        <w:tc>
          <w:tcPr>
            <w:tcW w:w="1531" w:type="dxa"/>
            <w:shd w:val="clear" w:color="auto" w:fill="A6A6A6" w:themeFill="background1" w:themeFillShade="A6"/>
          </w:tcPr>
          <w:p w:rsidR="0003088E" w:rsidRPr="00AB7B2E" w:rsidRDefault="0003088E" w:rsidP="00254C09">
            <w:pPr>
              <w:spacing w:line="264" w:lineRule="auto"/>
              <w:jc w:val="center"/>
              <w:rPr>
                <w:b/>
              </w:rPr>
            </w:pPr>
            <w:r w:rsidRPr="00AB7B2E">
              <w:rPr>
                <w:b/>
              </w:rPr>
              <w:t>Khóa/Index</w:t>
            </w:r>
          </w:p>
        </w:tc>
        <w:tc>
          <w:tcPr>
            <w:tcW w:w="1414" w:type="dxa"/>
            <w:shd w:val="clear" w:color="auto" w:fill="A6A6A6" w:themeFill="background1" w:themeFillShade="A6"/>
          </w:tcPr>
          <w:p w:rsidR="0003088E" w:rsidRPr="00AB7B2E" w:rsidRDefault="0003088E" w:rsidP="00254C09">
            <w:pPr>
              <w:spacing w:line="264" w:lineRule="auto"/>
              <w:jc w:val="center"/>
              <w:rPr>
                <w:b/>
              </w:rPr>
            </w:pPr>
            <w:r w:rsidRPr="00AB7B2E">
              <w:rPr>
                <w:b/>
              </w:rPr>
              <w:t>Kiểu dữ liệu</w:t>
            </w:r>
          </w:p>
        </w:tc>
        <w:tc>
          <w:tcPr>
            <w:tcW w:w="1017" w:type="dxa"/>
            <w:shd w:val="clear" w:color="auto" w:fill="A6A6A6" w:themeFill="background1" w:themeFillShade="A6"/>
          </w:tcPr>
          <w:p w:rsidR="0003088E" w:rsidRPr="00AB7B2E" w:rsidRDefault="0003088E" w:rsidP="00254C09">
            <w:pPr>
              <w:spacing w:line="264" w:lineRule="auto"/>
              <w:jc w:val="center"/>
              <w:rPr>
                <w:b/>
              </w:rPr>
            </w:pPr>
            <w:r w:rsidRPr="00AB7B2E">
              <w:rPr>
                <w:b/>
              </w:rPr>
              <w:t>Độ dài</w:t>
            </w:r>
          </w:p>
        </w:tc>
        <w:tc>
          <w:tcPr>
            <w:tcW w:w="1420" w:type="dxa"/>
            <w:shd w:val="clear" w:color="auto" w:fill="A6A6A6" w:themeFill="background1" w:themeFillShade="A6"/>
          </w:tcPr>
          <w:p w:rsidR="0003088E" w:rsidRPr="00AB7B2E" w:rsidRDefault="0003088E" w:rsidP="00254C09">
            <w:pPr>
              <w:spacing w:line="264" w:lineRule="auto"/>
              <w:jc w:val="center"/>
              <w:rPr>
                <w:b/>
              </w:rPr>
            </w:pPr>
            <w:r w:rsidRPr="00AB7B2E">
              <w:rPr>
                <w:b/>
              </w:rPr>
              <w:t>Cho phép Null</w:t>
            </w:r>
          </w:p>
        </w:tc>
        <w:tc>
          <w:tcPr>
            <w:tcW w:w="1906" w:type="dxa"/>
            <w:shd w:val="clear" w:color="auto" w:fill="A6A6A6" w:themeFill="background1" w:themeFillShade="A6"/>
          </w:tcPr>
          <w:p w:rsidR="0003088E" w:rsidRPr="00AB7B2E" w:rsidRDefault="0003088E" w:rsidP="00254C09">
            <w:pPr>
              <w:spacing w:line="264" w:lineRule="auto"/>
              <w:jc w:val="center"/>
              <w:rPr>
                <w:b/>
              </w:rPr>
            </w:pPr>
            <w:r w:rsidRPr="00AB7B2E">
              <w:rPr>
                <w:b/>
              </w:rPr>
              <w:t>Mô tả</w:t>
            </w:r>
          </w:p>
        </w:tc>
      </w:tr>
      <w:tr w:rsidR="0003088E" w:rsidTr="0003088E">
        <w:trPr>
          <w:jc w:val="center"/>
        </w:trPr>
        <w:tc>
          <w:tcPr>
            <w:tcW w:w="1791" w:type="dxa"/>
          </w:tcPr>
          <w:p w:rsidR="0003088E" w:rsidRDefault="0003088E" w:rsidP="00254C09">
            <w:pPr>
              <w:spacing w:line="264" w:lineRule="auto"/>
            </w:pPr>
            <w:r>
              <w:t>id_teacher</w:t>
            </w:r>
          </w:p>
        </w:tc>
        <w:tc>
          <w:tcPr>
            <w:tcW w:w="1531" w:type="dxa"/>
          </w:tcPr>
          <w:p w:rsidR="0003088E" w:rsidRDefault="00D80FDA" w:rsidP="00254C09">
            <w:pPr>
              <w:spacing w:line="264" w:lineRule="auto"/>
            </w:pPr>
            <w:r>
              <w:t>Khóa</w:t>
            </w:r>
          </w:p>
        </w:tc>
        <w:tc>
          <w:tcPr>
            <w:tcW w:w="1414" w:type="dxa"/>
          </w:tcPr>
          <w:p w:rsidR="0003088E" w:rsidRDefault="0003088E" w:rsidP="00254C09">
            <w:pPr>
              <w:spacing w:line="264" w:lineRule="auto"/>
            </w:pPr>
            <w:r>
              <w:t>Int</w:t>
            </w:r>
          </w:p>
        </w:tc>
        <w:tc>
          <w:tcPr>
            <w:tcW w:w="1017" w:type="dxa"/>
          </w:tcPr>
          <w:p w:rsidR="0003088E" w:rsidRDefault="0003088E" w:rsidP="00254C09">
            <w:pPr>
              <w:spacing w:line="264" w:lineRule="auto"/>
            </w:pPr>
            <w:r>
              <w:t>11</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r>
              <w:t>Auto_increment</w:t>
            </w:r>
          </w:p>
        </w:tc>
      </w:tr>
      <w:tr w:rsidR="0003088E" w:rsidTr="0003088E">
        <w:trPr>
          <w:jc w:val="center"/>
        </w:trPr>
        <w:tc>
          <w:tcPr>
            <w:tcW w:w="1791" w:type="dxa"/>
          </w:tcPr>
          <w:p w:rsidR="0003088E" w:rsidRDefault="0003088E" w:rsidP="00254C09">
            <w:pPr>
              <w:spacing w:line="264" w:lineRule="auto"/>
            </w:pPr>
            <w:r>
              <w:t>Name_teacher</w:t>
            </w:r>
          </w:p>
        </w:tc>
        <w:tc>
          <w:tcPr>
            <w:tcW w:w="1531" w:type="dxa"/>
          </w:tcPr>
          <w:p w:rsidR="0003088E" w:rsidRDefault="0003088E" w:rsidP="00254C09">
            <w:pPr>
              <w:spacing w:line="264" w:lineRule="auto"/>
            </w:pPr>
          </w:p>
        </w:tc>
        <w:tc>
          <w:tcPr>
            <w:tcW w:w="1414" w:type="dxa"/>
          </w:tcPr>
          <w:p w:rsidR="0003088E" w:rsidRDefault="0003088E" w:rsidP="00254C09">
            <w:pPr>
              <w:spacing w:line="264" w:lineRule="auto"/>
            </w:pPr>
            <w:r>
              <w:t>Varchar</w:t>
            </w:r>
          </w:p>
        </w:tc>
        <w:tc>
          <w:tcPr>
            <w:tcW w:w="1017"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r w:rsidR="0003088E" w:rsidTr="0003088E">
        <w:trPr>
          <w:jc w:val="center"/>
        </w:trPr>
        <w:tc>
          <w:tcPr>
            <w:tcW w:w="1791" w:type="dxa"/>
          </w:tcPr>
          <w:p w:rsidR="0003088E" w:rsidRDefault="0003088E" w:rsidP="00254C09">
            <w:pPr>
              <w:spacing w:line="264" w:lineRule="auto"/>
            </w:pPr>
            <w:r>
              <w:t>Phone_number</w:t>
            </w:r>
          </w:p>
        </w:tc>
        <w:tc>
          <w:tcPr>
            <w:tcW w:w="1531" w:type="dxa"/>
          </w:tcPr>
          <w:p w:rsidR="0003088E" w:rsidRDefault="0003088E" w:rsidP="00254C09">
            <w:pPr>
              <w:spacing w:line="264" w:lineRule="auto"/>
            </w:pPr>
          </w:p>
        </w:tc>
        <w:tc>
          <w:tcPr>
            <w:tcW w:w="1414" w:type="dxa"/>
          </w:tcPr>
          <w:p w:rsidR="0003088E" w:rsidRDefault="0003088E" w:rsidP="00254C09">
            <w:pPr>
              <w:spacing w:line="264" w:lineRule="auto"/>
            </w:pPr>
            <w:r>
              <w:t>Varchar</w:t>
            </w:r>
          </w:p>
        </w:tc>
        <w:tc>
          <w:tcPr>
            <w:tcW w:w="1017" w:type="dxa"/>
          </w:tcPr>
          <w:p w:rsidR="0003088E" w:rsidRDefault="001C3891"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r w:rsidR="0003088E" w:rsidTr="0003088E">
        <w:trPr>
          <w:jc w:val="center"/>
        </w:trPr>
        <w:tc>
          <w:tcPr>
            <w:tcW w:w="1791" w:type="dxa"/>
          </w:tcPr>
          <w:p w:rsidR="0003088E" w:rsidRDefault="0003088E" w:rsidP="00254C09">
            <w:pPr>
              <w:spacing w:line="264" w:lineRule="auto"/>
            </w:pPr>
            <w:r>
              <w:t>email</w:t>
            </w:r>
          </w:p>
        </w:tc>
        <w:tc>
          <w:tcPr>
            <w:tcW w:w="1531" w:type="dxa"/>
          </w:tcPr>
          <w:p w:rsidR="0003088E" w:rsidRDefault="0003088E" w:rsidP="00254C09">
            <w:pPr>
              <w:spacing w:line="264" w:lineRule="auto"/>
            </w:pPr>
          </w:p>
        </w:tc>
        <w:tc>
          <w:tcPr>
            <w:tcW w:w="1414" w:type="dxa"/>
          </w:tcPr>
          <w:p w:rsidR="0003088E" w:rsidRDefault="0003088E" w:rsidP="00254C09">
            <w:pPr>
              <w:spacing w:line="264" w:lineRule="auto"/>
            </w:pPr>
            <w:r>
              <w:t>Varchar</w:t>
            </w:r>
          </w:p>
        </w:tc>
        <w:tc>
          <w:tcPr>
            <w:tcW w:w="1017"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r w:rsidR="0003088E" w:rsidTr="0003088E">
        <w:trPr>
          <w:jc w:val="center"/>
        </w:trPr>
        <w:tc>
          <w:tcPr>
            <w:tcW w:w="1791" w:type="dxa"/>
          </w:tcPr>
          <w:p w:rsidR="0003088E" w:rsidRDefault="0003088E" w:rsidP="00254C09">
            <w:pPr>
              <w:spacing w:line="264" w:lineRule="auto"/>
            </w:pPr>
            <w:r>
              <w:t>Username</w:t>
            </w:r>
          </w:p>
        </w:tc>
        <w:tc>
          <w:tcPr>
            <w:tcW w:w="1531" w:type="dxa"/>
          </w:tcPr>
          <w:p w:rsidR="0003088E" w:rsidRDefault="0003088E" w:rsidP="00254C09">
            <w:pPr>
              <w:spacing w:line="264" w:lineRule="auto"/>
            </w:pPr>
          </w:p>
        </w:tc>
        <w:tc>
          <w:tcPr>
            <w:tcW w:w="1414" w:type="dxa"/>
          </w:tcPr>
          <w:p w:rsidR="0003088E" w:rsidRDefault="0003088E" w:rsidP="00254C09">
            <w:pPr>
              <w:spacing w:line="264" w:lineRule="auto"/>
            </w:pPr>
            <w:r>
              <w:t>Varchar</w:t>
            </w:r>
          </w:p>
        </w:tc>
        <w:tc>
          <w:tcPr>
            <w:tcW w:w="1017"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r w:rsidR="0003088E" w:rsidTr="0003088E">
        <w:trPr>
          <w:jc w:val="center"/>
        </w:trPr>
        <w:tc>
          <w:tcPr>
            <w:tcW w:w="1791" w:type="dxa"/>
          </w:tcPr>
          <w:p w:rsidR="0003088E" w:rsidRDefault="0003088E" w:rsidP="00254C09">
            <w:pPr>
              <w:spacing w:line="264" w:lineRule="auto"/>
            </w:pPr>
            <w:r>
              <w:t>Password</w:t>
            </w:r>
          </w:p>
        </w:tc>
        <w:tc>
          <w:tcPr>
            <w:tcW w:w="1531" w:type="dxa"/>
          </w:tcPr>
          <w:p w:rsidR="0003088E" w:rsidRDefault="0003088E" w:rsidP="00254C09">
            <w:pPr>
              <w:spacing w:line="264" w:lineRule="auto"/>
            </w:pPr>
          </w:p>
        </w:tc>
        <w:tc>
          <w:tcPr>
            <w:tcW w:w="1414" w:type="dxa"/>
          </w:tcPr>
          <w:p w:rsidR="0003088E" w:rsidRDefault="0003088E" w:rsidP="00254C09">
            <w:pPr>
              <w:spacing w:line="264" w:lineRule="auto"/>
            </w:pPr>
            <w:r>
              <w:t>Varchar</w:t>
            </w:r>
          </w:p>
        </w:tc>
        <w:tc>
          <w:tcPr>
            <w:tcW w:w="1017"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bl>
    <w:p w:rsidR="0003088E" w:rsidRPr="00D5788E" w:rsidRDefault="0003088E" w:rsidP="0003088E">
      <w:pPr>
        <w:spacing w:line="264" w:lineRule="auto"/>
        <w:rPr>
          <w:b/>
          <w:i/>
        </w:rPr>
      </w:pPr>
      <w:r>
        <w:rPr>
          <w:b/>
          <w:i/>
        </w:rPr>
        <w:t>Bảng Course:</w:t>
      </w:r>
    </w:p>
    <w:tbl>
      <w:tblPr>
        <w:tblStyle w:val="TableGrid"/>
        <w:tblW w:w="9079" w:type="dxa"/>
        <w:jc w:val="center"/>
        <w:tblLook w:val="04A0" w:firstRow="1" w:lastRow="0" w:firstColumn="1" w:lastColumn="0" w:noHBand="0" w:noVBand="1"/>
      </w:tblPr>
      <w:tblGrid>
        <w:gridCol w:w="1792"/>
        <w:gridCol w:w="1531"/>
        <w:gridCol w:w="1415"/>
        <w:gridCol w:w="1015"/>
        <w:gridCol w:w="1420"/>
        <w:gridCol w:w="1906"/>
      </w:tblGrid>
      <w:tr w:rsidR="0003088E" w:rsidRPr="00AB7B2E" w:rsidTr="0003088E">
        <w:trPr>
          <w:jc w:val="center"/>
        </w:trPr>
        <w:tc>
          <w:tcPr>
            <w:tcW w:w="1792" w:type="dxa"/>
            <w:shd w:val="clear" w:color="auto" w:fill="A6A6A6" w:themeFill="background1" w:themeFillShade="A6"/>
          </w:tcPr>
          <w:p w:rsidR="0003088E" w:rsidRPr="00AB7B2E" w:rsidRDefault="0003088E" w:rsidP="00254C09">
            <w:pPr>
              <w:spacing w:line="264" w:lineRule="auto"/>
              <w:jc w:val="center"/>
              <w:rPr>
                <w:b/>
              </w:rPr>
            </w:pPr>
            <w:r w:rsidRPr="00AB7B2E">
              <w:rPr>
                <w:b/>
              </w:rPr>
              <w:t>Tên cột</w:t>
            </w:r>
          </w:p>
        </w:tc>
        <w:tc>
          <w:tcPr>
            <w:tcW w:w="1531" w:type="dxa"/>
            <w:shd w:val="clear" w:color="auto" w:fill="A6A6A6" w:themeFill="background1" w:themeFillShade="A6"/>
          </w:tcPr>
          <w:p w:rsidR="0003088E" w:rsidRPr="00AB7B2E" w:rsidRDefault="0003088E" w:rsidP="00254C09">
            <w:pPr>
              <w:spacing w:line="264" w:lineRule="auto"/>
              <w:jc w:val="center"/>
              <w:rPr>
                <w:b/>
              </w:rPr>
            </w:pPr>
            <w:r w:rsidRPr="00AB7B2E">
              <w:rPr>
                <w:b/>
              </w:rPr>
              <w:t>Khóa/Index</w:t>
            </w:r>
          </w:p>
        </w:tc>
        <w:tc>
          <w:tcPr>
            <w:tcW w:w="1415" w:type="dxa"/>
            <w:shd w:val="clear" w:color="auto" w:fill="A6A6A6" w:themeFill="background1" w:themeFillShade="A6"/>
          </w:tcPr>
          <w:p w:rsidR="0003088E" w:rsidRPr="00AB7B2E" w:rsidRDefault="0003088E" w:rsidP="00254C09">
            <w:pPr>
              <w:spacing w:line="264" w:lineRule="auto"/>
              <w:jc w:val="center"/>
              <w:rPr>
                <w:b/>
              </w:rPr>
            </w:pPr>
            <w:r w:rsidRPr="00AB7B2E">
              <w:rPr>
                <w:b/>
              </w:rPr>
              <w:t>Kiểu dữ liệu</w:t>
            </w:r>
          </w:p>
        </w:tc>
        <w:tc>
          <w:tcPr>
            <w:tcW w:w="1015" w:type="dxa"/>
            <w:shd w:val="clear" w:color="auto" w:fill="A6A6A6" w:themeFill="background1" w:themeFillShade="A6"/>
          </w:tcPr>
          <w:p w:rsidR="0003088E" w:rsidRPr="00AB7B2E" w:rsidRDefault="0003088E" w:rsidP="00254C09">
            <w:pPr>
              <w:spacing w:line="264" w:lineRule="auto"/>
              <w:jc w:val="center"/>
              <w:rPr>
                <w:b/>
              </w:rPr>
            </w:pPr>
            <w:r w:rsidRPr="00AB7B2E">
              <w:rPr>
                <w:b/>
              </w:rPr>
              <w:t>Độ dài</w:t>
            </w:r>
          </w:p>
        </w:tc>
        <w:tc>
          <w:tcPr>
            <w:tcW w:w="1420" w:type="dxa"/>
            <w:shd w:val="clear" w:color="auto" w:fill="A6A6A6" w:themeFill="background1" w:themeFillShade="A6"/>
          </w:tcPr>
          <w:p w:rsidR="0003088E" w:rsidRPr="00AB7B2E" w:rsidRDefault="0003088E" w:rsidP="00254C09">
            <w:pPr>
              <w:spacing w:line="264" w:lineRule="auto"/>
              <w:jc w:val="center"/>
              <w:rPr>
                <w:b/>
              </w:rPr>
            </w:pPr>
            <w:r w:rsidRPr="00AB7B2E">
              <w:rPr>
                <w:b/>
              </w:rPr>
              <w:t>Cho phép Null</w:t>
            </w:r>
          </w:p>
        </w:tc>
        <w:tc>
          <w:tcPr>
            <w:tcW w:w="1906" w:type="dxa"/>
            <w:shd w:val="clear" w:color="auto" w:fill="A6A6A6" w:themeFill="background1" w:themeFillShade="A6"/>
          </w:tcPr>
          <w:p w:rsidR="0003088E" w:rsidRPr="00AB7B2E" w:rsidRDefault="0003088E" w:rsidP="00254C09">
            <w:pPr>
              <w:spacing w:line="264" w:lineRule="auto"/>
              <w:jc w:val="center"/>
              <w:rPr>
                <w:b/>
              </w:rPr>
            </w:pPr>
            <w:r w:rsidRPr="00AB7B2E">
              <w:rPr>
                <w:b/>
              </w:rPr>
              <w:t>Mô tả</w:t>
            </w:r>
          </w:p>
        </w:tc>
      </w:tr>
      <w:tr w:rsidR="0003088E" w:rsidTr="0003088E">
        <w:trPr>
          <w:jc w:val="center"/>
        </w:trPr>
        <w:tc>
          <w:tcPr>
            <w:tcW w:w="1792" w:type="dxa"/>
          </w:tcPr>
          <w:p w:rsidR="0003088E" w:rsidRDefault="0003088E" w:rsidP="0003088E">
            <w:pPr>
              <w:spacing w:line="264" w:lineRule="auto"/>
            </w:pPr>
            <w:r>
              <w:t>id_scourse</w:t>
            </w:r>
          </w:p>
        </w:tc>
        <w:tc>
          <w:tcPr>
            <w:tcW w:w="1531" w:type="dxa"/>
          </w:tcPr>
          <w:p w:rsidR="0003088E" w:rsidRDefault="00D80FDA" w:rsidP="00254C09">
            <w:pPr>
              <w:spacing w:line="264" w:lineRule="auto"/>
            </w:pPr>
            <w:r>
              <w:t>Khóa</w:t>
            </w:r>
          </w:p>
        </w:tc>
        <w:tc>
          <w:tcPr>
            <w:tcW w:w="1415" w:type="dxa"/>
          </w:tcPr>
          <w:p w:rsidR="0003088E" w:rsidRDefault="0003088E" w:rsidP="00254C09">
            <w:pPr>
              <w:spacing w:line="264" w:lineRule="auto"/>
            </w:pPr>
            <w:r>
              <w:t>Int</w:t>
            </w:r>
          </w:p>
        </w:tc>
        <w:tc>
          <w:tcPr>
            <w:tcW w:w="1015" w:type="dxa"/>
          </w:tcPr>
          <w:p w:rsidR="0003088E" w:rsidRDefault="0003088E" w:rsidP="00254C09">
            <w:pPr>
              <w:spacing w:line="264" w:lineRule="auto"/>
            </w:pPr>
            <w:r>
              <w:t>11</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r>
              <w:t>Auto_increment</w:t>
            </w:r>
          </w:p>
        </w:tc>
      </w:tr>
      <w:tr w:rsidR="0003088E" w:rsidTr="0003088E">
        <w:trPr>
          <w:jc w:val="center"/>
        </w:trPr>
        <w:tc>
          <w:tcPr>
            <w:tcW w:w="1792" w:type="dxa"/>
          </w:tcPr>
          <w:p w:rsidR="0003088E" w:rsidRDefault="0003088E" w:rsidP="00254C09">
            <w:pPr>
              <w:spacing w:line="264" w:lineRule="auto"/>
            </w:pPr>
            <w:r>
              <w:t>Name_course</w:t>
            </w:r>
          </w:p>
        </w:tc>
        <w:tc>
          <w:tcPr>
            <w:tcW w:w="1531" w:type="dxa"/>
          </w:tcPr>
          <w:p w:rsidR="0003088E" w:rsidRDefault="0003088E" w:rsidP="00254C09">
            <w:pPr>
              <w:spacing w:line="264" w:lineRule="auto"/>
            </w:pPr>
          </w:p>
        </w:tc>
        <w:tc>
          <w:tcPr>
            <w:tcW w:w="1415" w:type="dxa"/>
          </w:tcPr>
          <w:p w:rsidR="0003088E" w:rsidRDefault="0003088E" w:rsidP="00254C09">
            <w:pPr>
              <w:spacing w:line="264" w:lineRule="auto"/>
            </w:pPr>
            <w:r>
              <w:t>Varchar</w:t>
            </w:r>
          </w:p>
        </w:tc>
        <w:tc>
          <w:tcPr>
            <w:tcW w:w="1015"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bl>
    <w:p w:rsidR="0003088E" w:rsidRPr="00D5788E" w:rsidRDefault="0003088E" w:rsidP="0003088E">
      <w:pPr>
        <w:spacing w:line="264" w:lineRule="auto"/>
        <w:rPr>
          <w:b/>
          <w:i/>
        </w:rPr>
      </w:pPr>
      <w:r>
        <w:rPr>
          <w:b/>
          <w:i/>
        </w:rPr>
        <w:t>Bảng Answer:</w:t>
      </w:r>
    </w:p>
    <w:tbl>
      <w:tblPr>
        <w:tblStyle w:val="TableGrid"/>
        <w:tblW w:w="9079" w:type="dxa"/>
        <w:jc w:val="center"/>
        <w:tblLook w:val="04A0" w:firstRow="1" w:lastRow="0" w:firstColumn="1" w:lastColumn="0" w:noHBand="0" w:noVBand="1"/>
      </w:tblPr>
      <w:tblGrid>
        <w:gridCol w:w="1792"/>
        <w:gridCol w:w="1531"/>
        <w:gridCol w:w="1415"/>
        <w:gridCol w:w="1015"/>
        <w:gridCol w:w="1420"/>
        <w:gridCol w:w="1906"/>
      </w:tblGrid>
      <w:tr w:rsidR="0003088E" w:rsidRPr="00AB7B2E" w:rsidTr="00254C09">
        <w:trPr>
          <w:jc w:val="center"/>
        </w:trPr>
        <w:tc>
          <w:tcPr>
            <w:tcW w:w="1792" w:type="dxa"/>
            <w:shd w:val="clear" w:color="auto" w:fill="A6A6A6" w:themeFill="background1" w:themeFillShade="A6"/>
          </w:tcPr>
          <w:p w:rsidR="0003088E" w:rsidRPr="00AB7B2E" w:rsidRDefault="0003088E" w:rsidP="00254C09">
            <w:pPr>
              <w:spacing w:line="264" w:lineRule="auto"/>
              <w:jc w:val="center"/>
              <w:rPr>
                <w:b/>
              </w:rPr>
            </w:pPr>
            <w:r w:rsidRPr="00AB7B2E">
              <w:rPr>
                <w:b/>
              </w:rPr>
              <w:t>Tên cột</w:t>
            </w:r>
          </w:p>
        </w:tc>
        <w:tc>
          <w:tcPr>
            <w:tcW w:w="1531" w:type="dxa"/>
            <w:shd w:val="clear" w:color="auto" w:fill="A6A6A6" w:themeFill="background1" w:themeFillShade="A6"/>
          </w:tcPr>
          <w:p w:rsidR="0003088E" w:rsidRPr="00AB7B2E" w:rsidRDefault="0003088E" w:rsidP="00254C09">
            <w:pPr>
              <w:spacing w:line="264" w:lineRule="auto"/>
              <w:jc w:val="center"/>
              <w:rPr>
                <w:b/>
              </w:rPr>
            </w:pPr>
            <w:r w:rsidRPr="00AB7B2E">
              <w:rPr>
                <w:b/>
              </w:rPr>
              <w:t>Khóa/Index</w:t>
            </w:r>
          </w:p>
        </w:tc>
        <w:tc>
          <w:tcPr>
            <w:tcW w:w="1415" w:type="dxa"/>
            <w:shd w:val="clear" w:color="auto" w:fill="A6A6A6" w:themeFill="background1" w:themeFillShade="A6"/>
          </w:tcPr>
          <w:p w:rsidR="0003088E" w:rsidRPr="00AB7B2E" w:rsidRDefault="0003088E" w:rsidP="00254C09">
            <w:pPr>
              <w:spacing w:line="264" w:lineRule="auto"/>
              <w:jc w:val="center"/>
              <w:rPr>
                <w:b/>
              </w:rPr>
            </w:pPr>
            <w:r w:rsidRPr="00AB7B2E">
              <w:rPr>
                <w:b/>
              </w:rPr>
              <w:t>Kiểu dữ liệu</w:t>
            </w:r>
          </w:p>
        </w:tc>
        <w:tc>
          <w:tcPr>
            <w:tcW w:w="1015" w:type="dxa"/>
            <w:shd w:val="clear" w:color="auto" w:fill="A6A6A6" w:themeFill="background1" w:themeFillShade="A6"/>
          </w:tcPr>
          <w:p w:rsidR="0003088E" w:rsidRPr="00AB7B2E" w:rsidRDefault="0003088E" w:rsidP="00254C09">
            <w:pPr>
              <w:spacing w:line="264" w:lineRule="auto"/>
              <w:jc w:val="center"/>
              <w:rPr>
                <w:b/>
              </w:rPr>
            </w:pPr>
            <w:r w:rsidRPr="00AB7B2E">
              <w:rPr>
                <w:b/>
              </w:rPr>
              <w:t>Độ dài</w:t>
            </w:r>
          </w:p>
        </w:tc>
        <w:tc>
          <w:tcPr>
            <w:tcW w:w="1420" w:type="dxa"/>
            <w:shd w:val="clear" w:color="auto" w:fill="A6A6A6" w:themeFill="background1" w:themeFillShade="A6"/>
          </w:tcPr>
          <w:p w:rsidR="0003088E" w:rsidRPr="00AB7B2E" w:rsidRDefault="0003088E" w:rsidP="00254C09">
            <w:pPr>
              <w:spacing w:line="264" w:lineRule="auto"/>
              <w:jc w:val="center"/>
              <w:rPr>
                <w:b/>
              </w:rPr>
            </w:pPr>
            <w:r w:rsidRPr="00AB7B2E">
              <w:rPr>
                <w:b/>
              </w:rPr>
              <w:t>Cho phép Null</w:t>
            </w:r>
          </w:p>
        </w:tc>
        <w:tc>
          <w:tcPr>
            <w:tcW w:w="1906" w:type="dxa"/>
            <w:shd w:val="clear" w:color="auto" w:fill="A6A6A6" w:themeFill="background1" w:themeFillShade="A6"/>
          </w:tcPr>
          <w:p w:rsidR="0003088E" w:rsidRPr="00AB7B2E" w:rsidRDefault="0003088E" w:rsidP="00254C09">
            <w:pPr>
              <w:spacing w:line="264" w:lineRule="auto"/>
              <w:jc w:val="center"/>
              <w:rPr>
                <w:b/>
              </w:rPr>
            </w:pPr>
            <w:r w:rsidRPr="00AB7B2E">
              <w:rPr>
                <w:b/>
              </w:rPr>
              <w:t>Mô tả</w:t>
            </w:r>
          </w:p>
        </w:tc>
      </w:tr>
      <w:tr w:rsidR="0003088E" w:rsidTr="00254C09">
        <w:trPr>
          <w:jc w:val="center"/>
        </w:trPr>
        <w:tc>
          <w:tcPr>
            <w:tcW w:w="1792" w:type="dxa"/>
          </w:tcPr>
          <w:p w:rsidR="0003088E" w:rsidRDefault="0003088E" w:rsidP="0003088E">
            <w:pPr>
              <w:spacing w:line="264" w:lineRule="auto"/>
            </w:pPr>
            <w:r>
              <w:t>id_answer</w:t>
            </w:r>
          </w:p>
        </w:tc>
        <w:tc>
          <w:tcPr>
            <w:tcW w:w="1531" w:type="dxa"/>
          </w:tcPr>
          <w:p w:rsidR="0003088E" w:rsidRDefault="00D80FDA" w:rsidP="00254C09">
            <w:pPr>
              <w:spacing w:line="264" w:lineRule="auto"/>
            </w:pPr>
            <w:r>
              <w:t>Khóa</w:t>
            </w:r>
          </w:p>
        </w:tc>
        <w:tc>
          <w:tcPr>
            <w:tcW w:w="1415" w:type="dxa"/>
          </w:tcPr>
          <w:p w:rsidR="0003088E" w:rsidRDefault="0003088E" w:rsidP="00254C09">
            <w:pPr>
              <w:spacing w:line="264" w:lineRule="auto"/>
            </w:pPr>
            <w:r>
              <w:t>Int</w:t>
            </w:r>
          </w:p>
        </w:tc>
        <w:tc>
          <w:tcPr>
            <w:tcW w:w="1015" w:type="dxa"/>
          </w:tcPr>
          <w:p w:rsidR="0003088E" w:rsidRDefault="0003088E" w:rsidP="00254C09">
            <w:pPr>
              <w:spacing w:line="264" w:lineRule="auto"/>
            </w:pPr>
            <w:r>
              <w:t>11</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r>
              <w:t>Auto_increment</w:t>
            </w:r>
          </w:p>
        </w:tc>
      </w:tr>
      <w:tr w:rsidR="0003088E" w:rsidTr="00254C09">
        <w:trPr>
          <w:jc w:val="center"/>
        </w:trPr>
        <w:tc>
          <w:tcPr>
            <w:tcW w:w="1792" w:type="dxa"/>
          </w:tcPr>
          <w:p w:rsidR="0003088E" w:rsidRDefault="0003088E" w:rsidP="0003088E">
            <w:pPr>
              <w:spacing w:line="264" w:lineRule="auto"/>
            </w:pPr>
            <w:r>
              <w:t>Answer</w:t>
            </w:r>
          </w:p>
        </w:tc>
        <w:tc>
          <w:tcPr>
            <w:tcW w:w="1531" w:type="dxa"/>
          </w:tcPr>
          <w:p w:rsidR="0003088E" w:rsidRDefault="0003088E" w:rsidP="00254C09">
            <w:pPr>
              <w:spacing w:line="264" w:lineRule="auto"/>
            </w:pPr>
          </w:p>
        </w:tc>
        <w:tc>
          <w:tcPr>
            <w:tcW w:w="1415" w:type="dxa"/>
          </w:tcPr>
          <w:p w:rsidR="0003088E" w:rsidRDefault="0003088E" w:rsidP="00254C09">
            <w:pPr>
              <w:spacing w:line="264" w:lineRule="auto"/>
            </w:pPr>
            <w:r>
              <w:t>Varchar</w:t>
            </w:r>
          </w:p>
        </w:tc>
        <w:tc>
          <w:tcPr>
            <w:tcW w:w="1015"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bl>
    <w:p w:rsidR="0003088E" w:rsidRDefault="0003088E" w:rsidP="0003088E">
      <w:pPr>
        <w:spacing w:line="264" w:lineRule="auto"/>
        <w:rPr>
          <w:b/>
          <w:i/>
        </w:rPr>
      </w:pPr>
    </w:p>
    <w:p w:rsidR="0003088E" w:rsidRDefault="0003088E" w:rsidP="0003088E">
      <w:pPr>
        <w:spacing w:line="264" w:lineRule="auto"/>
        <w:rPr>
          <w:b/>
          <w:i/>
        </w:rPr>
      </w:pPr>
    </w:p>
    <w:p w:rsidR="0003088E" w:rsidRDefault="0003088E" w:rsidP="0003088E">
      <w:pPr>
        <w:spacing w:line="264" w:lineRule="auto"/>
        <w:rPr>
          <w:b/>
          <w:i/>
        </w:rPr>
      </w:pPr>
    </w:p>
    <w:p w:rsidR="0003088E" w:rsidRPr="00D5788E" w:rsidRDefault="0003088E" w:rsidP="0003088E">
      <w:pPr>
        <w:spacing w:line="264" w:lineRule="auto"/>
        <w:rPr>
          <w:b/>
          <w:i/>
        </w:rPr>
      </w:pPr>
      <w:r>
        <w:rPr>
          <w:b/>
          <w:i/>
        </w:rPr>
        <w:lastRenderedPageBreak/>
        <w:t>Bảng User:</w:t>
      </w:r>
    </w:p>
    <w:tbl>
      <w:tblPr>
        <w:tblStyle w:val="TableGrid"/>
        <w:tblW w:w="9079" w:type="dxa"/>
        <w:jc w:val="center"/>
        <w:tblLook w:val="04A0" w:firstRow="1" w:lastRow="0" w:firstColumn="1" w:lastColumn="0" w:noHBand="0" w:noVBand="1"/>
      </w:tblPr>
      <w:tblGrid>
        <w:gridCol w:w="1792"/>
        <w:gridCol w:w="1531"/>
        <w:gridCol w:w="1415"/>
        <w:gridCol w:w="1015"/>
        <w:gridCol w:w="1420"/>
        <w:gridCol w:w="1906"/>
      </w:tblGrid>
      <w:tr w:rsidR="0003088E" w:rsidRPr="00AB7B2E" w:rsidTr="00254C09">
        <w:trPr>
          <w:jc w:val="center"/>
        </w:trPr>
        <w:tc>
          <w:tcPr>
            <w:tcW w:w="1792" w:type="dxa"/>
            <w:shd w:val="clear" w:color="auto" w:fill="A6A6A6" w:themeFill="background1" w:themeFillShade="A6"/>
          </w:tcPr>
          <w:p w:rsidR="0003088E" w:rsidRPr="00AB7B2E" w:rsidRDefault="0003088E" w:rsidP="00254C09">
            <w:pPr>
              <w:spacing w:line="264" w:lineRule="auto"/>
              <w:jc w:val="center"/>
              <w:rPr>
                <w:b/>
              </w:rPr>
            </w:pPr>
            <w:r w:rsidRPr="00AB7B2E">
              <w:rPr>
                <w:b/>
              </w:rPr>
              <w:t>Tên cột</w:t>
            </w:r>
          </w:p>
        </w:tc>
        <w:tc>
          <w:tcPr>
            <w:tcW w:w="1531" w:type="dxa"/>
            <w:shd w:val="clear" w:color="auto" w:fill="A6A6A6" w:themeFill="background1" w:themeFillShade="A6"/>
          </w:tcPr>
          <w:p w:rsidR="0003088E" w:rsidRPr="00AB7B2E" w:rsidRDefault="0003088E" w:rsidP="00254C09">
            <w:pPr>
              <w:spacing w:line="264" w:lineRule="auto"/>
              <w:jc w:val="center"/>
              <w:rPr>
                <w:b/>
              </w:rPr>
            </w:pPr>
            <w:r w:rsidRPr="00AB7B2E">
              <w:rPr>
                <w:b/>
              </w:rPr>
              <w:t>Khóa/Index</w:t>
            </w:r>
          </w:p>
        </w:tc>
        <w:tc>
          <w:tcPr>
            <w:tcW w:w="1415" w:type="dxa"/>
            <w:shd w:val="clear" w:color="auto" w:fill="A6A6A6" w:themeFill="background1" w:themeFillShade="A6"/>
          </w:tcPr>
          <w:p w:rsidR="0003088E" w:rsidRPr="00AB7B2E" w:rsidRDefault="0003088E" w:rsidP="00254C09">
            <w:pPr>
              <w:spacing w:line="264" w:lineRule="auto"/>
              <w:jc w:val="center"/>
              <w:rPr>
                <w:b/>
              </w:rPr>
            </w:pPr>
            <w:r w:rsidRPr="00AB7B2E">
              <w:rPr>
                <w:b/>
              </w:rPr>
              <w:t>Kiểu dữ liệu</w:t>
            </w:r>
          </w:p>
        </w:tc>
        <w:tc>
          <w:tcPr>
            <w:tcW w:w="1015" w:type="dxa"/>
            <w:shd w:val="clear" w:color="auto" w:fill="A6A6A6" w:themeFill="background1" w:themeFillShade="A6"/>
          </w:tcPr>
          <w:p w:rsidR="0003088E" w:rsidRPr="00AB7B2E" w:rsidRDefault="0003088E" w:rsidP="00254C09">
            <w:pPr>
              <w:spacing w:line="264" w:lineRule="auto"/>
              <w:jc w:val="center"/>
              <w:rPr>
                <w:b/>
              </w:rPr>
            </w:pPr>
            <w:r w:rsidRPr="00AB7B2E">
              <w:rPr>
                <w:b/>
              </w:rPr>
              <w:t>Độ dài</w:t>
            </w:r>
          </w:p>
        </w:tc>
        <w:tc>
          <w:tcPr>
            <w:tcW w:w="1420" w:type="dxa"/>
            <w:shd w:val="clear" w:color="auto" w:fill="A6A6A6" w:themeFill="background1" w:themeFillShade="A6"/>
          </w:tcPr>
          <w:p w:rsidR="0003088E" w:rsidRPr="00AB7B2E" w:rsidRDefault="0003088E" w:rsidP="00254C09">
            <w:pPr>
              <w:spacing w:line="264" w:lineRule="auto"/>
              <w:jc w:val="center"/>
              <w:rPr>
                <w:b/>
              </w:rPr>
            </w:pPr>
            <w:r w:rsidRPr="00AB7B2E">
              <w:rPr>
                <w:b/>
              </w:rPr>
              <w:t>Cho phép Null</w:t>
            </w:r>
          </w:p>
        </w:tc>
        <w:tc>
          <w:tcPr>
            <w:tcW w:w="1906" w:type="dxa"/>
            <w:shd w:val="clear" w:color="auto" w:fill="A6A6A6" w:themeFill="background1" w:themeFillShade="A6"/>
          </w:tcPr>
          <w:p w:rsidR="0003088E" w:rsidRPr="00AB7B2E" w:rsidRDefault="0003088E" w:rsidP="00254C09">
            <w:pPr>
              <w:spacing w:line="264" w:lineRule="auto"/>
              <w:jc w:val="center"/>
              <w:rPr>
                <w:b/>
              </w:rPr>
            </w:pPr>
            <w:r w:rsidRPr="00AB7B2E">
              <w:rPr>
                <w:b/>
              </w:rPr>
              <w:t>Mô tả</w:t>
            </w:r>
          </w:p>
        </w:tc>
      </w:tr>
      <w:tr w:rsidR="0003088E" w:rsidTr="00254C09">
        <w:trPr>
          <w:jc w:val="center"/>
        </w:trPr>
        <w:tc>
          <w:tcPr>
            <w:tcW w:w="1792" w:type="dxa"/>
          </w:tcPr>
          <w:p w:rsidR="0003088E" w:rsidRDefault="0003088E" w:rsidP="00254C09">
            <w:pPr>
              <w:spacing w:line="264" w:lineRule="auto"/>
            </w:pPr>
            <w:r>
              <w:t>username</w:t>
            </w:r>
          </w:p>
        </w:tc>
        <w:tc>
          <w:tcPr>
            <w:tcW w:w="1531" w:type="dxa"/>
          </w:tcPr>
          <w:p w:rsidR="0003088E" w:rsidRDefault="00D80FDA" w:rsidP="00254C09">
            <w:pPr>
              <w:spacing w:line="264" w:lineRule="auto"/>
            </w:pPr>
            <w:r>
              <w:t>Khoá</w:t>
            </w:r>
          </w:p>
        </w:tc>
        <w:tc>
          <w:tcPr>
            <w:tcW w:w="1415" w:type="dxa"/>
          </w:tcPr>
          <w:p w:rsidR="0003088E" w:rsidRDefault="0003088E" w:rsidP="00254C09">
            <w:pPr>
              <w:spacing w:line="264" w:lineRule="auto"/>
            </w:pPr>
            <w:r>
              <w:t>Varchar</w:t>
            </w:r>
          </w:p>
        </w:tc>
        <w:tc>
          <w:tcPr>
            <w:tcW w:w="1015"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r w:rsidR="0003088E" w:rsidTr="00254C09">
        <w:trPr>
          <w:jc w:val="center"/>
        </w:trPr>
        <w:tc>
          <w:tcPr>
            <w:tcW w:w="1792" w:type="dxa"/>
          </w:tcPr>
          <w:p w:rsidR="0003088E" w:rsidRDefault="0003088E" w:rsidP="00254C09">
            <w:pPr>
              <w:spacing w:line="264" w:lineRule="auto"/>
            </w:pPr>
            <w:r>
              <w:t>password</w:t>
            </w:r>
          </w:p>
        </w:tc>
        <w:tc>
          <w:tcPr>
            <w:tcW w:w="1531" w:type="dxa"/>
          </w:tcPr>
          <w:p w:rsidR="0003088E" w:rsidRDefault="0003088E" w:rsidP="00254C09">
            <w:pPr>
              <w:spacing w:line="264" w:lineRule="auto"/>
            </w:pPr>
          </w:p>
        </w:tc>
        <w:tc>
          <w:tcPr>
            <w:tcW w:w="1415" w:type="dxa"/>
          </w:tcPr>
          <w:p w:rsidR="0003088E" w:rsidRDefault="0003088E" w:rsidP="00254C09">
            <w:pPr>
              <w:spacing w:line="264" w:lineRule="auto"/>
            </w:pPr>
            <w:r>
              <w:t>Varchar</w:t>
            </w:r>
          </w:p>
        </w:tc>
        <w:tc>
          <w:tcPr>
            <w:tcW w:w="1015" w:type="dxa"/>
          </w:tcPr>
          <w:p w:rsidR="0003088E" w:rsidRDefault="0003088E" w:rsidP="00254C09">
            <w:pPr>
              <w:spacing w:line="264" w:lineRule="auto"/>
            </w:pPr>
            <w:r>
              <w:t>255</w:t>
            </w:r>
          </w:p>
        </w:tc>
        <w:tc>
          <w:tcPr>
            <w:tcW w:w="1420" w:type="dxa"/>
          </w:tcPr>
          <w:p w:rsidR="0003088E" w:rsidRDefault="0003088E" w:rsidP="00254C09">
            <w:pPr>
              <w:spacing w:line="264" w:lineRule="auto"/>
            </w:pPr>
            <w:r>
              <w:t>No</w:t>
            </w:r>
          </w:p>
        </w:tc>
        <w:tc>
          <w:tcPr>
            <w:tcW w:w="1906" w:type="dxa"/>
          </w:tcPr>
          <w:p w:rsidR="0003088E" w:rsidRDefault="0003088E" w:rsidP="00254C09">
            <w:pPr>
              <w:spacing w:line="264" w:lineRule="auto"/>
            </w:pPr>
          </w:p>
        </w:tc>
      </w:tr>
    </w:tbl>
    <w:p w:rsidR="00D80FDA" w:rsidRDefault="00D80FDA" w:rsidP="00D80FDA">
      <w:pPr>
        <w:spacing w:line="264" w:lineRule="auto"/>
        <w:rPr>
          <w:b/>
          <w:i/>
        </w:rPr>
      </w:pPr>
    </w:p>
    <w:p w:rsidR="00D80FDA" w:rsidRPr="00D5788E" w:rsidRDefault="00D80FDA" w:rsidP="00D80FDA">
      <w:pPr>
        <w:spacing w:line="264" w:lineRule="auto"/>
        <w:rPr>
          <w:b/>
          <w:i/>
        </w:rPr>
      </w:pPr>
      <w:r>
        <w:rPr>
          <w:b/>
          <w:i/>
        </w:rPr>
        <w:t>Bảng Question:</w:t>
      </w:r>
    </w:p>
    <w:tbl>
      <w:tblPr>
        <w:tblStyle w:val="TableGrid"/>
        <w:tblW w:w="9079" w:type="dxa"/>
        <w:jc w:val="center"/>
        <w:tblLook w:val="04A0" w:firstRow="1" w:lastRow="0" w:firstColumn="1" w:lastColumn="0" w:noHBand="0" w:noVBand="1"/>
      </w:tblPr>
      <w:tblGrid>
        <w:gridCol w:w="1848"/>
        <w:gridCol w:w="1531"/>
        <w:gridCol w:w="1401"/>
        <w:gridCol w:w="999"/>
        <w:gridCol w:w="1394"/>
        <w:gridCol w:w="1906"/>
      </w:tblGrid>
      <w:tr w:rsidR="00D80FDA" w:rsidRPr="00AB7B2E" w:rsidTr="001C3891">
        <w:trPr>
          <w:jc w:val="center"/>
        </w:trPr>
        <w:tc>
          <w:tcPr>
            <w:tcW w:w="1848" w:type="dxa"/>
            <w:shd w:val="clear" w:color="auto" w:fill="A6A6A6" w:themeFill="background1" w:themeFillShade="A6"/>
          </w:tcPr>
          <w:p w:rsidR="00D80FDA" w:rsidRPr="00AB7B2E" w:rsidRDefault="00D80FDA" w:rsidP="00254C09">
            <w:pPr>
              <w:spacing w:line="264" w:lineRule="auto"/>
              <w:jc w:val="center"/>
              <w:rPr>
                <w:b/>
              </w:rPr>
            </w:pPr>
            <w:r w:rsidRPr="00AB7B2E">
              <w:rPr>
                <w:b/>
              </w:rPr>
              <w:t>Tên cột</w:t>
            </w:r>
          </w:p>
        </w:tc>
        <w:tc>
          <w:tcPr>
            <w:tcW w:w="1531" w:type="dxa"/>
            <w:shd w:val="clear" w:color="auto" w:fill="A6A6A6" w:themeFill="background1" w:themeFillShade="A6"/>
          </w:tcPr>
          <w:p w:rsidR="00D80FDA" w:rsidRPr="00AB7B2E" w:rsidRDefault="00D80FDA" w:rsidP="00254C09">
            <w:pPr>
              <w:spacing w:line="264" w:lineRule="auto"/>
              <w:jc w:val="center"/>
              <w:rPr>
                <w:b/>
              </w:rPr>
            </w:pPr>
            <w:r w:rsidRPr="00AB7B2E">
              <w:rPr>
                <w:b/>
              </w:rPr>
              <w:t>Khóa/Index</w:t>
            </w:r>
          </w:p>
        </w:tc>
        <w:tc>
          <w:tcPr>
            <w:tcW w:w="1401" w:type="dxa"/>
            <w:shd w:val="clear" w:color="auto" w:fill="A6A6A6" w:themeFill="background1" w:themeFillShade="A6"/>
          </w:tcPr>
          <w:p w:rsidR="00D80FDA" w:rsidRPr="00AB7B2E" w:rsidRDefault="00D80FDA" w:rsidP="00254C09">
            <w:pPr>
              <w:spacing w:line="264" w:lineRule="auto"/>
              <w:jc w:val="center"/>
              <w:rPr>
                <w:b/>
              </w:rPr>
            </w:pPr>
            <w:r w:rsidRPr="00AB7B2E">
              <w:rPr>
                <w:b/>
              </w:rPr>
              <w:t>Kiểu dữ liệu</w:t>
            </w:r>
          </w:p>
        </w:tc>
        <w:tc>
          <w:tcPr>
            <w:tcW w:w="999" w:type="dxa"/>
            <w:shd w:val="clear" w:color="auto" w:fill="A6A6A6" w:themeFill="background1" w:themeFillShade="A6"/>
          </w:tcPr>
          <w:p w:rsidR="00D80FDA" w:rsidRPr="00AB7B2E" w:rsidRDefault="00D80FDA" w:rsidP="00254C09">
            <w:pPr>
              <w:spacing w:line="264" w:lineRule="auto"/>
              <w:jc w:val="center"/>
              <w:rPr>
                <w:b/>
              </w:rPr>
            </w:pPr>
            <w:r w:rsidRPr="00AB7B2E">
              <w:rPr>
                <w:b/>
              </w:rPr>
              <w:t>Độ dài</w:t>
            </w:r>
          </w:p>
        </w:tc>
        <w:tc>
          <w:tcPr>
            <w:tcW w:w="1394" w:type="dxa"/>
            <w:shd w:val="clear" w:color="auto" w:fill="A6A6A6" w:themeFill="background1" w:themeFillShade="A6"/>
          </w:tcPr>
          <w:p w:rsidR="00D80FDA" w:rsidRPr="00AB7B2E" w:rsidRDefault="00D80FDA" w:rsidP="00254C09">
            <w:pPr>
              <w:spacing w:line="264" w:lineRule="auto"/>
              <w:jc w:val="center"/>
              <w:rPr>
                <w:b/>
              </w:rPr>
            </w:pPr>
            <w:r w:rsidRPr="00AB7B2E">
              <w:rPr>
                <w:b/>
              </w:rPr>
              <w:t>Cho phép Null</w:t>
            </w:r>
          </w:p>
        </w:tc>
        <w:tc>
          <w:tcPr>
            <w:tcW w:w="1906" w:type="dxa"/>
            <w:shd w:val="clear" w:color="auto" w:fill="A6A6A6" w:themeFill="background1" w:themeFillShade="A6"/>
          </w:tcPr>
          <w:p w:rsidR="00D80FDA" w:rsidRPr="00AB7B2E" w:rsidRDefault="00D80FDA" w:rsidP="00254C09">
            <w:pPr>
              <w:spacing w:line="264" w:lineRule="auto"/>
              <w:jc w:val="center"/>
              <w:rPr>
                <w:b/>
              </w:rPr>
            </w:pPr>
            <w:r w:rsidRPr="00AB7B2E">
              <w:rPr>
                <w:b/>
              </w:rPr>
              <w:t>Mô tả</w:t>
            </w:r>
          </w:p>
        </w:tc>
      </w:tr>
      <w:tr w:rsidR="00D80FDA" w:rsidTr="001C3891">
        <w:trPr>
          <w:jc w:val="center"/>
        </w:trPr>
        <w:tc>
          <w:tcPr>
            <w:tcW w:w="1848" w:type="dxa"/>
          </w:tcPr>
          <w:p w:rsidR="00D80FDA" w:rsidRDefault="00D80FDA" w:rsidP="00254C09">
            <w:pPr>
              <w:spacing w:line="264" w:lineRule="auto"/>
            </w:pPr>
            <w:r>
              <w:t>Id_question</w:t>
            </w:r>
          </w:p>
        </w:tc>
        <w:tc>
          <w:tcPr>
            <w:tcW w:w="1531" w:type="dxa"/>
          </w:tcPr>
          <w:p w:rsidR="00D80FDA" w:rsidRDefault="00D80FDA" w:rsidP="00254C09">
            <w:pPr>
              <w:spacing w:line="264" w:lineRule="auto"/>
            </w:pPr>
            <w:r>
              <w:t>X</w:t>
            </w:r>
          </w:p>
        </w:tc>
        <w:tc>
          <w:tcPr>
            <w:tcW w:w="1401" w:type="dxa"/>
          </w:tcPr>
          <w:p w:rsidR="00D80FDA" w:rsidRDefault="00D80FDA" w:rsidP="00254C09">
            <w:pPr>
              <w:spacing w:line="264" w:lineRule="auto"/>
            </w:pPr>
            <w:r>
              <w:t>Int</w:t>
            </w:r>
          </w:p>
        </w:tc>
        <w:tc>
          <w:tcPr>
            <w:tcW w:w="999" w:type="dxa"/>
          </w:tcPr>
          <w:p w:rsidR="00D80FDA" w:rsidRDefault="00D80FDA" w:rsidP="00254C09">
            <w:pPr>
              <w:spacing w:line="264" w:lineRule="auto"/>
            </w:pPr>
            <w:r>
              <w:t>11</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r>
              <w:t>Auto_increment</w:t>
            </w:r>
          </w:p>
        </w:tc>
      </w:tr>
      <w:tr w:rsidR="00D80FDA" w:rsidTr="001C3891">
        <w:trPr>
          <w:jc w:val="center"/>
        </w:trPr>
        <w:tc>
          <w:tcPr>
            <w:tcW w:w="1848" w:type="dxa"/>
          </w:tcPr>
          <w:p w:rsidR="00D80FDA" w:rsidRDefault="00D80FDA" w:rsidP="00D80FDA">
            <w:pPr>
              <w:spacing w:line="264" w:lineRule="auto"/>
            </w:pPr>
            <w:r>
              <w:t>Name_question</w:t>
            </w:r>
          </w:p>
        </w:tc>
        <w:tc>
          <w:tcPr>
            <w:tcW w:w="1531" w:type="dxa"/>
          </w:tcPr>
          <w:p w:rsidR="00D80FDA" w:rsidRDefault="00D80FDA" w:rsidP="00254C09">
            <w:pPr>
              <w:spacing w:line="264" w:lineRule="auto"/>
            </w:pPr>
          </w:p>
        </w:tc>
        <w:tc>
          <w:tcPr>
            <w:tcW w:w="1401" w:type="dxa"/>
          </w:tcPr>
          <w:p w:rsidR="00D80FDA" w:rsidRDefault="00D80FDA" w:rsidP="00254C09">
            <w:pPr>
              <w:spacing w:line="264" w:lineRule="auto"/>
            </w:pPr>
            <w:r>
              <w:t>Varchar</w:t>
            </w:r>
          </w:p>
        </w:tc>
        <w:tc>
          <w:tcPr>
            <w:tcW w:w="999" w:type="dxa"/>
          </w:tcPr>
          <w:p w:rsidR="00D80FDA" w:rsidRDefault="00D80FDA" w:rsidP="00254C09">
            <w:pPr>
              <w:spacing w:line="264" w:lineRule="auto"/>
            </w:pPr>
            <w:r>
              <w:t>255</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r w:rsidR="00D80FDA" w:rsidTr="001C3891">
        <w:trPr>
          <w:jc w:val="center"/>
        </w:trPr>
        <w:tc>
          <w:tcPr>
            <w:tcW w:w="1848" w:type="dxa"/>
          </w:tcPr>
          <w:p w:rsidR="00D80FDA" w:rsidRDefault="00D80FDA" w:rsidP="00254C09">
            <w:pPr>
              <w:spacing w:line="264" w:lineRule="auto"/>
            </w:pPr>
            <w:r>
              <w:t>Choice1</w:t>
            </w:r>
          </w:p>
        </w:tc>
        <w:tc>
          <w:tcPr>
            <w:tcW w:w="1531" w:type="dxa"/>
          </w:tcPr>
          <w:p w:rsidR="00D80FDA" w:rsidRDefault="00D80FDA" w:rsidP="00254C09">
            <w:pPr>
              <w:spacing w:line="264" w:lineRule="auto"/>
            </w:pPr>
          </w:p>
        </w:tc>
        <w:tc>
          <w:tcPr>
            <w:tcW w:w="1401" w:type="dxa"/>
          </w:tcPr>
          <w:p w:rsidR="00D80FDA" w:rsidRDefault="00D80FDA" w:rsidP="00254C09">
            <w:pPr>
              <w:spacing w:line="264" w:lineRule="auto"/>
            </w:pPr>
            <w:r>
              <w:t>Varchar</w:t>
            </w:r>
          </w:p>
        </w:tc>
        <w:tc>
          <w:tcPr>
            <w:tcW w:w="999" w:type="dxa"/>
          </w:tcPr>
          <w:p w:rsidR="00D80FDA" w:rsidRDefault="00D80FDA" w:rsidP="00254C09">
            <w:pPr>
              <w:spacing w:line="264" w:lineRule="auto"/>
            </w:pPr>
            <w:r>
              <w:t>255</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r w:rsidR="00D80FDA" w:rsidTr="001C3891">
        <w:trPr>
          <w:jc w:val="center"/>
        </w:trPr>
        <w:tc>
          <w:tcPr>
            <w:tcW w:w="1848" w:type="dxa"/>
          </w:tcPr>
          <w:p w:rsidR="00D80FDA" w:rsidRDefault="00D80FDA" w:rsidP="00254C09">
            <w:pPr>
              <w:spacing w:line="264" w:lineRule="auto"/>
            </w:pPr>
            <w:r>
              <w:t>Choice2</w:t>
            </w:r>
          </w:p>
        </w:tc>
        <w:tc>
          <w:tcPr>
            <w:tcW w:w="1531" w:type="dxa"/>
          </w:tcPr>
          <w:p w:rsidR="00D80FDA" w:rsidRDefault="00D80FDA" w:rsidP="00254C09">
            <w:pPr>
              <w:spacing w:line="264" w:lineRule="auto"/>
            </w:pPr>
          </w:p>
        </w:tc>
        <w:tc>
          <w:tcPr>
            <w:tcW w:w="1401" w:type="dxa"/>
          </w:tcPr>
          <w:p w:rsidR="00D80FDA" w:rsidRDefault="00D80FDA" w:rsidP="00254C09">
            <w:pPr>
              <w:spacing w:line="264" w:lineRule="auto"/>
            </w:pPr>
            <w:r>
              <w:t>Varchar</w:t>
            </w:r>
          </w:p>
        </w:tc>
        <w:tc>
          <w:tcPr>
            <w:tcW w:w="999" w:type="dxa"/>
          </w:tcPr>
          <w:p w:rsidR="00D80FDA" w:rsidRDefault="00D80FDA" w:rsidP="00254C09">
            <w:pPr>
              <w:spacing w:line="264" w:lineRule="auto"/>
            </w:pPr>
            <w:r>
              <w:t>255</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r w:rsidR="00D80FDA" w:rsidTr="001C3891">
        <w:trPr>
          <w:jc w:val="center"/>
        </w:trPr>
        <w:tc>
          <w:tcPr>
            <w:tcW w:w="1848" w:type="dxa"/>
          </w:tcPr>
          <w:p w:rsidR="00D80FDA" w:rsidRDefault="00D80FDA" w:rsidP="00254C09">
            <w:pPr>
              <w:spacing w:line="264" w:lineRule="auto"/>
            </w:pPr>
            <w:r>
              <w:t>Choice3</w:t>
            </w:r>
          </w:p>
        </w:tc>
        <w:tc>
          <w:tcPr>
            <w:tcW w:w="1531" w:type="dxa"/>
          </w:tcPr>
          <w:p w:rsidR="00D80FDA" w:rsidRDefault="00D80FDA" w:rsidP="00254C09">
            <w:pPr>
              <w:spacing w:line="264" w:lineRule="auto"/>
            </w:pPr>
          </w:p>
        </w:tc>
        <w:tc>
          <w:tcPr>
            <w:tcW w:w="1401" w:type="dxa"/>
          </w:tcPr>
          <w:p w:rsidR="00D80FDA" w:rsidRDefault="00D80FDA" w:rsidP="00254C09">
            <w:pPr>
              <w:spacing w:line="264" w:lineRule="auto"/>
            </w:pPr>
            <w:r>
              <w:t>Varchar</w:t>
            </w:r>
          </w:p>
        </w:tc>
        <w:tc>
          <w:tcPr>
            <w:tcW w:w="999" w:type="dxa"/>
          </w:tcPr>
          <w:p w:rsidR="00D80FDA" w:rsidRDefault="00D80FDA" w:rsidP="00254C09">
            <w:pPr>
              <w:spacing w:line="264" w:lineRule="auto"/>
            </w:pPr>
            <w:r>
              <w:t>255</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r w:rsidR="00D80FDA" w:rsidTr="001C3891">
        <w:trPr>
          <w:jc w:val="center"/>
        </w:trPr>
        <w:tc>
          <w:tcPr>
            <w:tcW w:w="1848" w:type="dxa"/>
          </w:tcPr>
          <w:p w:rsidR="00D80FDA" w:rsidRDefault="00D80FDA" w:rsidP="00254C09">
            <w:pPr>
              <w:spacing w:line="264" w:lineRule="auto"/>
            </w:pPr>
            <w:r>
              <w:t>Choice4</w:t>
            </w:r>
          </w:p>
        </w:tc>
        <w:tc>
          <w:tcPr>
            <w:tcW w:w="1531" w:type="dxa"/>
          </w:tcPr>
          <w:p w:rsidR="00D80FDA" w:rsidRDefault="00D80FDA" w:rsidP="00254C09">
            <w:pPr>
              <w:spacing w:line="264" w:lineRule="auto"/>
            </w:pPr>
          </w:p>
        </w:tc>
        <w:tc>
          <w:tcPr>
            <w:tcW w:w="1401" w:type="dxa"/>
          </w:tcPr>
          <w:p w:rsidR="00D80FDA" w:rsidRDefault="00D80FDA" w:rsidP="00254C09">
            <w:pPr>
              <w:spacing w:line="264" w:lineRule="auto"/>
            </w:pPr>
            <w:r>
              <w:t>Varchar</w:t>
            </w:r>
          </w:p>
        </w:tc>
        <w:tc>
          <w:tcPr>
            <w:tcW w:w="999" w:type="dxa"/>
          </w:tcPr>
          <w:p w:rsidR="00D80FDA" w:rsidRDefault="00D80FDA" w:rsidP="00254C09">
            <w:pPr>
              <w:spacing w:line="264" w:lineRule="auto"/>
            </w:pPr>
            <w:r>
              <w:t>255</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r w:rsidR="00D80FDA" w:rsidTr="001C3891">
        <w:trPr>
          <w:jc w:val="center"/>
        </w:trPr>
        <w:tc>
          <w:tcPr>
            <w:tcW w:w="1848" w:type="dxa"/>
          </w:tcPr>
          <w:p w:rsidR="00D80FDA" w:rsidRDefault="00D80FDA" w:rsidP="00254C09">
            <w:pPr>
              <w:spacing w:line="264" w:lineRule="auto"/>
            </w:pPr>
            <w:r>
              <w:t>Answer</w:t>
            </w:r>
          </w:p>
        </w:tc>
        <w:tc>
          <w:tcPr>
            <w:tcW w:w="1531" w:type="dxa"/>
          </w:tcPr>
          <w:p w:rsidR="00D80FDA" w:rsidRDefault="00D80FDA" w:rsidP="00254C09">
            <w:pPr>
              <w:spacing w:line="264" w:lineRule="auto"/>
            </w:pPr>
          </w:p>
        </w:tc>
        <w:tc>
          <w:tcPr>
            <w:tcW w:w="1401" w:type="dxa"/>
          </w:tcPr>
          <w:p w:rsidR="00D80FDA" w:rsidRDefault="00D80FDA" w:rsidP="00254C09">
            <w:pPr>
              <w:spacing w:line="264" w:lineRule="auto"/>
            </w:pPr>
            <w:r>
              <w:t>Varchar</w:t>
            </w:r>
          </w:p>
        </w:tc>
        <w:tc>
          <w:tcPr>
            <w:tcW w:w="999" w:type="dxa"/>
          </w:tcPr>
          <w:p w:rsidR="00D80FDA" w:rsidRDefault="00D80FDA" w:rsidP="00254C09">
            <w:pPr>
              <w:spacing w:line="264" w:lineRule="auto"/>
            </w:pPr>
            <w:r>
              <w:t>255</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r w:rsidR="00D80FDA" w:rsidTr="001C3891">
        <w:trPr>
          <w:jc w:val="center"/>
        </w:trPr>
        <w:tc>
          <w:tcPr>
            <w:tcW w:w="1848" w:type="dxa"/>
          </w:tcPr>
          <w:p w:rsidR="00D80FDA" w:rsidRDefault="00D80FDA" w:rsidP="00254C09">
            <w:pPr>
              <w:spacing w:line="264" w:lineRule="auto"/>
            </w:pPr>
            <w:r>
              <w:t>Id_course</w:t>
            </w:r>
          </w:p>
        </w:tc>
        <w:tc>
          <w:tcPr>
            <w:tcW w:w="1531" w:type="dxa"/>
          </w:tcPr>
          <w:p w:rsidR="00D80FDA" w:rsidRDefault="00D80FDA" w:rsidP="00254C09">
            <w:pPr>
              <w:spacing w:line="264" w:lineRule="auto"/>
            </w:pPr>
            <w:r>
              <w:t>Index</w:t>
            </w:r>
          </w:p>
        </w:tc>
        <w:tc>
          <w:tcPr>
            <w:tcW w:w="1401" w:type="dxa"/>
          </w:tcPr>
          <w:p w:rsidR="00D80FDA" w:rsidRDefault="00D80FDA" w:rsidP="00254C09">
            <w:pPr>
              <w:spacing w:line="264" w:lineRule="auto"/>
            </w:pPr>
            <w:r>
              <w:t>Int</w:t>
            </w:r>
          </w:p>
        </w:tc>
        <w:tc>
          <w:tcPr>
            <w:tcW w:w="999" w:type="dxa"/>
          </w:tcPr>
          <w:p w:rsidR="00D80FDA" w:rsidRDefault="00D80FDA" w:rsidP="00254C09">
            <w:pPr>
              <w:spacing w:line="264" w:lineRule="auto"/>
            </w:pPr>
            <w:r>
              <w:t>11</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r w:rsidR="00D80FDA" w:rsidTr="001C3891">
        <w:trPr>
          <w:jc w:val="center"/>
        </w:trPr>
        <w:tc>
          <w:tcPr>
            <w:tcW w:w="1848" w:type="dxa"/>
          </w:tcPr>
          <w:p w:rsidR="00D80FDA" w:rsidRDefault="00D80FDA" w:rsidP="00254C09">
            <w:pPr>
              <w:spacing w:line="264" w:lineRule="auto"/>
            </w:pPr>
            <w:r>
              <w:t>id_teacher</w:t>
            </w:r>
          </w:p>
        </w:tc>
        <w:tc>
          <w:tcPr>
            <w:tcW w:w="1531" w:type="dxa"/>
          </w:tcPr>
          <w:p w:rsidR="00D80FDA" w:rsidRDefault="00D80FDA" w:rsidP="00254C09">
            <w:pPr>
              <w:spacing w:line="264" w:lineRule="auto"/>
            </w:pPr>
            <w:r>
              <w:t>Index</w:t>
            </w:r>
          </w:p>
        </w:tc>
        <w:tc>
          <w:tcPr>
            <w:tcW w:w="1401" w:type="dxa"/>
          </w:tcPr>
          <w:p w:rsidR="00D80FDA" w:rsidRDefault="00D80FDA" w:rsidP="00254C09">
            <w:pPr>
              <w:spacing w:line="264" w:lineRule="auto"/>
            </w:pPr>
            <w:r>
              <w:t>Int</w:t>
            </w:r>
          </w:p>
        </w:tc>
        <w:tc>
          <w:tcPr>
            <w:tcW w:w="999" w:type="dxa"/>
          </w:tcPr>
          <w:p w:rsidR="00D80FDA" w:rsidRDefault="00D80FDA" w:rsidP="00254C09">
            <w:pPr>
              <w:spacing w:line="264" w:lineRule="auto"/>
            </w:pPr>
            <w:r>
              <w:t>11</w:t>
            </w:r>
          </w:p>
        </w:tc>
        <w:tc>
          <w:tcPr>
            <w:tcW w:w="1394" w:type="dxa"/>
          </w:tcPr>
          <w:p w:rsidR="00D80FDA" w:rsidRDefault="00D80FDA" w:rsidP="00254C09">
            <w:pPr>
              <w:spacing w:line="264" w:lineRule="auto"/>
            </w:pPr>
            <w:r>
              <w:t>No</w:t>
            </w:r>
          </w:p>
        </w:tc>
        <w:tc>
          <w:tcPr>
            <w:tcW w:w="1906" w:type="dxa"/>
          </w:tcPr>
          <w:p w:rsidR="00D80FDA" w:rsidRDefault="00D80FDA" w:rsidP="00254C09">
            <w:pPr>
              <w:spacing w:line="264" w:lineRule="auto"/>
            </w:pPr>
          </w:p>
        </w:tc>
      </w:tr>
    </w:tbl>
    <w:p w:rsidR="001C3891" w:rsidRPr="00D5788E" w:rsidRDefault="001C3891" w:rsidP="001C3891">
      <w:pPr>
        <w:spacing w:line="264" w:lineRule="auto"/>
        <w:rPr>
          <w:b/>
          <w:i/>
        </w:rPr>
      </w:pPr>
      <w:r>
        <w:rPr>
          <w:b/>
          <w:i/>
        </w:rPr>
        <w:t>Bảng Test:</w:t>
      </w:r>
    </w:p>
    <w:tbl>
      <w:tblPr>
        <w:tblStyle w:val="TableGrid"/>
        <w:tblW w:w="9079" w:type="dxa"/>
        <w:jc w:val="center"/>
        <w:tblLook w:val="04A0" w:firstRow="1" w:lastRow="0" w:firstColumn="1" w:lastColumn="0" w:noHBand="0" w:noVBand="1"/>
      </w:tblPr>
      <w:tblGrid>
        <w:gridCol w:w="1792"/>
        <w:gridCol w:w="1531"/>
        <w:gridCol w:w="1415"/>
        <w:gridCol w:w="1015"/>
        <w:gridCol w:w="1420"/>
        <w:gridCol w:w="1906"/>
      </w:tblGrid>
      <w:tr w:rsidR="001C3891" w:rsidRPr="00AB7B2E" w:rsidTr="00254C09">
        <w:trPr>
          <w:jc w:val="center"/>
        </w:trPr>
        <w:tc>
          <w:tcPr>
            <w:tcW w:w="1792" w:type="dxa"/>
            <w:shd w:val="clear" w:color="auto" w:fill="A6A6A6" w:themeFill="background1" w:themeFillShade="A6"/>
          </w:tcPr>
          <w:p w:rsidR="001C3891" w:rsidRPr="00AB7B2E" w:rsidRDefault="001C3891" w:rsidP="00254C09">
            <w:pPr>
              <w:spacing w:line="264" w:lineRule="auto"/>
              <w:jc w:val="center"/>
              <w:rPr>
                <w:b/>
              </w:rPr>
            </w:pPr>
            <w:r w:rsidRPr="00AB7B2E">
              <w:rPr>
                <w:b/>
              </w:rPr>
              <w:t>Tên cột</w:t>
            </w:r>
          </w:p>
        </w:tc>
        <w:tc>
          <w:tcPr>
            <w:tcW w:w="1531" w:type="dxa"/>
            <w:shd w:val="clear" w:color="auto" w:fill="A6A6A6" w:themeFill="background1" w:themeFillShade="A6"/>
          </w:tcPr>
          <w:p w:rsidR="001C3891" w:rsidRPr="00AB7B2E" w:rsidRDefault="001C3891" w:rsidP="00254C09">
            <w:pPr>
              <w:spacing w:line="264" w:lineRule="auto"/>
              <w:jc w:val="center"/>
              <w:rPr>
                <w:b/>
              </w:rPr>
            </w:pPr>
            <w:r w:rsidRPr="00AB7B2E">
              <w:rPr>
                <w:b/>
              </w:rPr>
              <w:t>Khóa/Index</w:t>
            </w:r>
          </w:p>
        </w:tc>
        <w:tc>
          <w:tcPr>
            <w:tcW w:w="1415" w:type="dxa"/>
            <w:shd w:val="clear" w:color="auto" w:fill="A6A6A6" w:themeFill="background1" w:themeFillShade="A6"/>
          </w:tcPr>
          <w:p w:rsidR="001C3891" w:rsidRPr="00AB7B2E" w:rsidRDefault="001C3891" w:rsidP="00254C09">
            <w:pPr>
              <w:spacing w:line="264" w:lineRule="auto"/>
              <w:jc w:val="center"/>
              <w:rPr>
                <w:b/>
              </w:rPr>
            </w:pPr>
            <w:r w:rsidRPr="00AB7B2E">
              <w:rPr>
                <w:b/>
              </w:rPr>
              <w:t>Kiểu dữ liệu</w:t>
            </w:r>
          </w:p>
        </w:tc>
        <w:tc>
          <w:tcPr>
            <w:tcW w:w="1015" w:type="dxa"/>
            <w:shd w:val="clear" w:color="auto" w:fill="A6A6A6" w:themeFill="background1" w:themeFillShade="A6"/>
          </w:tcPr>
          <w:p w:rsidR="001C3891" w:rsidRPr="00AB7B2E" w:rsidRDefault="001C3891" w:rsidP="00254C09">
            <w:pPr>
              <w:spacing w:line="264" w:lineRule="auto"/>
              <w:jc w:val="center"/>
              <w:rPr>
                <w:b/>
              </w:rPr>
            </w:pPr>
            <w:r w:rsidRPr="00AB7B2E">
              <w:rPr>
                <w:b/>
              </w:rPr>
              <w:t>Độ dài</w:t>
            </w:r>
          </w:p>
        </w:tc>
        <w:tc>
          <w:tcPr>
            <w:tcW w:w="1420" w:type="dxa"/>
            <w:shd w:val="clear" w:color="auto" w:fill="A6A6A6" w:themeFill="background1" w:themeFillShade="A6"/>
          </w:tcPr>
          <w:p w:rsidR="001C3891" w:rsidRPr="00AB7B2E" w:rsidRDefault="001C3891" w:rsidP="00254C09">
            <w:pPr>
              <w:spacing w:line="264" w:lineRule="auto"/>
              <w:jc w:val="center"/>
              <w:rPr>
                <w:b/>
              </w:rPr>
            </w:pPr>
            <w:r w:rsidRPr="00AB7B2E">
              <w:rPr>
                <w:b/>
              </w:rPr>
              <w:t>Cho phép Null</w:t>
            </w:r>
          </w:p>
        </w:tc>
        <w:tc>
          <w:tcPr>
            <w:tcW w:w="1906" w:type="dxa"/>
            <w:shd w:val="clear" w:color="auto" w:fill="A6A6A6" w:themeFill="background1" w:themeFillShade="A6"/>
          </w:tcPr>
          <w:p w:rsidR="001C3891" w:rsidRPr="00AB7B2E" w:rsidRDefault="001C3891" w:rsidP="00254C09">
            <w:pPr>
              <w:spacing w:line="264" w:lineRule="auto"/>
              <w:jc w:val="center"/>
              <w:rPr>
                <w:b/>
              </w:rPr>
            </w:pPr>
            <w:r w:rsidRPr="00AB7B2E">
              <w:rPr>
                <w:b/>
              </w:rPr>
              <w:t>Mô tả</w:t>
            </w:r>
          </w:p>
        </w:tc>
      </w:tr>
      <w:tr w:rsidR="001C3891" w:rsidTr="00254C09">
        <w:trPr>
          <w:jc w:val="center"/>
        </w:trPr>
        <w:tc>
          <w:tcPr>
            <w:tcW w:w="1792" w:type="dxa"/>
          </w:tcPr>
          <w:p w:rsidR="001C3891" w:rsidRDefault="001C3891" w:rsidP="00254C09">
            <w:pPr>
              <w:spacing w:line="264" w:lineRule="auto"/>
            </w:pPr>
            <w:r>
              <w:t>id_test</w:t>
            </w:r>
          </w:p>
        </w:tc>
        <w:tc>
          <w:tcPr>
            <w:tcW w:w="1531" w:type="dxa"/>
          </w:tcPr>
          <w:p w:rsidR="001C3891" w:rsidRDefault="001C3891" w:rsidP="00254C09">
            <w:pPr>
              <w:spacing w:line="264" w:lineRule="auto"/>
            </w:pPr>
            <w:r>
              <w:t>Khóa</w:t>
            </w:r>
          </w:p>
        </w:tc>
        <w:tc>
          <w:tcPr>
            <w:tcW w:w="1415" w:type="dxa"/>
          </w:tcPr>
          <w:p w:rsidR="001C3891" w:rsidRDefault="001C3891" w:rsidP="00254C09">
            <w:pPr>
              <w:spacing w:line="264" w:lineRule="auto"/>
            </w:pPr>
            <w:r>
              <w:t>Int</w:t>
            </w:r>
          </w:p>
        </w:tc>
        <w:tc>
          <w:tcPr>
            <w:tcW w:w="1015" w:type="dxa"/>
          </w:tcPr>
          <w:p w:rsidR="001C3891" w:rsidRDefault="001C3891" w:rsidP="00254C09">
            <w:pPr>
              <w:spacing w:line="264" w:lineRule="auto"/>
            </w:pPr>
            <w:r>
              <w:t>11</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r>
              <w:t>Auto_increment</w:t>
            </w:r>
          </w:p>
        </w:tc>
      </w:tr>
      <w:tr w:rsidR="001C3891" w:rsidTr="00254C09">
        <w:trPr>
          <w:jc w:val="center"/>
        </w:trPr>
        <w:tc>
          <w:tcPr>
            <w:tcW w:w="1792" w:type="dxa"/>
          </w:tcPr>
          <w:p w:rsidR="001C3891" w:rsidRDefault="001C3891" w:rsidP="00254C09">
            <w:pPr>
              <w:spacing w:line="264" w:lineRule="auto"/>
            </w:pPr>
            <w:r>
              <w:t>Name_test</w:t>
            </w:r>
          </w:p>
        </w:tc>
        <w:tc>
          <w:tcPr>
            <w:tcW w:w="1531" w:type="dxa"/>
          </w:tcPr>
          <w:p w:rsidR="001C3891" w:rsidRDefault="001C3891" w:rsidP="00254C09">
            <w:pPr>
              <w:spacing w:line="264" w:lineRule="auto"/>
            </w:pPr>
          </w:p>
        </w:tc>
        <w:tc>
          <w:tcPr>
            <w:tcW w:w="1415" w:type="dxa"/>
          </w:tcPr>
          <w:p w:rsidR="001C3891" w:rsidRDefault="001C3891" w:rsidP="00254C09">
            <w:pPr>
              <w:spacing w:line="264" w:lineRule="auto"/>
            </w:pPr>
            <w:r>
              <w:t>Varchar</w:t>
            </w:r>
          </w:p>
        </w:tc>
        <w:tc>
          <w:tcPr>
            <w:tcW w:w="1015" w:type="dxa"/>
          </w:tcPr>
          <w:p w:rsidR="001C3891" w:rsidRDefault="001C3891" w:rsidP="00254C09">
            <w:pPr>
              <w:spacing w:line="264" w:lineRule="auto"/>
            </w:pPr>
            <w:r>
              <w:t>255</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p>
        </w:tc>
      </w:tr>
      <w:tr w:rsidR="001C3891" w:rsidTr="00254C09">
        <w:trPr>
          <w:jc w:val="center"/>
        </w:trPr>
        <w:tc>
          <w:tcPr>
            <w:tcW w:w="1792" w:type="dxa"/>
          </w:tcPr>
          <w:p w:rsidR="001C3891" w:rsidRDefault="001C3891" w:rsidP="00254C09">
            <w:pPr>
              <w:spacing w:line="264" w:lineRule="auto"/>
            </w:pPr>
            <w:r>
              <w:t>Id_course</w:t>
            </w:r>
          </w:p>
        </w:tc>
        <w:tc>
          <w:tcPr>
            <w:tcW w:w="1531" w:type="dxa"/>
          </w:tcPr>
          <w:p w:rsidR="001C3891" w:rsidRDefault="001C3891" w:rsidP="00254C09">
            <w:pPr>
              <w:spacing w:line="264" w:lineRule="auto"/>
            </w:pPr>
            <w:r>
              <w:t>Index</w:t>
            </w:r>
          </w:p>
        </w:tc>
        <w:tc>
          <w:tcPr>
            <w:tcW w:w="1415" w:type="dxa"/>
          </w:tcPr>
          <w:p w:rsidR="001C3891" w:rsidRDefault="001C3891" w:rsidP="00254C09">
            <w:pPr>
              <w:spacing w:line="264" w:lineRule="auto"/>
            </w:pPr>
            <w:r>
              <w:t>Int</w:t>
            </w:r>
          </w:p>
        </w:tc>
        <w:tc>
          <w:tcPr>
            <w:tcW w:w="1015" w:type="dxa"/>
          </w:tcPr>
          <w:p w:rsidR="001C3891" w:rsidRDefault="001C3891" w:rsidP="00254C09">
            <w:pPr>
              <w:spacing w:line="264" w:lineRule="auto"/>
            </w:pPr>
            <w:r>
              <w:t>11</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p>
        </w:tc>
      </w:tr>
      <w:tr w:rsidR="001C3891" w:rsidTr="00254C09">
        <w:trPr>
          <w:jc w:val="center"/>
        </w:trPr>
        <w:tc>
          <w:tcPr>
            <w:tcW w:w="1792" w:type="dxa"/>
          </w:tcPr>
          <w:p w:rsidR="001C3891" w:rsidRDefault="001C3891" w:rsidP="00254C09">
            <w:pPr>
              <w:spacing w:line="264" w:lineRule="auto"/>
            </w:pPr>
            <w:r>
              <w:t>Id_teacher</w:t>
            </w:r>
          </w:p>
        </w:tc>
        <w:tc>
          <w:tcPr>
            <w:tcW w:w="1531" w:type="dxa"/>
          </w:tcPr>
          <w:p w:rsidR="001C3891" w:rsidRDefault="001C3891" w:rsidP="00254C09">
            <w:pPr>
              <w:spacing w:line="264" w:lineRule="auto"/>
            </w:pPr>
            <w:r>
              <w:t>Index</w:t>
            </w:r>
          </w:p>
        </w:tc>
        <w:tc>
          <w:tcPr>
            <w:tcW w:w="1415" w:type="dxa"/>
          </w:tcPr>
          <w:p w:rsidR="001C3891" w:rsidRDefault="001C3891" w:rsidP="00254C09">
            <w:pPr>
              <w:spacing w:line="264" w:lineRule="auto"/>
            </w:pPr>
            <w:r>
              <w:t>Int</w:t>
            </w:r>
          </w:p>
        </w:tc>
        <w:tc>
          <w:tcPr>
            <w:tcW w:w="1015" w:type="dxa"/>
          </w:tcPr>
          <w:p w:rsidR="001C3891" w:rsidRDefault="001C3891" w:rsidP="00254C09">
            <w:pPr>
              <w:spacing w:line="264" w:lineRule="auto"/>
            </w:pPr>
            <w:r>
              <w:t>11</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p>
        </w:tc>
      </w:tr>
    </w:tbl>
    <w:p w:rsidR="001C3891" w:rsidRPr="00D5788E" w:rsidRDefault="001C3891" w:rsidP="001C3891">
      <w:pPr>
        <w:spacing w:line="264" w:lineRule="auto"/>
        <w:rPr>
          <w:b/>
          <w:i/>
        </w:rPr>
      </w:pPr>
      <w:r>
        <w:rPr>
          <w:b/>
          <w:i/>
        </w:rPr>
        <w:t>Bảng Quiz_test:</w:t>
      </w:r>
    </w:p>
    <w:tbl>
      <w:tblPr>
        <w:tblStyle w:val="TableGrid"/>
        <w:tblW w:w="9079" w:type="dxa"/>
        <w:jc w:val="center"/>
        <w:tblLook w:val="04A0" w:firstRow="1" w:lastRow="0" w:firstColumn="1" w:lastColumn="0" w:noHBand="0" w:noVBand="1"/>
      </w:tblPr>
      <w:tblGrid>
        <w:gridCol w:w="1792"/>
        <w:gridCol w:w="1531"/>
        <w:gridCol w:w="1415"/>
        <w:gridCol w:w="1015"/>
        <w:gridCol w:w="1420"/>
        <w:gridCol w:w="1906"/>
      </w:tblGrid>
      <w:tr w:rsidR="001C3891" w:rsidRPr="00AB7B2E" w:rsidTr="00254C09">
        <w:trPr>
          <w:jc w:val="center"/>
        </w:trPr>
        <w:tc>
          <w:tcPr>
            <w:tcW w:w="1792" w:type="dxa"/>
            <w:shd w:val="clear" w:color="auto" w:fill="A6A6A6" w:themeFill="background1" w:themeFillShade="A6"/>
          </w:tcPr>
          <w:p w:rsidR="001C3891" w:rsidRPr="00AB7B2E" w:rsidRDefault="001C3891" w:rsidP="00254C09">
            <w:pPr>
              <w:spacing w:line="264" w:lineRule="auto"/>
              <w:jc w:val="center"/>
              <w:rPr>
                <w:b/>
              </w:rPr>
            </w:pPr>
            <w:r w:rsidRPr="00AB7B2E">
              <w:rPr>
                <w:b/>
              </w:rPr>
              <w:t>Tên cột</w:t>
            </w:r>
          </w:p>
        </w:tc>
        <w:tc>
          <w:tcPr>
            <w:tcW w:w="1531" w:type="dxa"/>
            <w:shd w:val="clear" w:color="auto" w:fill="A6A6A6" w:themeFill="background1" w:themeFillShade="A6"/>
          </w:tcPr>
          <w:p w:rsidR="001C3891" w:rsidRPr="00AB7B2E" w:rsidRDefault="001C3891" w:rsidP="00254C09">
            <w:pPr>
              <w:spacing w:line="264" w:lineRule="auto"/>
              <w:jc w:val="center"/>
              <w:rPr>
                <w:b/>
              </w:rPr>
            </w:pPr>
            <w:r w:rsidRPr="00AB7B2E">
              <w:rPr>
                <w:b/>
              </w:rPr>
              <w:t>Khóa/Index</w:t>
            </w:r>
          </w:p>
        </w:tc>
        <w:tc>
          <w:tcPr>
            <w:tcW w:w="1415" w:type="dxa"/>
            <w:shd w:val="clear" w:color="auto" w:fill="A6A6A6" w:themeFill="background1" w:themeFillShade="A6"/>
          </w:tcPr>
          <w:p w:rsidR="001C3891" w:rsidRPr="00AB7B2E" w:rsidRDefault="001C3891" w:rsidP="00254C09">
            <w:pPr>
              <w:spacing w:line="264" w:lineRule="auto"/>
              <w:jc w:val="center"/>
              <w:rPr>
                <w:b/>
              </w:rPr>
            </w:pPr>
            <w:r w:rsidRPr="00AB7B2E">
              <w:rPr>
                <w:b/>
              </w:rPr>
              <w:t>Kiểu dữ liệu</w:t>
            </w:r>
          </w:p>
        </w:tc>
        <w:tc>
          <w:tcPr>
            <w:tcW w:w="1015" w:type="dxa"/>
            <w:shd w:val="clear" w:color="auto" w:fill="A6A6A6" w:themeFill="background1" w:themeFillShade="A6"/>
          </w:tcPr>
          <w:p w:rsidR="001C3891" w:rsidRPr="00AB7B2E" w:rsidRDefault="001C3891" w:rsidP="00254C09">
            <w:pPr>
              <w:spacing w:line="264" w:lineRule="auto"/>
              <w:jc w:val="center"/>
              <w:rPr>
                <w:b/>
              </w:rPr>
            </w:pPr>
            <w:r w:rsidRPr="00AB7B2E">
              <w:rPr>
                <w:b/>
              </w:rPr>
              <w:t>Độ dài</w:t>
            </w:r>
          </w:p>
        </w:tc>
        <w:tc>
          <w:tcPr>
            <w:tcW w:w="1420" w:type="dxa"/>
            <w:shd w:val="clear" w:color="auto" w:fill="A6A6A6" w:themeFill="background1" w:themeFillShade="A6"/>
          </w:tcPr>
          <w:p w:rsidR="001C3891" w:rsidRPr="00AB7B2E" w:rsidRDefault="001C3891" w:rsidP="00254C09">
            <w:pPr>
              <w:spacing w:line="264" w:lineRule="auto"/>
              <w:jc w:val="center"/>
              <w:rPr>
                <w:b/>
              </w:rPr>
            </w:pPr>
            <w:r w:rsidRPr="00AB7B2E">
              <w:rPr>
                <w:b/>
              </w:rPr>
              <w:t>Cho phép Null</w:t>
            </w:r>
          </w:p>
        </w:tc>
        <w:tc>
          <w:tcPr>
            <w:tcW w:w="1906" w:type="dxa"/>
            <w:shd w:val="clear" w:color="auto" w:fill="A6A6A6" w:themeFill="background1" w:themeFillShade="A6"/>
          </w:tcPr>
          <w:p w:rsidR="001C3891" w:rsidRPr="00AB7B2E" w:rsidRDefault="001C3891" w:rsidP="00254C09">
            <w:pPr>
              <w:spacing w:line="264" w:lineRule="auto"/>
              <w:jc w:val="center"/>
              <w:rPr>
                <w:b/>
              </w:rPr>
            </w:pPr>
            <w:r w:rsidRPr="00AB7B2E">
              <w:rPr>
                <w:b/>
              </w:rPr>
              <w:t>Mô tả</w:t>
            </w:r>
          </w:p>
        </w:tc>
      </w:tr>
      <w:tr w:rsidR="001C3891" w:rsidTr="00254C09">
        <w:trPr>
          <w:jc w:val="center"/>
        </w:trPr>
        <w:tc>
          <w:tcPr>
            <w:tcW w:w="1792" w:type="dxa"/>
          </w:tcPr>
          <w:p w:rsidR="001C3891" w:rsidRDefault="001C3891" w:rsidP="001C3891">
            <w:pPr>
              <w:spacing w:line="264" w:lineRule="auto"/>
            </w:pPr>
            <w:r>
              <w:t>id</w:t>
            </w:r>
          </w:p>
        </w:tc>
        <w:tc>
          <w:tcPr>
            <w:tcW w:w="1531" w:type="dxa"/>
          </w:tcPr>
          <w:p w:rsidR="001C3891" w:rsidRDefault="001C3891" w:rsidP="00254C09">
            <w:pPr>
              <w:spacing w:line="264" w:lineRule="auto"/>
            </w:pPr>
            <w:r>
              <w:t>Khóa</w:t>
            </w:r>
          </w:p>
        </w:tc>
        <w:tc>
          <w:tcPr>
            <w:tcW w:w="1415" w:type="dxa"/>
          </w:tcPr>
          <w:p w:rsidR="001C3891" w:rsidRDefault="001C3891" w:rsidP="00254C09">
            <w:pPr>
              <w:spacing w:line="264" w:lineRule="auto"/>
            </w:pPr>
            <w:r>
              <w:t>Int</w:t>
            </w:r>
          </w:p>
        </w:tc>
        <w:tc>
          <w:tcPr>
            <w:tcW w:w="1015" w:type="dxa"/>
          </w:tcPr>
          <w:p w:rsidR="001C3891" w:rsidRDefault="001C3891" w:rsidP="00254C09">
            <w:pPr>
              <w:spacing w:line="264" w:lineRule="auto"/>
            </w:pPr>
            <w:r>
              <w:t>11</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r>
              <w:t>Auto_increment</w:t>
            </w:r>
          </w:p>
        </w:tc>
      </w:tr>
      <w:tr w:rsidR="001C3891" w:rsidTr="00254C09">
        <w:trPr>
          <w:jc w:val="center"/>
        </w:trPr>
        <w:tc>
          <w:tcPr>
            <w:tcW w:w="1792" w:type="dxa"/>
          </w:tcPr>
          <w:p w:rsidR="001C3891" w:rsidRDefault="001C3891" w:rsidP="00254C09">
            <w:pPr>
              <w:spacing w:line="264" w:lineRule="auto"/>
            </w:pPr>
            <w:r>
              <w:t>Id_question</w:t>
            </w:r>
          </w:p>
        </w:tc>
        <w:tc>
          <w:tcPr>
            <w:tcW w:w="1531" w:type="dxa"/>
          </w:tcPr>
          <w:p w:rsidR="001C3891" w:rsidRDefault="001C3891" w:rsidP="00254C09">
            <w:pPr>
              <w:spacing w:line="264" w:lineRule="auto"/>
            </w:pPr>
            <w:r>
              <w:t>index</w:t>
            </w:r>
          </w:p>
        </w:tc>
        <w:tc>
          <w:tcPr>
            <w:tcW w:w="1415" w:type="dxa"/>
          </w:tcPr>
          <w:p w:rsidR="001C3891" w:rsidRDefault="001C3891" w:rsidP="001C3891">
            <w:pPr>
              <w:spacing w:line="264" w:lineRule="auto"/>
            </w:pPr>
            <w:r>
              <w:t>Int</w:t>
            </w:r>
          </w:p>
        </w:tc>
        <w:tc>
          <w:tcPr>
            <w:tcW w:w="1015" w:type="dxa"/>
          </w:tcPr>
          <w:p w:rsidR="001C3891" w:rsidRDefault="001C3891" w:rsidP="00254C09">
            <w:pPr>
              <w:spacing w:line="264" w:lineRule="auto"/>
            </w:pPr>
            <w:r>
              <w:t>11</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p>
        </w:tc>
      </w:tr>
      <w:tr w:rsidR="001C3891" w:rsidTr="00254C09">
        <w:trPr>
          <w:jc w:val="center"/>
        </w:trPr>
        <w:tc>
          <w:tcPr>
            <w:tcW w:w="1792" w:type="dxa"/>
          </w:tcPr>
          <w:p w:rsidR="001C3891" w:rsidRDefault="001C3891" w:rsidP="00254C09">
            <w:pPr>
              <w:spacing w:line="264" w:lineRule="auto"/>
            </w:pPr>
            <w:r>
              <w:t>Id_test</w:t>
            </w:r>
          </w:p>
        </w:tc>
        <w:tc>
          <w:tcPr>
            <w:tcW w:w="1531" w:type="dxa"/>
          </w:tcPr>
          <w:p w:rsidR="001C3891" w:rsidRDefault="001C3891" w:rsidP="00254C09">
            <w:pPr>
              <w:spacing w:line="264" w:lineRule="auto"/>
            </w:pPr>
            <w:r>
              <w:t>Index</w:t>
            </w:r>
          </w:p>
        </w:tc>
        <w:tc>
          <w:tcPr>
            <w:tcW w:w="1415" w:type="dxa"/>
          </w:tcPr>
          <w:p w:rsidR="001C3891" w:rsidRDefault="001C3891" w:rsidP="001C3891">
            <w:pPr>
              <w:spacing w:line="264" w:lineRule="auto"/>
            </w:pPr>
            <w:r>
              <w:t>Int</w:t>
            </w:r>
          </w:p>
        </w:tc>
        <w:tc>
          <w:tcPr>
            <w:tcW w:w="1015" w:type="dxa"/>
          </w:tcPr>
          <w:p w:rsidR="001C3891" w:rsidRDefault="001C3891" w:rsidP="00254C09">
            <w:pPr>
              <w:spacing w:line="264" w:lineRule="auto"/>
            </w:pPr>
            <w:r>
              <w:t>11</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p>
        </w:tc>
      </w:tr>
      <w:tr w:rsidR="001C3891" w:rsidTr="00254C09">
        <w:trPr>
          <w:jc w:val="center"/>
        </w:trPr>
        <w:tc>
          <w:tcPr>
            <w:tcW w:w="1792" w:type="dxa"/>
          </w:tcPr>
          <w:p w:rsidR="001C3891" w:rsidRDefault="001C3891" w:rsidP="00254C09">
            <w:pPr>
              <w:spacing w:line="264" w:lineRule="auto"/>
            </w:pPr>
            <w:r>
              <w:t>Id_course</w:t>
            </w:r>
          </w:p>
        </w:tc>
        <w:tc>
          <w:tcPr>
            <w:tcW w:w="1531" w:type="dxa"/>
          </w:tcPr>
          <w:p w:rsidR="001C3891" w:rsidRDefault="001C3891" w:rsidP="00254C09">
            <w:pPr>
              <w:spacing w:line="264" w:lineRule="auto"/>
            </w:pPr>
            <w:r>
              <w:t>Index</w:t>
            </w:r>
          </w:p>
        </w:tc>
        <w:tc>
          <w:tcPr>
            <w:tcW w:w="1415" w:type="dxa"/>
          </w:tcPr>
          <w:p w:rsidR="001C3891" w:rsidRDefault="001C3891" w:rsidP="001C3891">
            <w:pPr>
              <w:spacing w:line="264" w:lineRule="auto"/>
            </w:pPr>
            <w:r>
              <w:t>Int</w:t>
            </w:r>
          </w:p>
        </w:tc>
        <w:tc>
          <w:tcPr>
            <w:tcW w:w="1015" w:type="dxa"/>
          </w:tcPr>
          <w:p w:rsidR="001C3891" w:rsidRDefault="001C3891" w:rsidP="00254C09">
            <w:pPr>
              <w:spacing w:line="264" w:lineRule="auto"/>
            </w:pPr>
            <w:r>
              <w:t>11</w:t>
            </w:r>
          </w:p>
        </w:tc>
        <w:tc>
          <w:tcPr>
            <w:tcW w:w="1420" w:type="dxa"/>
          </w:tcPr>
          <w:p w:rsidR="001C3891" w:rsidRDefault="001C3891" w:rsidP="00254C09">
            <w:pPr>
              <w:spacing w:line="264" w:lineRule="auto"/>
            </w:pPr>
            <w:r>
              <w:t>No</w:t>
            </w:r>
          </w:p>
        </w:tc>
        <w:tc>
          <w:tcPr>
            <w:tcW w:w="1906" w:type="dxa"/>
          </w:tcPr>
          <w:p w:rsidR="001C3891" w:rsidRDefault="001C3891" w:rsidP="00254C09">
            <w:pPr>
              <w:spacing w:line="264" w:lineRule="auto"/>
            </w:pPr>
          </w:p>
        </w:tc>
      </w:tr>
    </w:tbl>
    <w:p w:rsidR="001C3891" w:rsidRDefault="001C3891" w:rsidP="001C3891">
      <w:pPr>
        <w:spacing w:line="264" w:lineRule="auto"/>
        <w:rPr>
          <w:b/>
          <w:i/>
        </w:rPr>
      </w:pPr>
    </w:p>
    <w:p w:rsidR="001C3891" w:rsidRDefault="001C3891" w:rsidP="001C3891">
      <w:pPr>
        <w:spacing w:line="264" w:lineRule="auto"/>
        <w:rPr>
          <w:b/>
          <w:i/>
        </w:rPr>
      </w:pPr>
    </w:p>
    <w:p w:rsidR="0003088E" w:rsidRDefault="0003088E" w:rsidP="00276D32">
      <w:pPr>
        <w:spacing w:line="264" w:lineRule="auto"/>
        <w:rPr>
          <w:b/>
          <w:i/>
        </w:rPr>
      </w:pPr>
    </w:p>
    <w:p w:rsidR="00276D32" w:rsidRPr="00D5788E" w:rsidRDefault="00276D32" w:rsidP="00276D32">
      <w:pPr>
        <w:spacing w:line="264" w:lineRule="auto"/>
        <w:rPr>
          <w:b/>
          <w:i/>
        </w:rPr>
      </w:pPr>
      <w:r w:rsidRPr="00D5788E">
        <w:rPr>
          <w:b/>
          <w:i/>
        </w:rPr>
        <w:t xml:space="preserve">Bảng </w:t>
      </w:r>
      <w:r w:rsidR="00D80FDA">
        <w:rPr>
          <w:b/>
          <w:i/>
        </w:rPr>
        <w:t>Grammar</w:t>
      </w:r>
      <w:r>
        <w:rPr>
          <w:b/>
          <w:i/>
        </w:rPr>
        <w:t>:</w:t>
      </w:r>
    </w:p>
    <w:tbl>
      <w:tblPr>
        <w:tblStyle w:val="TableGrid"/>
        <w:tblW w:w="9079" w:type="dxa"/>
        <w:jc w:val="center"/>
        <w:tblLook w:val="04A0" w:firstRow="1" w:lastRow="0" w:firstColumn="1" w:lastColumn="0" w:noHBand="0" w:noVBand="1"/>
      </w:tblPr>
      <w:tblGrid>
        <w:gridCol w:w="1524"/>
        <w:gridCol w:w="1531"/>
        <w:gridCol w:w="1465"/>
        <w:gridCol w:w="1143"/>
        <w:gridCol w:w="1510"/>
        <w:gridCol w:w="1906"/>
      </w:tblGrid>
      <w:tr w:rsidR="00AB7B2E" w:rsidRPr="00AB7B2E" w:rsidTr="00AB7B2E">
        <w:trPr>
          <w:jc w:val="center"/>
        </w:trPr>
        <w:tc>
          <w:tcPr>
            <w:tcW w:w="1537" w:type="dxa"/>
            <w:shd w:val="clear" w:color="auto" w:fill="A6A6A6" w:themeFill="background1" w:themeFillShade="A6"/>
          </w:tcPr>
          <w:p w:rsidR="00276D32" w:rsidRPr="00AB7B2E" w:rsidRDefault="00276D32" w:rsidP="00B4401D">
            <w:pPr>
              <w:spacing w:line="264" w:lineRule="auto"/>
              <w:jc w:val="center"/>
              <w:rPr>
                <w:b/>
              </w:rPr>
            </w:pPr>
            <w:r w:rsidRPr="00AB7B2E">
              <w:rPr>
                <w:b/>
              </w:rPr>
              <w:t>Tên cột</w:t>
            </w:r>
          </w:p>
        </w:tc>
        <w:tc>
          <w:tcPr>
            <w:tcW w:w="1531" w:type="dxa"/>
            <w:shd w:val="clear" w:color="auto" w:fill="A6A6A6" w:themeFill="background1" w:themeFillShade="A6"/>
          </w:tcPr>
          <w:p w:rsidR="00276D32" w:rsidRPr="00AB7B2E" w:rsidRDefault="00276D32" w:rsidP="00AB7B2E">
            <w:pPr>
              <w:spacing w:line="264" w:lineRule="auto"/>
              <w:jc w:val="center"/>
              <w:rPr>
                <w:b/>
              </w:rPr>
            </w:pPr>
            <w:r w:rsidRPr="00AB7B2E">
              <w:rPr>
                <w:b/>
              </w:rPr>
              <w:t>Khóa</w:t>
            </w:r>
            <w:r w:rsidR="00AB7B2E" w:rsidRPr="00AB7B2E">
              <w:rPr>
                <w:b/>
              </w:rPr>
              <w:t>/Index</w:t>
            </w:r>
          </w:p>
        </w:tc>
        <w:tc>
          <w:tcPr>
            <w:tcW w:w="1716" w:type="dxa"/>
            <w:shd w:val="clear" w:color="auto" w:fill="A6A6A6" w:themeFill="background1" w:themeFillShade="A6"/>
          </w:tcPr>
          <w:p w:rsidR="00276D32" w:rsidRPr="00AB7B2E" w:rsidRDefault="00276D32" w:rsidP="00B4401D">
            <w:pPr>
              <w:spacing w:line="264" w:lineRule="auto"/>
              <w:jc w:val="center"/>
              <w:rPr>
                <w:b/>
              </w:rPr>
            </w:pPr>
            <w:r w:rsidRPr="00AB7B2E">
              <w:rPr>
                <w:b/>
              </w:rPr>
              <w:t>Kiểu dữ liệu</w:t>
            </w:r>
          </w:p>
        </w:tc>
        <w:tc>
          <w:tcPr>
            <w:tcW w:w="1391" w:type="dxa"/>
            <w:shd w:val="clear" w:color="auto" w:fill="A6A6A6" w:themeFill="background1" w:themeFillShade="A6"/>
          </w:tcPr>
          <w:p w:rsidR="00276D32" w:rsidRPr="00AB7B2E" w:rsidRDefault="00276D32" w:rsidP="00B4401D">
            <w:pPr>
              <w:spacing w:line="264" w:lineRule="auto"/>
              <w:jc w:val="center"/>
              <w:rPr>
                <w:b/>
              </w:rPr>
            </w:pPr>
            <w:r w:rsidRPr="00AB7B2E">
              <w:rPr>
                <w:b/>
              </w:rPr>
              <w:t>Độ dài</w:t>
            </w:r>
          </w:p>
        </w:tc>
        <w:tc>
          <w:tcPr>
            <w:tcW w:w="1965" w:type="dxa"/>
            <w:shd w:val="clear" w:color="auto" w:fill="A6A6A6" w:themeFill="background1" w:themeFillShade="A6"/>
          </w:tcPr>
          <w:p w:rsidR="00276D32" w:rsidRPr="00AB7B2E" w:rsidRDefault="00276D32" w:rsidP="00B4401D">
            <w:pPr>
              <w:spacing w:line="264" w:lineRule="auto"/>
              <w:jc w:val="center"/>
              <w:rPr>
                <w:b/>
              </w:rPr>
            </w:pPr>
            <w:r w:rsidRPr="00AB7B2E">
              <w:rPr>
                <w:b/>
              </w:rPr>
              <w:t>Cho phép Null</w:t>
            </w:r>
          </w:p>
        </w:tc>
        <w:tc>
          <w:tcPr>
            <w:tcW w:w="939" w:type="dxa"/>
            <w:shd w:val="clear" w:color="auto" w:fill="A6A6A6" w:themeFill="background1" w:themeFillShade="A6"/>
          </w:tcPr>
          <w:p w:rsidR="00276D32" w:rsidRPr="00AB7B2E" w:rsidRDefault="00276D32" w:rsidP="00B4401D">
            <w:pPr>
              <w:spacing w:line="264" w:lineRule="auto"/>
              <w:jc w:val="center"/>
              <w:rPr>
                <w:b/>
              </w:rPr>
            </w:pPr>
            <w:r w:rsidRPr="00AB7B2E">
              <w:rPr>
                <w:b/>
              </w:rPr>
              <w:t>Mô tả</w:t>
            </w:r>
          </w:p>
        </w:tc>
      </w:tr>
      <w:tr w:rsidR="00276D32" w:rsidTr="00AB7B2E">
        <w:trPr>
          <w:jc w:val="center"/>
        </w:trPr>
        <w:tc>
          <w:tcPr>
            <w:tcW w:w="1537" w:type="dxa"/>
          </w:tcPr>
          <w:p w:rsidR="00276D32" w:rsidRDefault="00D80FDA" w:rsidP="00B4401D">
            <w:pPr>
              <w:spacing w:line="264" w:lineRule="auto"/>
            </w:pPr>
            <w:r>
              <w:t>Id_grammar</w:t>
            </w:r>
          </w:p>
        </w:tc>
        <w:tc>
          <w:tcPr>
            <w:tcW w:w="1531" w:type="dxa"/>
          </w:tcPr>
          <w:p w:rsidR="00276D32" w:rsidRDefault="00D80FDA" w:rsidP="00B4401D">
            <w:pPr>
              <w:spacing w:line="264" w:lineRule="auto"/>
            </w:pPr>
            <w:r>
              <w:t>Khóa</w:t>
            </w:r>
          </w:p>
        </w:tc>
        <w:tc>
          <w:tcPr>
            <w:tcW w:w="1716" w:type="dxa"/>
          </w:tcPr>
          <w:p w:rsidR="00276D32" w:rsidRDefault="00D80FDA" w:rsidP="00B4401D">
            <w:pPr>
              <w:spacing w:line="264" w:lineRule="auto"/>
            </w:pPr>
            <w:r>
              <w:t>Int</w:t>
            </w:r>
          </w:p>
        </w:tc>
        <w:tc>
          <w:tcPr>
            <w:tcW w:w="1391" w:type="dxa"/>
          </w:tcPr>
          <w:p w:rsidR="00276D32" w:rsidRDefault="00D80FDA" w:rsidP="00B4401D">
            <w:pPr>
              <w:spacing w:line="264" w:lineRule="auto"/>
            </w:pPr>
            <w:r>
              <w:t>11</w:t>
            </w:r>
          </w:p>
        </w:tc>
        <w:tc>
          <w:tcPr>
            <w:tcW w:w="1965" w:type="dxa"/>
          </w:tcPr>
          <w:p w:rsidR="00276D32" w:rsidRDefault="00D80FDA" w:rsidP="00B4401D">
            <w:pPr>
              <w:spacing w:line="264" w:lineRule="auto"/>
            </w:pPr>
            <w:r>
              <w:t>No</w:t>
            </w:r>
          </w:p>
        </w:tc>
        <w:tc>
          <w:tcPr>
            <w:tcW w:w="939" w:type="dxa"/>
          </w:tcPr>
          <w:p w:rsidR="00276D32" w:rsidRDefault="00D80FDA" w:rsidP="00B4401D">
            <w:pPr>
              <w:spacing w:line="264" w:lineRule="auto"/>
            </w:pPr>
            <w:r>
              <w:t>Auto_increment</w:t>
            </w:r>
          </w:p>
        </w:tc>
      </w:tr>
      <w:tr w:rsidR="00276D32" w:rsidTr="00AB7B2E">
        <w:trPr>
          <w:jc w:val="center"/>
        </w:trPr>
        <w:tc>
          <w:tcPr>
            <w:tcW w:w="1537" w:type="dxa"/>
          </w:tcPr>
          <w:p w:rsidR="00276D32" w:rsidRDefault="00D80FDA" w:rsidP="00B4401D">
            <w:pPr>
              <w:spacing w:line="264" w:lineRule="auto"/>
            </w:pPr>
            <w:r>
              <w:t>Tittle</w:t>
            </w:r>
          </w:p>
        </w:tc>
        <w:tc>
          <w:tcPr>
            <w:tcW w:w="1531" w:type="dxa"/>
          </w:tcPr>
          <w:p w:rsidR="00276D32" w:rsidRDefault="00276D32" w:rsidP="00B4401D">
            <w:pPr>
              <w:spacing w:line="264" w:lineRule="auto"/>
            </w:pPr>
          </w:p>
        </w:tc>
        <w:tc>
          <w:tcPr>
            <w:tcW w:w="1716" w:type="dxa"/>
          </w:tcPr>
          <w:p w:rsidR="00276D32" w:rsidRDefault="00D80FDA" w:rsidP="00B4401D">
            <w:pPr>
              <w:spacing w:line="264" w:lineRule="auto"/>
            </w:pPr>
            <w:r>
              <w:t>Varchar</w:t>
            </w:r>
          </w:p>
        </w:tc>
        <w:tc>
          <w:tcPr>
            <w:tcW w:w="1391" w:type="dxa"/>
          </w:tcPr>
          <w:p w:rsidR="00276D32" w:rsidRDefault="00D80FDA" w:rsidP="00B4401D">
            <w:pPr>
              <w:spacing w:line="264" w:lineRule="auto"/>
            </w:pPr>
            <w:r>
              <w:t>255</w:t>
            </w:r>
          </w:p>
        </w:tc>
        <w:tc>
          <w:tcPr>
            <w:tcW w:w="1965" w:type="dxa"/>
          </w:tcPr>
          <w:p w:rsidR="00276D32" w:rsidRDefault="00D80FDA" w:rsidP="00B4401D">
            <w:pPr>
              <w:spacing w:line="264" w:lineRule="auto"/>
            </w:pPr>
            <w:r>
              <w:t>No</w:t>
            </w:r>
          </w:p>
        </w:tc>
        <w:tc>
          <w:tcPr>
            <w:tcW w:w="939" w:type="dxa"/>
          </w:tcPr>
          <w:p w:rsidR="00276D32" w:rsidRDefault="00276D32" w:rsidP="00B4401D">
            <w:pPr>
              <w:spacing w:line="264" w:lineRule="auto"/>
            </w:pPr>
          </w:p>
        </w:tc>
      </w:tr>
      <w:tr w:rsidR="00276D32" w:rsidTr="00AB7B2E">
        <w:trPr>
          <w:jc w:val="center"/>
        </w:trPr>
        <w:tc>
          <w:tcPr>
            <w:tcW w:w="1537" w:type="dxa"/>
          </w:tcPr>
          <w:p w:rsidR="00276D32" w:rsidRDefault="00D80FDA" w:rsidP="00B4401D">
            <w:pPr>
              <w:spacing w:line="264" w:lineRule="auto"/>
            </w:pPr>
            <w:r>
              <w:t>Description</w:t>
            </w:r>
          </w:p>
        </w:tc>
        <w:tc>
          <w:tcPr>
            <w:tcW w:w="1531" w:type="dxa"/>
          </w:tcPr>
          <w:p w:rsidR="00276D32" w:rsidRDefault="00276D32" w:rsidP="00B4401D">
            <w:pPr>
              <w:spacing w:line="264" w:lineRule="auto"/>
            </w:pPr>
          </w:p>
        </w:tc>
        <w:tc>
          <w:tcPr>
            <w:tcW w:w="1716" w:type="dxa"/>
          </w:tcPr>
          <w:p w:rsidR="00276D32" w:rsidRDefault="00D80FDA" w:rsidP="00B4401D">
            <w:pPr>
              <w:spacing w:line="264" w:lineRule="auto"/>
            </w:pPr>
            <w:r>
              <w:t>Varchar</w:t>
            </w:r>
          </w:p>
        </w:tc>
        <w:tc>
          <w:tcPr>
            <w:tcW w:w="1391" w:type="dxa"/>
          </w:tcPr>
          <w:p w:rsidR="00276D32" w:rsidRDefault="00D80FDA" w:rsidP="00B4401D">
            <w:pPr>
              <w:spacing w:line="264" w:lineRule="auto"/>
            </w:pPr>
            <w:r>
              <w:t>255</w:t>
            </w:r>
          </w:p>
        </w:tc>
        <w:tc>
          <w:tcPr>
            <w:tcW w:w="1965" w:type="dxa"/>
          </w:tcPr>
          <w:p w:rsidR="00276D32" w:rsidRDefault="00D80FDA" w:rsidP="00B4401D">
            <w:pPr>
              <w:spacing w:line="264" w:lineRule="auto"/>
            </w:pPr>
            <w:r>
              <w:t>No</w:t>
            </w:r>
          </w:p>
        </w:tc>
        <w:tc>
          <w:tcPr>
            <w:tcW w:w="939" w:type="dxa"/>
          </w:tcPr>
          <w:p w:rsidR="00276D32" w:rsidRDefault="00276D32" w:rsidP="00B4401D">
            <w:pPr>
              <w:spacing w:line="264" w:lineRule="auto"/>
            </w:pPr>
          </w:p>
        </w:tc>
      </w:tr>
      <w:tr w:rsidR="00D80FDA" w:rsidTr="00AB7B2E">
        <w:trPr>
          <w:jc w:val="center"/>
        </w:trPr>
        <w:tc>
          <w:tcPr>
            <w:tcW w:w="1537" w:type="dxa"/>
          </w:tcPr>
          <w:p w:rsidR="00D80FDA" w:rsidRDefault="00D80FDA" w:rsidP="00B4401D">
            <w:pPr>
              <w:spacing w:line="264" w:lineRule="auto"/>
            </w:pPr>
            <w:r>
              <w:t>Content</w:t>
            </w:r>
          </w:p>
        </w:tc>
        <w:tc>
          <w:tcPr>
            <w:tcW w:w="1531" w:type="dxa"/>
          </w:tcPr>
          <w:p w:rsidR="00D80FDA" w:rsidRDefault="00D80FDA" w:rsidP="00B4401D">
            <w:pPr>
              <w:spacing w:line="264" w:lineRule="auto"/>
            </w:pPr>
          </w:p>
        </w:tc>
        <w:tc>
          <w:tcPr>
            <w:tcW w:w="1716" w:type="dxa"/>
          </w:tcPr>
          <w:p w:rsidR="00D80FDA" w:rsidRDefault="00D80FDA" w:rsidP="00B4401D">
            <w:pPr>
              <w:spacing w:line="264" w:lineRule="auto"/>
            </w:pPr>
            <w:r>
              <w:t>Varchar</w:t>
            </w:r>
          </w:p>
        </w:tc>
        <w:tc>
          <w:tcPr>
            <w:tcW w:w="1391" w:type="dxa"/>
          </w:tcPr>
          <w:p w:rsidR="00D80FDA" w:rsidRDefault="001C3891" w:rsidP="00B4401D">
            <w:pPr>
              <w:spacing w:line="264" w:lineRule="auto"/>
            </w:pPr>
            <w:r>
              <w:t>8000</w:t>
            </w:r>
          </w:p>
        </w:tc>
        <w:tc>
          <w:tcPr>
            <w:tcW w:w="1965" w:type="dxa"/>
          </w:tcPr>
          <w:p w:rsidR="00D80FDA" w:rsidRDefault="00D80FDA" w:rsidP="00B4401D">
            <w:pPr>
              <w:spacing w:line="264" w:lineRule="auto"/>
            </w:pPr>
            <w:r>
              <w:t>No</w:t>
            </w:r>
          </w:p>
        </w:tc>
        <w:tc>
          <w:tcPr>
            <w:tcW w:w="939" w:type="dxa"/>
          </w:tcPr>
          <w:p w:rsidR="00D80FDA" w:rsidRDefault="00D80FDA" w:rsidP="00B4401D">
            <w:pPr>
              <w:spacing w:line="264" w:lineRule="auto"/>
            </w:pPr>
          </w:p>
        </w:tc>
      </w:tr>
      <w:tr w:rsidR="00D80FDA" w:rsidTr="00AB7B2E">
        <w:trPr>
          <w:jc w:val="center"/>
        </w:trPr>
        <w:tc>
          <w:tcPr>
            <w:tcW w:w="1537" w:type="dxa"/>
          </w:tcPr>
          <w:p w:rsidR="00D80FDA" w:rsidRDefault="00D80FDA" w:rsidP="00B4401D">
            <w:pPr>
              <w:spacing w:line="264" w:lineRule="auto"/>
            </w:pPr>
            <w:r>
              <w:t>Id_course</w:t>
            </w:r>
          </w:p>
        </w:tc>
        <w:tc>
          <w:tcPr>
            <w:tcW w:w="1531" w:type="dxa"/>
          </w:tcPr>
          <w:p w:rsidR="00D80FDA" w:rsidRDefault="00D80FDA" w:rsidP="00B4401D">
            <w:pPr>
              <w:spacing w:line="264" w:lineRule="auto"/>
            </w:pPr>
            <w:r>
              <w:t>Index</w:t>
            </w:r>
          </w:p>
        </w:tc>
        <w:tc>
          <w:tcPr>
            <w:tcW w:w="1716" w:type="dxa"/>
          </w:tcPr>
          <w:p w:rsidR="00D80FDA" w:rsidRDefault="00D80FDA" w:rsidP="00B4401D">
            <w:pPr>
              <w:spacing w:line="264" w:lineRule="auto"/>
            </w:pPr>
            <w:r>
              <w:t>Int</w:t>
            </w:r>
          </w:p>
        </w:tc>
        <w:tc>
          <w:tcPr>
            <w:tcW w:w="1391" w:type="dxa"/>
          </w:tcPr>
          <w:p w:rsidR="00D80FDA" w:rsidRDefault="00D80FDA" w:rsidP="00B4401D">
            <w:pPr>
              <w:spacing w:line="264" w:lineRule="auto"/>
            </w:pPr>
            <w:r>
              <w:t>11</w:t>
            </w:r>
          </w:p>
        </w:tc>
        <w:tc>
          <w:tcPr>
            <w:tcW w:w="1965" w:type="dxa"/>
          </w:tcPr>
          <w:p w:rsidR="00D80FDA" w:rsidRDefault="00D80FDA" w:rsidP="00B4401D">
            <w:pPr>
              <w:spacing w:line="264" w:lineRule="auto"/>
            </w:pPr>
            <w:r>
              <w:t>No</w:t>
            </w:r>
          </w:p>
        </w:tc>
        <w:tc>
          <w:tcPr>
            <w:tcW w:w="939" w:type="dxa"/>
          </w:tcPr>
          <w:p w:rsidR="00D80FDA" w:rsidRDefault="00D80FDA" w:rsidP="00B4401D">
            <w:pPr>
              <w:spacing w:line="264" w:lineRule="auto"/>
            </w:pPr>
          </w:p>
        </w:tc>
      </w:tr>
      <w:tr w:rsidR="00D80FDA" w:rsidTr="00AB7B2E">
        <w:trPr>
          <w:jc w:val="center"/>
        </w:trPr>
        <w:tc>
          <w:tcPr>
            <w:tcW w:w="1537" w:type="dxa"/>
          </w:tcPr>
          <w:p w:rsidR="00D80FDA" w:rsidRDefault="00D80FDA" w:rsidP="00B4401D">
            <w:pPr>
              <w:spacing w:line="264" w:lineRule="auto"/>
            </w:pPr>
            <w:r>
              <w:t>id_teacher</w:t>
            </w:r>
          </w:p>
        </w:tc>
        <w:tc>
          <w:tcPr>
            <w:tcW w:w="1531" w:type="dxa"/>
          </w:tcPr>
          <w:p w:rsidR="00D80FDA" w:rsidRDefault="00D80FDA" w:rsidP="00B4401D">
            <w:pPr>
              <w:spacing w:line="264" w:lineRule="auto"/>
            </w:pPr>
            <w:r>
              <w:t>Index</w:t>
            </w:r>
          </w:p>
        </w:tc>
        <w:tc>
          <w:tcPr>
            <w:tcW w:w="1716" w:type="dxa"/>
          </w:tcPr>
          <w:p w:rsidR="00D80FDA" w:rsidRDefault="00D80FDA" w:rsidP="00B4401D">
            <w:pPr>
              <w:spacing w:line="264" w:lineRule="auto"/>
            </w:pPr>
            <w:r>
              <w:t>Int</w:t>
            </w:r>
          </w:p>
        </w:tc>
        <w:tc>
          <w:tcPr>
            <w:tcW w:w="1391" w:type="dxa"/>
          </w:tcPr>
          <w:p w:rsidR="00D80FDA" w:rsidRDefault="00D80FDA" w:rsidP="00B4401D">
            <w:pPr>
              <w:spacing w:line="264" w:lineRule="auto"/>
            </w:pPr>
            <w:r>
              <w:t>11</w:t>
            </w:r>
          </w:p>
        </w:tc>
        <w:tc>
          <w:tcPr>
            <w:tcW w:w="1965" w:type="dxa"/>
          </w:tcPr>
          <w:p w:rsidR="00D80FDA" w:rsidRDefault="00D80FDA" w:rsidP="00B4401D">
            <w:pPr>
              <w:spacing w:line="264" w:lineRule="auto"/>
            </w:pPr>
            <w:r>
              <w:t>No</w:t>
            </w:r>
          </w:p>
        </w:tc>
        <w:tc>
          <w:tcPr>
            <w:tcW w:w="939" w:type="dxa"/>
          </w:tcPr>
          <w:p w:rsidR="00D80FDA" w:rsidRDefault="00D80FDA" w:rsidP="00B4401D">
            <w:pPr>
              <w:spacing w:line="264" w:lineRule="auto"/>
            </w:pPr>
          </w:p>
        </w:tc>
      </w:tr>
    </w:tbl>
    <w:p w:rsidR="002052BD" w:rsidRPr="00254C09" w:rsidRDefault="003E117D" w:rsidP="00254C09">
      <w:pPr>
        <w:pStyle w:val="Heading2"/>
        <w:rPr>
          <w:i/>
        </w:rPr>
      </w:pPr>
      <w:bookmarkStart w:id="33" w:name="_Toc370744430"/>
      <w:r w:rsidRPr="00E73B3A">
        <w:t xml:space="preserve">Câu lệnh tạo </w:t>
      </w:r>
      <w:r w:rsidR="008001F4">
        <w:t>table/ store routines/ trigger</w:t>
      </w:r>
      <w:bookmarkEnd w:id="33"/>
    </w:p>
    <w:p w:rsidR="00254C09" w:rsidRPr="00C65C4F" w:rsidRDefault="00254C09" w:rsidP="00254C09">
      <w:pPr>
        <w:spacing w:line="264" w:lineRule="auto"/>
        <w:ind w:left="432"/>
        <w:rPr>
          <w:b/>
          <w:i/>
          <w:sz w:val="20"/>
          <w:szCs w:val="20"/>
        </w:rPr>
      </w:pPr>
      <w:r w:rsidRPr="00C65C4F">
        <w:rPr>
          <w:b/>
          <w:i/>
          <w:sz w:val="20"/>
          <w:szCs w:val="20"/>
        </w:rPr>
        <w:t>CREATE TABLE `answer` (</w:t>
      </w:r>
    </w:p>
    <w:p w:rsidR="00254C09" w:rsidRPr="00C65C4F" w:rsidRDefault="00254C09" w:rsidP="00254C09">
      <w:pPr>
        <w:spacing w:line="264" w:lineRule="auto"/>
        <w:ind w:left="432"/>
        <w:rPr>
          <w:b/>
          <w:i/>
          <w:sz w:val="20"/>
          <w:szCs w:val="20"/>
        </w:rPr>
      </w:pPr>
      <w:r w:rsidRPr="00C65C4F">
        <w:rPr>
          <w:b/>
          <w:i/>
          <w:sz w:val="20"/>
          <w:szCs w:val="20"/>
        </w:rPr>
        <w:t xml:space="preserve">  `id_answer` int(11) NOT NULL,</w:t>
      </w:r>
    </w:p>
    <w:p w:rsidR="00254C09" w:rsidRPr="00C65C4F" w:rsidRDefault="00254C09" w:rsidP="00254C09">
      <w:pPr>
        <w:spacing w:line="264" w:lineRule="auto"/>
        <w:ind w:left="432"/>
        <w:rPr>
          <w:b/>
          <w:i/>
          <w:sz w:val="20"/>
          <w:szCs w:val="20"/>
        </w:rPr>
      </w:pPr>
      <w:r w:rsidRPr="00C65C4F">
        <w:rPr>
          <w:b/>
          <w:i/>
          <w:sz w:val="20"/>
          <w:szCs w:val="20"/>
        </w:rPr>
        <w:t xml:space="preserve">  `answer` varchar(255) COLLATE utf8_unicode_ci NOT NULL</w:t>
      </w:r>
    </w:p>
    <w:p w:rsidR="007F11D4" w:rsidRPr="00C65C4F" w:rsidRDefault="00254C09" w:rsidP="00254C09">
      <w:pPr>
        <w:spacing w:line="264" w:lineRule="auto"/>
        <w:ind w:left="432"/>
        <w:rPr>
          <w:b/>
          <w:i/>
          <w:sz w:val="20"/>
          <w:szCs w:val="20"/>
        </w:rPr>
      </w:pPr>
      <w:r w:rsidRPr="00C65C4F">
        <w:rPr>
          <w:b/>
          <w:i/>
          <w:sz w:val="20"/>
          <w:szCs w:val="20"/>
        </w:rPr>
        <w:t>) ENGINE=InnoDB DEFAULT CHARSET=utf8 COLLATE=utf8_unicode_ci;</w:t>
      </w:r>
    </w:p>
    <w:p w:rsidR="00254C09" w:rsidRPr="00C65C4F" w:rsidRDefault="00254C09" w:rsidP="00254C09">
      <w:pPr>
        <w:spacing w:line="264" w:lineRule="auto"/>
        <w:ind w:left="432"/>
        <w:rPr>
          <w:b/>
          <w:i/>
          <w:sz w:val="20"/>
          <w:szCs w:val="20"/>
        </w:rPr>
      </w:pPr>
    </w:p>
    <w:p w:rsidR="00254C09" w:rsidRPr="00C65C4F" w:rsidRDefault="00254C09" w:rsidP="00254C09">
      <w:pPr>
        <w:spacing w:line="264" w:lineRule="auto"/>
        <w:ind w:left="432"/>
        <w:rPr>
          <w:b/>
          <w:i/>
          <w:sz w:val="20"/>
          <w:szCs w:val="20"/>
        </w:rPr>
      </w:pPr>
      <w:r w:rsidRPr="00C65C4F">
        <w:rPr>
          <w:b/>
          <w:i/>
          <w:sz w:val="20"/>
          <w:szCs w:val="20"/>
        </w:rPr>
        <w:t>CREATE TABLE `course` (</w:t>
      </w:r>
    </w:p>
    <w:p w:rsidR="00254C09" w:rsidRPr="00C65C4F" w:rsidRDefault="00254C09" w:rsidP="00254C09">
      <w:pPr>
        <w:spacing w:line="264" w:lineRule="auto"/>
        <w:ind w:left="432"/>
        <w:rPr>
          <w:b/>
          <w:i/>
          <w:sz w:val="20"/>
          <w:szCs w:val="20"/>
        </w:rPr>
      </w:pPr>
      <w:r w:rsidRPr="00C65C4F">
        <w:rPr>
          <w:b/>
          <w:i/>
          <w:sz w:val="20"/>
          <w:szCs w:val="20"/>
        </w:rPr>
        <w:t xml:space="preserve">  `id_course` int(11) NOT NULL,</w:t>
      </w:r>
    </w:p>
    <w:p w:rsidR="00254C09" w:rsidRPr="00C65C4F" w:rsidRDefault="00254C09" w:rsidP="00254C09">
      <w:pPr>
        <w:spacing w:line="264" w:lineRule="auto"/>
        <w:ind w:left="432"/>
        <w:rPr>
          <w:b/>
          <w:i/>
          <w:sz w:val="20"/>
          <w:szCs w:val="20"/>
        </w:rPr>
      </w:pPr>
      <w:r w:rsidRPr="00C65C4F">
        <w:rPr>
          <w:b/>
          <w:i/>
          <w:sz w:val="20"/>
          <w:szCs w:val="20"/>
        </w:rPr>
        <w:t xml:space="preserve">  `name_course`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ENGINE=InnoDB DEFAULT CHARSET=latin1;</w:t>
      </w:r>
    </w:p>
    <w:p w:rsidR="00254C09" w:rsidRPr="00C65C4F" w:rsidRDefault="00254C09" w:rsidP="00254C09">
      <w:pPr>
        <w:spacing w:line="264" w:lineRule="auto"/>
        <w:ind w:left="432"/>
        <w:rPr>
          <w:b/>
          <w:i/>
          <w:sz w:val="20"/>
          <w:szCs w:val="20"/>
        </w:rPr>
      </w:pPr>
    </w:p>
    <w:p w:rsidR="00254C09" w:rsidRPr="00C65C4F" w:rsidRDefault="00254C09" w:rsidP="00254C09">
      <w:pPr>
        <w:spacing w:line="264" w:lineRule="auto"/>
        <w:ind w:left="432"/>
        <w:rPr>
          <w:b/>
          <w:i/>
          <w:sz w:val="20"/>
          <w:szCs w:val="20"/>
        </w:rPr>
      </w:pPr>
      <w:r w:rsidRPr="00C65C4F">
        <w:rPr>
          <w:b/>
          <w:i/>
          <w:sz w:val="20"/>
          <w:szCs w:val="20"/>
        </w:rPr>
        <w:t>CREATE TABLE `grammar` (</w:t>
      </w:r>
    </w:p>
    <w:p w:rsidR="00254C09" w:rsidRPr="00C65C4F" w:rsidRDefault="00254C09" w:rsidP="00254C09">
      <w:pPr>
        <w:spacing w:line="264" w:lineRule="auto"/>
        <w:ind w:left="432"/>
        <w:rPr>
          <w:b/>
          <w:i/>
          <w:sz w:val="20"/>
          <w:szCs w:val="20"/>
        </w:rPr>
      </w:pPr>
      <w:r w:rsidRPr="00C65C4F">
        <w:rPr>
          <w:b/>
          <w:i/>
          <w:sz w:val="20"/>
          <w:szCs w:val="20"/>
        </w:rPr>
        <w:t xml:space="preserve">  `id_grammar` int(11) NOT NULL,</w:t>
      </w:r>
    </w:p>
    <w:p w:rsidR="00254C09" w:rsidRPr="00C65C4F" w:rsidRDefault="00254C09" w:rsidP="00254C09">
      <w:pPr>
        <w:spacing w:line="264" w:lineRule="auto"/>
        <w:ind w:left="432"/>
        <w:rPr>
          <w:b/>
          <w:i/>
          <w:sz w:val="20"/>
          <w:szCs w:val="20"/>
        </w:rPr>
      </w:pPr>
      <w:r w:rsidRPr="00C65C4F">
        <w:rPr>
          <w:b/>
          <w:i/>
          <w:sz w:val="20"/>
          <w:szCs w:val="20"/>
        </w:rPr>
        <w:t xml:space="preserve">  `tittle`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`description`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`content` varchar(8000)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`id_course` int(11) NOT NULL,</w:t>
      </w:r>
    </w:p>
    <w:p w:rsidR="00254C09" w:rsidRPr="00C65C4F" w:rsidRDefault="00254C09" w:rsidP="00254C09">
      <w:pPr>
        <w:spacing w:line="264" w:lineRule="auto"/>
        <w:ind w:left="432"/>
        <w:rPr>
          <w:b/>
          <w:i/>
          <w:sz w:val="20"/>
          <w:szCs w:val="20"/>
        </w:rPr>
      </w:pPr>
      <w:r w:rsidRPr="00C65C4F">
        <w:rPr>
          <w:b/>
          <w:i/>
          <w:sz w:val="20"/>
          <w:szCs w:val="20"/>
        </w:rPr>
        <w:t xml:space="preserve">  `id_teacher` int(11) NOT NULL</w:t>
      </w:r>
    </w:p>
    <w:p w:rsidR="00254C09" w:rsidRPr="00C65C4F" w:rsidRDefault="00254C09" w:rsidP="00254C09">
      <w:pPr>
        <w:spacing w:line="264" w:lineRule="auto"/>
        <w:ind w:left="432"/>
        <w:rPr>
          <w:b/>
          <w:i/>
          <w:sz w:val="20"/>
          <w:szCs w:val="20"/>
        </w:rPr>
      </w:pPr>
      <w:r w:rsidRPr="00C65C4F">
        <w:rPr>
          <w:b/>
          <w:i/>
          <w:sz w:val="20"/>
          <w:szCs w:val="20"/>
        </w:rPr>
        <w:t>) ENGINE=InnoDB DEFAULT CHARSET=latin1;</w:t>
      </w:r>
    </w:p>
    <w:p w:rsidR="00254C09" w:rsidRPr="00C65C4F" w:rsidRDefault="00254C09" w:rsidP="00254C09">
      <w:pPr>
        <w:spacing w:line="264" w:lineRule="auto"/>
        <w:ind w:left="432"/>
        <w:rPr>
          <w:b/>
          <w:i/>
          <w:sz w:val="20"/>
          <w:szCs w:val="20"/>
        </w:rPr>
      </w:pPr>
    </w:p>
    <w:p w:rsidR="00254C09" w:rsidRPr="00C65C4F" w:rsidRDefault="00254C09" w:rsidP="00254C09">
      <w:pPr>
        <w:spacing w:line="264" w:lineRule="auto"/>
        <w:ind w:left="432"/>
        <w:rPr>
          <w:b/>
          <w:i/>
          <w:sz w:val="20"/>
          <w:szCs w:val="20"/>
        </w:rPr>
      </w:pPr>
      <w:r w:rsidRPr="00C65C4F">
        <w:rPr>
          <w:b/>
          <w:i/>
          <w:sz w:val="20"/>
          <w:szCs w:val="20"/>
        </w:rPr>
        <w:t>CREATE TABLE `question` (</w:t>
      </w:r>
    </w:p>
    <w:p w:rsidR="00254C09" w:rsidRPr="00C65C4F" w:rsidRDefault="00254C09" w:rsidP="00254C09">
      <w:pPr>
        <w:spacing w:line="264" w:lineRule="auto"/>
        <w:ind w:left="432"/>
        <w:rPr>
          <w:b/>
          <w:i/>
          <w:sz w:val="20"/>
          <w:szCs w:val="20"/>
        </w:rPr>
      </w:pPr>
      <w:r w:rsidRPr="00C65C4F">
        <w:rPr>
          <w:b/>
          <w:i/>
          <w:sz w:val="20"/>
          <w:szCs w:val="20"/>
        </w:rPr>
        <w:t xml:space="preserve">  `id_question` int(11) NOT NULL,</w:t>
      </w:r>
    </w:p>
    <w:p w:rsidR="00254C09" w:rsidRPr="00C65C4F" w:rsidRDefault="00254C09" w:rsidP="00254C09">
      <w:pPr>
        <w:spacing w:line="264" w:lineRule="auto"/>
        <w:ind w:left="432"/>
        <w:rPr>
          <w:b/>
          <w:i/>
          <w:sz w:val="20"/>
          <w:szCs w:val="20"/>
        </w:rPr>
      </w:pPr>
      <w:r w:rsidRPr="00C65C4F">
        <w:rPr>
          <w:b/>
          <w:i/>
          <w:sz w:val="20"/>
          <w:szCs w:val="20"/>
        </w:rPr>
        <w:t xml:space="preserve">  `name_question`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`choice1`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`choice2`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`choice3`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`choice4`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`answer` varchar(255) CHARACTER SET utf8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`id_course` int(11) NOT NULL,</w:t>
      </w:r>
    </w:p>
    <w:p w:rsidR="00254C09" w:rsidRPr="00C65C4F" w:rsidRDefault="00254C09" w:rsidP="00254C09">
      <w:pPr>
        <w:spacing w:line="264" w:lineRule="auto"/>
        <w:ind w:left="432"/>
        <w:rPr>
          <w:b/>
          <w:i/>
          <w:sz w:val="20"/>
          <w:szCs w:val="20"/>
        </w:rPr>
      </w:pPr>
      <w:r w:rsidRPr="00C65C4F">
        <w:rPr>
          <w:b/>
          <w:i/>
          <w:sz w:val="20"/>
          <w:szCs w:val="20"/>
        </w:rPr>
        <w:t xml:space="preserve">  `id_teacher` int(11) NOT NULL</w:t>
      </w:r>
    </w:p>
    <w:p w:rsidR="00254C09" w:rsidRDefault="00254C09" w:rsidP="00254C09">
      <w:pPr>
        <w:spacing w:line="264" w:lineRule="auto"/>
        <w:ind w:left="432"/>
        <w:rPr>
          <w:b/>
          <w:i/>
          <w:sz w:val="20"/>
          <w:szCs w:val="20"/>
        </w:rPr>
      </w:pPr>
      <w:r w:rsidRPr="00C65C4F">
        <w:rPr>
          <w:b/>
          <w:i/>
          <w:sz w:val="20"/>
          <w:szCs w:val="20"/>
        </w:rPr>
        <w:lastRenderedPageBreak/>
        <w:t>) ENGINE=InnoDB DEFAULT CHARSET=latin1;</w:t>
      </w:r>
    </w:p>
    <w:p w:rsidR="00C65C4F" w:rsidRPr="00C65C4F" w:rsidRDefault="00C65C4F" w:rsidP="00254C09">
      <w:pPr>
        <w:spacing w:line="264" w:lineRule="auto"/>
        <w:ind w:left="432"/>
        <w:rPr>
          <w:b/>
          <w:i/>
          <w:sz w:val="20"/>
          <w:szCs w:val="20"/>
        </w:rPr>
      </w:pPr>
    </w:p>
    <w:p w:rsidR="00254C09" w:rsidRPr="00C65C4F" w:rsidRDefault="00254C09" w:rsidP="00254C09">
      <w:pPr>
        <w:spacing w:line="264" w:lineRule="auto"/>
        <w:ind w:left="432"/>
        <w:rPr>
          <w:b/>
          <w:i/>
          <w:sz w:val="20"/>
          <w:szCs w:val="20"/>
        </w:rPr>
      </w:pPr>
      <w:r w:rsidRPr="00C65C4F">
        <w:rPr>
          <w:b/>
          <w:i/>
          <w:sz w:val="20"/>
          <w:szCs w:val="20"/>
        </w:rPr>
        <w:t>CREATE TABLE `quiz_test` (</w:t>
      </w:r>
    </w:p>
    <w:p w:rsidR="00254C09" w:rsidRPr="00C65C4F" w:rsidRDefault="00254C09" w:rsidP="00254C09">
      <w:pPr>
        <w:spacing w:line="264" w:lineRule="auto"/>
        <w:ind w:left="432"/>
        <w:rPr>
          <w:b/>
          <w:i/>
          <w:sz w:val="20"/>
          <w:szCs w:val="20"/>
        </w:rPr>
      </w:pPr>
      <w:r w:rsidRPr="00C65C4F">
        <w:rPr>
          <w:b/>
          <w:i/>
          <w:sz w:val="20"/>
          <w:szCs w:val="20"/>
        </w:rPr>
        <w:t xml:space="preserve">  `id` int(11) NOT NULL,</w:t>
      </w:r>
    </w:p>
    <w:p w:rsidR="00254C09" w:rsidRPr="00C65C4F" w:rsidRDefault="00254C09" w:rsidP="00254C09">
      <w:pPr>
        <w:spacing w:line="264" w:lineRule="auto"/>
        <w:ind w:left="432"/>
        <w:rPr>
          <w:b/>
          <w:i/>
          <w:sz w:val="20"/>
          <w:szCs w:val="20"/>
        </w:rPr>
      </w:pPr>
      <w:r w:rsidRPr="00C65C4F">
        <w:rPr>
          <w:b/>
          <w:i/>
          <w:sz w:val="20"/>
          <w:szCs w:val="20"/>
        </w:rPr>
        <w:t xml:space="preserve">  `id_question` int(11) NOT NULL,</w:t>
      </w:r>
    </w:p>
    <w:p w:rsidR="00254C09" w:rsidRPr="00C65C4F" w:rsidRDefault="00254C09" w:rsidP="00254C09">
      <w:pPr>
        <w:spacing w:line="264" w:lineRule="auto"/>
        <w:ind w:left="432"/>
        <w:rPr>
          <w:b/>
          <w:i/>
          <w:sz w:val="20"/>
          <w:szCs w:val="20"/>
        </w:rPr>
      </w:pPr>
      <w:r w:rsidRPr="00C65C4F">
        <w:rPr>
          <w:b/>
          <w:i/>
          <w:sz w:val="20"/>
          <w:szCs w:val="20"/>
        </w:rPr>
        <w:t xml:space="preserve">  `id_test` int(11) NOT NULL,</w:t>
      </w:r>
    </w:p>
    <w:p w:rsidR="00254C09" w:rsidRPr="00C65C4F" w:rsidRDefault="00254C09" w:rsidP="00254C09">
      <w:pPr>
        <w:spacing w:line="264" w:lineRule="auto"/>
        <w:ind w:left="432"/>
        <w:rPr>
          <w:b/>
          <w:i/>
          <w:sz w:val="20"/>
          <w:szCs w:val="20"/>
        </w:rPr>
      </w:pPr>
      <w:r w:rsidRPr="00C65C4F">
        <w:rPr>
          <w:b/>
          <w:i/>
          <w:sz w:val="20"/>
          <w:szCs w:val="20"/>
        </w:rPr>
        <w:t xml:space="preserve">  `id_course` int(11) NOT NULL,</w:t>
      </w:r>
    </w:p>
    <w:p w:rsidR="00254C09" w:rsidRPr="00C65C4F" w:rsidRDefault="00254C09" w:rsidP="00254C09">
      <w:pPr>
        <w:spacing w:line="264" w:lineRule="auto"/>
        <w:ind w:left="432"/>
        <w:rPr>
          <w:b/>
          <w:i/>
          <w:sz w:val="20"/>
          <w:szCs w:val="20"/>
        </w:rPr>
      </w:pPr>
      <w:r w:rsidRPr="00C65C4F">
        <w:rPr>
          <w:b/>
          <w:i/>
          <w:sz w:val="20"/>
          <w:szCs w:val="20"/>
        </w:rPr>
        <w:t xml:space="preserve">  `name_question` varchar(255)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`choice1` varchar(255)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`choice2` varchar(255)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`choice3` text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`choice4` varchar(255) COLLATE utf8_unicode_ci NOT NULL,</w:t>
      </w:r>
    </w:p>
    <w:p w:rsidR="00254C09" w:rsidRPr="00C65C4F" w:rsidRDefault="00254C09" w:rsidP="00254C09">
      <w:pPr>
        <w:spacing w:line="264" w:lineRule="auto"/>
        <w:ind w:left="432"/>
        <w:rPr>
          <w:b/>
          <w:i/>
          <w:sz w:val="20"/>
          <w:szCs w:val="20"/>
        </w:rPr>
      </w:pPr>
      <w:r w:rsidRPr="00C65C4F">
        <w:rPr>
          <w:b/>
          <w:i/>
          <w:sz w:val="20"/>
          <w:szCs w:val="20"/>
        </w:rPr>
        <w:t xml:space="preserve">  `answer` varchar(255) COLLATE utf8_unicode_ci NOT NULL</w:t>
      </w:r>
    </w:p>
    <w:p w:rsidR="00254C09" w:rsidRPr="00C65C4F" w:rsidRDefault="00254C09" w:rsidP="00254C09">
      <w:pPr>
        <w:spacing w:line="264" w:lineRule="auto"/>
        <w:ind w:left="432"/>
        <w:rPr>
          <w:b/>
          <w:i/>
          <w:sz w:val="20"/>
          <w:szCs w:val="20"/>
        </w:rPr>
      </w:pPr>
      <w:r w:rsidRPr="00C65C4F">
        <w:rPr>
          <w:b/>
          <w:i/>
          <w:sz w:val="20"/>
          <w:szCs w:val="20"/>
        </w:rPr>
        <w:t>) ENGINE=InnoDB DEFAULT CHARSET=utf8 COLLATE=utf8_unicode_ci;</w:t>
      </w:r>
    </w:p>
    <w:p w:rsidR="00C65C4F" w:rsidRPr="00C65C4F" w:rsidRDefault="00C65C4F" w:rsidP="00254C09">
      <w:pPr>
        <w:spacing w:line="264" w:lineRule="auto"/>
        <w:ind w:left="432"/>
        <w:rPr>
          <w:b/>
          <w:i/>
          <w:sz w:val="20"/>
          <w:szCs w:val="20"/>
        </w:rPr>
      </w:pPr>
    </w:p>
    <w:p w:rsidR="00C65C4F" w:rsidRPr="00C65C4F" w:rsidRDefault="00C65C4F" w:rsidP="00C65C4F">
      <w:pPr>
        <w:spacing w:line="264" w:lineRule="auto"/>
        <w:ind w:left="432"/>
        <w:rPr>
          <w:b/>
          <w:i/>
          <w:sz w:val="20"/>
          <w:szCs w:val="20"/>
        </w:rPr>
      </w:pPr>
      <w:r w:rsidRPr="00C65C4F">
        <w:rPr>
          <w:b/>
          <w:i/>
          <w:sz w:val="20"/>
          <w:szCs w:val="20"/>
        </w:rPr>
        <w:t>CREATE TABLE `student` (</w:t>
      </w:r>
    </w:p>
    <w:p w:rsidR="00C65C4F" w:rsidRPr="00C65C4F" w:rsidRDefault="00C65C4F" w:rsidP="00C65C4F">
      <w:pPr>
        <w:spacing w:line="264" w:lineRule="auto"/>
        <w:ind w:left="432"/>
        <w:rPr>
          <w:b/>
          <w:i/>
          <w:sz w:val="20"/>
          <w:szCs w:val="20"/>
        </w:rPr>
      </w:pPr>
      <w:r w:rsidRPr="00C65C4F">
        <w:rPr>
          <w:b/>
          <w:i/>
          <w:sz w:val="20"/>
          <w:szCs w:val="20"/>
        </w:rPr>
        <w:t xml:space="preserve">  `id_student` int(11) NOT NULL,</w:t>
      </w:r>
    </w:p>
    <w:p w:rsidR="00C65C4F" w:rsidRPr="00C65C4F" w:rsidRDefault="00C65C4F" w:rsidP="00C65C4F">
      <w:pPr>
        <w:spacing w:line="264" w:lineRule="auto"/>
        <w:ind w:left="432"/>
        <w:rPr>
          <w:b/>
          <w:i/>
          <w:sz w:val="20"/>
          <w:szCs w:val="20"/>
        </w:rPr>
      </w:pPr>
      <w:r w:rsidRPr="00C65C4F">
        <w:rPr>
          <w:b/>
          <w:i/>
          <w:sz w:val="20"/>
          <w:szCs w:val="20"/>
        </w:rPr>
        <w:t xml:space="preserve">  `name_student` varchar(50) COLLATE utf8_unicode_ci NOT NULL,</w:t>
      </w:r>
    </w:p>
    <w:p w:rsidR="00C65C4F" w:rsidRPr="00C65C4F" w:rsidRDefault="00C65C4F" w:rsidP="00C65C4F">
      <w:pPr>
        <w:spacing w:line="264" w:lineRule="auto"/>
        <w:ind w:left="432"/>
        <w:rPr>
          <w:b/>
          <w:i/>
          <w:sz w:val="20"/>
          <w:szCs w:val="20"/>
        </w:rPr>
      </w:pPr>
      <w:r w:rsidRPr="00C65C4F">
        <w:rPr>
          <w:b/>
          <w:i/>
          <w:sz w:val="20"/>
          <w:szCs w:val="20"/>
        </w:rPr>
        <w:t xml:space="preserve">  `email` varchar(50) COLLATE utf8_unicode_ci NOT NULL,</w:t>
      </w:r>
    </w:p>
    <w:p w:rsidR="00C65C4F" w:rsidRPr="00C65C4F" w:rsidRDefault="00C65C4F" w:rsidP="00C65C4F">
      <w:pPr>
        <w:spacing w:line="264" w:lineRule="auto"/>
        <w:ind w:left="432"/>
        <w:rPr>
          <w:b/>
          <w:i/>
          <w:sz w:val="20"/>
          <w:szCs w:val="20"/>
        </w:rPr>
      </w:pPr>
      <w:r w:rsidRPr="00C65C4F">
        <w:rPr>
          <w:b/>
          <w:i/>
          <w:sz w:val="20"/>
          <w:szCs w:val="20"/>
        </w:rPr>
        <w:t xml:space="preserve">  `phone_number` text COLLATE utf8_unicode_ci NOT NULL,</w:t>
      </w:r>
    </w:p>
    <w:p w:rsidR="00C65C4F" w:rsidRPr="00C65C4F" w:rsidRDefault="00C65C4F" w:rsidP="00C65C4F">
      <w:pPr>
        <w:spacing w:line="264" w:lineRule="auto"/>
        <w:ind w:left="432"/>
        <w:rPr>
          <w:b/>
          <w:i/>
          <w:sz w:val="20"/>
          <w:szCs w:val="20"/>
        </w:rPr>
      </w:pPr>
      <w:r w:rsidRPr="00C65C4F">
        <w:rPr>
          <w:b/>
          <w:i/>
          <w:sz w:val="20"/>
          <w:szCs w:val="20"/>
        </w:rPr>
        <w:t xml:space="preserve">  `username` varchar(50) COLLATE utf8_unicode_ci NOT NULL,</w:t>
      </w:r>
    </w:p>
    <w:p w:rsidR="00C65C4F" w:rsidRPr="00C65C4F" w:rsidRDefault="00C65C4F" w:rsidP="00C65C4F">
      <w:pPr>
        <w:spacing w:line="264" w:lineRule="auto"/>
        <w:ind w:left="432"/>
        <w:rPr>
          <w:b/>
          <w:i/>
          <w:sz w:val="20"/>
          <w:szCs w:val="20"/>
        </w:rPr>
      </w:pPr>
      <w:r w:rsidRPr="00C65C4F">
        <w:rPr>
          <w:b/>
          <w:i/>
          <w:sz w:val="20"/>
          <w:szCs w:val="20"/>
        </w:rPr>
        <w:t xml:space="preserve">  `password` varchar(50) COLLATE utf8_unicode_ci NOT NULL</w:t>
      </w:r>
    </w:p>
    <w:p w:rsidR="00C65C4F" w:rsidRPr="00C65C4F" w:rsidRDefault="00C65C4F" w:rsidP="00C65C4F">
      <w:pPr>
        <w:spacing w:line="264" w:lineRule="auto"/>
        <w:ind w:left="432"/>
        <w:rPr>
          <w:b/>
          <w:i/>
          <w:sz w:val="20"/>
          <w:szCs w:val="20"/>
        </w:rPr>
      </w:pPr>
      <w:r w:rsidRPr="00C65C4F">
        <w:rPr>
          <w:b/>
          <w:i/>
          <w:sz w:val="20"/>
          <w:szCs w:val="20"/>
        </w:rPr>
        <w:t>) ENGINE=InnoDB DEFAULT CHARSET=utf8 COLLATE=utf8_unicode_ci;</w:t>
      </w:r>
    </w:p>
    <w:p w:rsidR="00C65C4F" w:rsidRPr="00C65C4F" w:rsidRDefault="00C65C4F" w:rsidP="00C65C4F">
      <w:pPr>
        <w:spacing w:line="264" w:lineRule="auto"/>
        <w:ind w:left="432"/>
        <w:rPr>
          <w:b/>
          <w:i/>
          <w:sz w:val="20"/>
          <w:szCs w:val="20"/>
        </w:rPr>
      </w:pPr>
    </w:p>
    <w:p w:rsidR="00C65C4F" w:rsidRPr="00C65C4F" w:rsidRDefault="00C65C4F" w:rsidP="00C65C4F">
      <w:pPr>
        <w:spacing w:line="264" w:lineRule="auto"/>
        <w:ind w:left="432"/>
        <w:rPr>
          <w:b/>
          <w:i/>
          <w:sz w:val="20"/>
          <w:szCs w:val="20"/>
        </w:rPr>
      </w:pPr>
      <w:r w:rsidRPr="00C65C4F">
        <w:rPr>
          <w:b/>
          <w:i/>
          <w:sz w:val="20"/>
          <w:szCs w:val="20"/>
        </w:rPr>
        <w:t>CREATE TABLE `teacher` (</w:t>
      </w:r>
    </w:p>
    <w:p w:rsidR="00C65C4F" w:rsidRPr="00C65C4F" w:rsidRDefault="00C65C4F" w:rsidP="00C65C4F">
      <w:pPr>
        <w:spacing w:line="264" w:lineRule="auto"/>
        <w:ind w:left="432"/>
        <w:rPr>
          <w:b/>
          <w:i/>
          <w:sz w:val="20"/>
          <w:szCs w:val="20"/>
        </w:rPr>
      </w:pPr>
      <w:r w:rsidRPr="00C65C4F">
        <w:rPr>
          <w:b/>
          <w:i/>
          <w:sz w:val="20"/>
          <w:szCs w:val="20"/>
        </w:rPr>
        <w:t xml:space="preserve">  `id_teacher` int(11) NOT NULL,</w:t>
      </w:r>
    </w:p>
    <w:p w:rsidR="00C65C4F" w:rsidRPr="00C65C4F" w:rsidRDefault="00C65C4F" w:rsidP="00C65C4F">
      <w:pPr>
        <w:spacing w:line="264" w:lineRule="auto"/>
        <w:ind w:left="432"/>
        <w:rPr>
          <w:b/>
          <w:i/>
          <w:sz w:val="20"/>
          <w:szCs w:val="20"/>
        </w:rPr>
      </w:pPr>
      <w:r w:rsidRPr="00C65C4F">
        <w:rPr>
          <w:b/>
          <w:i/>
          <w:sz w:val="20"/>
          <w:szCs w:val="20"/>
        </w:rPr>
        <w:t xml:space="preserve">  `name_teacher` varchar(255) CHARACTER SET utf8 COLLATE utf8_unicode_ci NOT NULL,</w:t>
      </w:r>
    </w:p>
    <w:p w:rsidR="00C65C4F" w:rsidRPr="00C65C4F" w:rsidRDefault="00C65C4F" w:rsidP="00C65C4F">
      <w:pPr>
        <w:spacing w:line="264" w:lineRule="auto"/>
        <w:ind w:left="432"/>
        <w:rPr>
          <w:b/>
          <w:i/>
          <w:sz w:val="20"/>
          <w:szCs w:val="20"/>
        </w:rPr>
      </w:pPr>
      <w:r w:rsidRPr="00C65C4F">
        <w:rPr>
          <w:b/>
          <w:i/>
          <w:sz w:val="20"/>
          <w:szCs w:val="20"/>
        </w:rPr>
        <w:t xml:space="preserve">  `email` varchar(255) NOT NULL,</w:t>
      </w:r>
    </w:p>
    <w:p w:rsidR="00C65C4F" w:rsidRPr="00C65C4F" w:rsidRDefault="00C65C4F" w:rsidP="00C65C4F">
      <w:pPr>
        <w:spacing w:line="264" w:lineRule="auto"/>
        <w:ind w:left="432"/>
        <w:rPr>
          <w:b/>
          <w:i/>
          <w:sz w:val="20"/>
          <w:szCs w:val="20"/>
        </w:rPr>
      </w:pPr>
      <w:r w:rsidRPr="00C65C4F">
        <w:rPr>
          <w:b/>
          <w:i/>
          <w:sz w:val="20"/>
          <w:szCs w:val="20"/>
        </w:rPr>
        <w:t xml:space="preserve">  `phone_number` varchar(50) NOT NULL,</w:t>
      </w:r>
    </w:p>
    <w:p w:rsidR="00C65C4F" w:rsidRPr="00C65C4F" w:rsidRDefault="00C65C4F" w:rsidP="00C65C4F">
      <w:pPr>
        <w:spacing w:line="264" w:lineRule="auto"/>
        <w:ind w:left="432"/>
        <w:rPr>
          <w:b/>
          <w:i/>
          <w:sz w:val="20"/>
          <w:szCs w:val="20"/>
        </w:rPr>
      </w:pPr>
      <w:r w:rsidRPr="00C65C4F">
        <w:rPr>
          <w:b/>
          <w:i/>
          <w:sz w:val="20"/>
          <w:szCs w:val="20"/>
        </w:rPr>
        <w:t xml:space="preserve">  `username` varchar(255) NOT NULL,</w:t>
      </w:r>
    </w:p>
    <w:p w:rsidR="00C65C4F" w:rsidRPr="00C65C4F" w:rsidRDefault="00C65C4F" w:rsidP="00C65C4F">
      <w:pPr>
        <w:spacing w:line="264" w:lineRule="auto"/>
        <w:ind w:left="432"/>
        <w:rPr>
          <w:b/>
          <w:i/>
          <w:sz w:val="20"/>
          <w:szCs w:val="20"/>
        </w:rPr>
      </w:pPr>
      <w:r w:rsidRPr="00C65C4F">
        <w:rPr>
          <w:b/>
          <w:i/>
          <w:sz w:val="20"/>
          <w:szCs w:val="20"/>
        </w:rPr>
        <w:t xml:space="preserve">  `password` varchar(255) NOT NULL</w:t>
      </w:r>
    </w:p>
    <w:p w:rsidR="00C65C4F" w:rsidRDefault="00C65C4F" w:rsidP="00C65C4F">
      <w:pPr>
        <w:spacing w:line="264" w:lineRule="auto"/>
        <w:ind w:left="432"/>
        <w:rPr>
          <w:b/>
          <w:i/>
          <w:sz w:val="20"/>
          <w:szCs w:val="20"/>
        </w:rPr>
      </w:pPr>
      <w:r w:rsidRPr="00C65C4F">
        <w:rPr>
          <w:b/>
          <w:i/>
          <w:sz w:val="20"/>
          <w:szCs w:val="20"/>
        </w:rPr>
        <w:t>) ENGINE=InnoDB DEFAULT CHARSET=latin1;</w:t>
      </w:r>
    </w:p>
    <w:p w:rsidR="00C65C4F" w:rsidRPr="00C65C4F" w:rsidRDefault="00C65C4F" w:rsidP="00C65C4F">
      <w:pPr>
        <w:spacing w:line="264" w:lineRule="auto"/>
        <w:ind w:left="432"/>
        <w:rPr>
          <w:b/>
          <w:i/>
          <w:sz w:val="20"/>
          <w:szCs w:val="20"/>
        </w:rPr>
      </w:pPr>
    </w:p>
    <w:p w:rsidR="00C65C4F" w:rsidRPr="00C65C4F" w:rsidRDefault="00C65C4F" w:rsidP="00C65C4F">
      <w:pPr>
        <w:spacing w:line="264" w:lineRule="auto"/>
        <w:ind w:left="432"/>
        <w:rPr>
          <w:b/>
          <w:i/>
          <w:sz w:val="20"/>
          <w:szCs w:val="20"/>
        </w:rPr>
      </w:pPr>
      <w:r w:rsidRPr="00C65C4F">
        <w:rPr>
          <w:b/>
          <w:i/>
          <w:sz w:val="20"/>
          <w:szCs w:val="20"/>
        </w:rPr>
        <w:t>CREATE TABLE `test` (</w:t>
      </w:r>
    </w:p>
    <w:p w:rsidR="00C65C4F" w:rsidRPr="00C65C4F" w:rsidRDefault="00C65C4F" w:rsidP="00C65C4F">
      <w:pPr>
        <w:spacing w:line="264" w:lineRule="auto"/>
        <w:ind w:left="432"/>
        <w:rPr>
          <w:b/>
          <w:i/>
          <w:sz w:val="20"/>
          <w:szCs w:val="20"/>
        </w:rPr>
      </w:pPr>
      <w:r w:rsidRPr="00C65C4F">
        <w:rPr>
          <w:b/>
          <w:i/>
          <w:sz w:val="20"/>
          <w:szCs w:val="20"/>
        </w:rPr>
        <w:t xml:space="preserve">  `id_test` int(11) NOT NULL,</w:t>
      </w:r>
    </w:p>
    <w:p w:rsidR="00C65C4F" w:rsidRPr="00C65C4F" w:rsidRDefault="00C65C4F" w:rsidP="00C65C4F">
      <w:pPr>
        <w:spacing w:line="264" w:lineRule="auto"/>
        <w:ind w:left="432"/>
        <w:rPr>
          <w:b/>
          <w:i/>
          <w:sz w:val="20"/>
          <w:szCs w:val="20"/>
        </w:rPr>
      </w:pPr>
      <w:r w:rsidRPr="00C65C4F">
        <w:rPr>
          <w:b/>
          <w:i/>
          <w:sz w:val="20"/>
          <w:szCs w:val="20"/>
        </w:rPr>
        <w:t xml:space="preserve">  `name_test` varchar(255) CHARACTER SET utf8 COLLATE utf8_unicode_ci NOT NULL,</w:t>
      </w:r>
    </w:p>
    <w:p w:rsidR="00C65C4F" w:rsidRPr="00C65C4F" w:rsidRDefault="00C65C4F" w:rsidP="00C65C4F">
      <w:pPr>
        <w:spacing w:line="264" w:lineRule="auto"/>
        <w:ind w:left="432"/>
        <w:rPr>
          <w:b/>
          <w:i/>
          <w:sz w:val="20"/>
          <w:szCs w:val="20"/>
        </w:rPr>
      </w:pPr>
      <w:r w:rsidRPr="00C65C4F">
        <w:rPr>
          <w:b/>
          <w:i/>
          <w:sz w:val="20"/>
          <w:szCs w:val="20"/>
        </w:rPr>
        <w:t xml:space="preserve">  `id_course` int(11) NOT NULL,</w:t>
      </w:r>
    </w:p>
    <w:p w:rsidR="00C65C4F" w:rsidRPr="00C65C4F" w:rsidRDefault="00C65C4F" w:rsidP="00C65C4F">
      <w:pPr>
        <w:spacing w:line="264" w:lineRule="auto"/>
        <w:ind w:left="432"/>
        <w:rPr>
          <w:b/>
          <w:i/>
          <w:sz w:val="20"/>
          <w:szCs w:val="20"/>
        </w:rPr>
      </w:pPr>
      <w:r w:rsidRPr="00C65C4F">
        <w:rPr>
          <w:b/>
          <w:i/>
          <w:sz w:val="20"/>
          <w:szCs w:val="20"/>
        </w:rPr>
        <w:t xml:space="preserve">  `id_teacher` int(11) NOT NULL</w:t>
      </w:r>
    </w:p>
    <w:p w:rsidR="00C65C4F" w:rsidRDefault="00C65C4F" w:rsidP="00C65C4F">
      <w:pPr>
        <w:spacing w:line="264" w:lineRule="auto"/>
        <w:ind w:left="432"/>
        <w:rPr>
          <w:b/>
          <w:i/>
          <w:sz w:val="20"/>
          <w:szCs w:val="20"/>
        </w:rPr>
      </w:pPr>
      <w:r w:rsidRPr="00C65C4F">
        <w:rPr>
          <w:b/>
          <w:i/>
          <w:sz w:val="20"/>
          <w:szCs w:val="20"/>
        </w:rPr>
        <w:t>) ENGINE=InnoDB DEFAULT CHARSET=latin1;</w:t>
      </w:r>
    </w:p>
    <w:p w:rsidR="00C65C4F" w:rsidRPr="00C65C4F" w:rsidRDefault="00C65C4F" w:rsidP="00C65C4F">
      <w:pPr>
        <w:spacing w:line="264" w:lineRule="auto"/>
        <w:ind w:left="432"/>
        <w:rPr>
          <w:b/>
          <w:i/>
          <w:sz w:val="20"/>
          <w:szCs w:val="20"/>
        </w:rPr>
      </w:pPr>
    </w:p>
    <w:p w:rsidR="00C65C4F" w:rsidRPr="00C65C4F" w:rsidRDefault="00C65C4F" w:rsidP="00C65C4F">
      <w:pPr>
        <w:spacing w:line="264" w:lineRule="auto"/>
        <w:ind w:left="432"/>
        <w:rPr>
          <w:b/>
          <w:i/>
          <w:sz w:val="20"/>
          <w:szCs w:val="20"/>
        </w:rPr>
      </w:pPr>
      <w:r w:rsidRPr="00C65C4F">
        <w:rPr>
          <w:b/>
          <w:i/>
          <w:sz w:val="20"/>
          <w:szCs w:val="20"/>
        </w:rPr>
        <w:t>CREATE TABLE `user` (</w:t>
      </w:r>
    </w:p>
    <w:p w:rsidR="00C65C4F" w:rsidRPr="00C65C4F" w:rsidRDefault="00C65C4F" w:rsidP="00C65C4F">
      <w:pPr>
        <w:spacing w:line="264" w:lineRule="auto"/>
        <w:ind w:left="432"/>
        <w:rPr>
          <w:b/>
          <w:i/>
          <w:sz w:val="20"/>
          <w:szCs w:val="20"/>
        </w:rPr>
      </w:pPr>
      <w:r w:rsidRPr="00C65C4F">
        <w:rPr>
          <w:b/>
          <w:i/>
          <w:sz w:val="20"/>
          <w:szCs w:val="20"/>
        </w:rPr>
        <w:t xml:space="preserve">  `username` varchar(50) COLLATE utf8_unicode_ci NOT NULL,</w:t>
      </w:r>
    </w:p>
    <w:p w:rsidR="00C65C4F" w:rsidRPr="00C65C4F" w:rsidRDefault="00C65C4F" w:rsidP="00C65C4F">
      <w:pPr>
        <w:spacing w:line="264" w:lineRule="auto"/>
        <w:ind w:left="432"/>
        <w:rPr>
          <w:b/>
          <w:i/>
          <w:sz w:val="20"/>
          <w:szCs w:val="20"/>
        </w:rPr>
      </w:pPr>
      <w:r w:rsidRPr="00C65C4F">
        <w:rPr>
          <w:b/>
          <w:i/>
          <w:sz w:val="20"/>
          <w:szCs w:val="20"/>
        </w:rPr>
        <w:t xml:space="preserve">  `password` varchar(50) COLLATE utf8_unicode_ci NOT NULL</w:t>
      </w:r>
    </w:p>
    <w:p w:rsidR="00C65C4F" w:rsidRPr="00C65C4F" w:rsidRDefault="00C65C4F" w:rsidP="00C65C4F">
      <w:pPr>
        <w:spacing w:line="264" w:lineRule="auto"/>
        <w:ind w:left="432"/>
        <w:rPr>
          <w:b/>
          <w:i/>
          <w:sz w:val="22"/>
          <w:szCs w:val="22"/>
        </w:rPr>
      </w:pPr>
      <w:r w:rsidRPr="00C65C4F">
        <w:rPr>
          <w:b/>
          <w:i/>
          <w:sz w:val="20"/>
          <w:szCs w:val="20"/>
        </w:rPr>
        <w:t>) ENGINE=InnoDB DEFAULT CHARSET=utf8 COLLATE=utf8_unicode_ci;</w:t>
      </w:r>
    </w:p>
    <w:p w:rsidR="007B55FD" w:rsidRPr="00E73B3A" w:rsidRDefault="003810F2" w:rsidP="008001F4">
      <w:pPr>
        <w:pStyle w:val="Heading1"/>
      </w:pPr>
      <w:bookmarkStart w:id="34" w:name="_Toc370744431"/>
      <w:r>
        <w:lastRenderedPageBreak/>
        <w:t>T</w:t>
      </w:r>
      <w:r w:rsidR="007B55FD" w:rsidRPr="00E73B3A">
        <w:t>hiết kế giao diện</w:t>
      </w:r>
      <w:bookmarkEnd w:id="34"/>
    </w:p>
    <w:p w:rsidR="00DD10E5" w:rsidRDefault="002052BD" w:rsidP="008001F4">
      <w:pPr>
        <w:pStyle w:val="Heading2"/>
      </w:pPr>
      <w:bookmarkStart w:id="35" w:name="_Toc370744432"/>
      <w:r w:rsidRPr="00E73B3A">
        <w:t>Giao diện quản trị:</w:t>
      </w:r>
      <w:bookmarkEnd w:id="35"/>
    </w:p>
    <w:p w:rsidR="00C65C4F" w:rsidRDefault="00C65C4F" w:rsidP="00C65C4F">
      <w:pPr>
        <w:pStyle w:val="Heading3"/>
      </w:pPr>
      <w:r>
        <w:t>Đăng nhập</w:t>
      </w:r>
    </w:p>
    <w:p w:rsidR="00C65C4F" w:rsidRPr="00C65C4F" w:rsidRDefault="00C65C4F" w:rsidP="00C65C4F">
      <w:r>
        <w:rPr>
          <w:noProof/>
        </w:rPr>
        <w:drawing>
          <wp:inline distT="0" distB="0" distL="0" distR="0">
            <wp:extent cx="5760720" cy="32118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11830"/>
                    </a:xfrm>
                    <a:prstGeom prst="rect">
                      <a:avLst/>
                    </a:prstGeom>
                  </pic:spPr>
                </pic:pic>
              </a:graphicData>
            </a:graphic>
          </wp:inline>
        </w:drawing>
      </w:r>
    </w:p>
    <w:p w:rsidR="00FC3258" w:rsidRDefault="00FC3258" w:rsidP="00DD10E5">
      <w:pPr>
        <w:pStyle w:val="Heading3"/>
      </w:pPr>
      <w:bookmarkStart w:id="36" w:name="_Toc370744433"/>
      <w:r w:rsidRPr="00E73B3A">
        <w:t xml:space="preserve">Quản lý </w:t>
      </w:r>
      <w:bookmarkEnd w:id="36"/>
      <w:r w:rsidR="00C65C4F">
        <w:t>giáo viên</w:t>
      </w:r>
    </w:p>
    <w:p w:rsidR="00C65C4F" w:rsidRDefault="00C65C4F" w:rsidP="00C65C4F">
      <w:pPr>
        <w:ind w:left="720"/>
      </w:pPr>
      <w:r>
        <w:rPr>
          <w:noProof/>
        </w:rPr>
        <w:drawing>
          <wp:inline distT="0" distB="0" distL="0" distR="0">
            <wp:extent cx="5760720" cy="3545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h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inline>
        </w:drawing>
      </w:r>
    </w:p>
    <w:p w:rsidR="00C65C4F" w:rsidRDefault="00C65C4F" w:rsidP="00C65C4F">
      <w:pPr>
        <w:ind w:left="720"/>
      </w:pPr>
      <w:r>
        <w:t>Thêm thông tin giáo viên</w:t>
      </w:r>
    </w:p>
    <w:p w:rsidR="00C65C4F" w:rsidRDefault="00C65C4F" w:rsidP="00C65C4F">
      <w:pPr>
        <w:ind w:left="720"/>
      </w:pPr>
      <w:r>
        <w:rPr>
          <w:noProof/>
        </w:rPr>
        <w:lastRenderedPageBreak/>
        <w:drawing>
          <wp:inline distT="0" distB="0" distL="0" distR="0">
            <wp:extent cx="5760720" cy="38011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h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inline>
        </w:drawing>
      </w:r>
    </w:p>
    <w:p w:rsidR="00C65C4F" w:rsidRDefault="00C65C4F" w:rsidP="00C65C4F">
      <w:pPr>
        <w:ind w:left="720"/>
      </w:pPr>
      <w:r>
        <w:t>Sửa thông tin giáo viên</w:t>
      </w:r>
    </w:p>
    <w:p w:rsidR="00C65C4F" w:rsidRPr="00C65C4F" w:rsidRDefault="00C65C4F" w:rsidP="00C65C4F">
      <w:pPr>
        <w:ind w:left="720"/>
      </w:pPr>
      <w:r>
        <w:rPr>
          <w:noProof/>
        </w:rPr>
        <w:drawing>
          <wp:inline distT="0" distB="0" distL="0" distR="0">
            <wp:extent cx="5760720" cy="3813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h1.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813175"/>
                    </a:xfrm>
                    <a:prstGeom prst="rect">
                      <a:avLst/>
                    </a:prstGeom>
                  </pic:spPr>
                </pic:pic>
              </a:graphicData>
            </a:graphic>
          </wp:inline>
        </w:drawing>
      </w:r>
    </w:p>
    <w:p w:rsidR="00FC3258" w:rsidRDefault="00FC3258" w:rsidP="003810F2">
      <w:pPr>
        <w:pStyle w:val="Heading3"/>
      </w:pPr>
      <w:bookmarkStart w:id="37" w:name="_Toc370744434"/>
      <w:r w:rsidRPr="00E73B3A">
        <w:lastRenderedPageBreak/>
        <w:t xml:space="preserve">Quản lý </w:t>
      </w:r>
      <w:bookmarkEnd w:id="37"/>
      <w:r w:rsidR="00C65C4F">
        <w:t>sinh viên</w:t>
      </w:r>
    </w:p>
    <w:p w:rsidR="00C65C4F" w:rsidRPr="00C65C4F" w:rsidRDefault="00C65C4F" w:rsidP="00C65C4F">
      <w:pPr>
        <w:ind w:left="720"/>
      </w:pPr>
      <w:r>
        <w:rPr>
          <w:noProof/>
        </w:rPr>
        <w:drawing>
          <wp:inline distT="0" distB="0" distL="0" distR="0">
            <wp:extent cx="5760720" cy="3228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h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inline>
        </w:drawing>
      </w:r>
    </w:p>
    <w:p w:rsidR="00FC3258" w:rsidRDefault="00FC3258" w:rsidP="003810F2">
      <w:pPr>
        <w:pStyle w:val="Heading3"/>
      </w:pPr>
      <w:bookmarkStart w:id="38" w:name="_Toc370744435"/>
      <w:r w:rsidRPr="00E73B3A">
        <w:t xml:space="preserve">Quản lý </w:t>
      </w:r>
      <w:bookmarkEnd w:id="38"/>
      <w:r w:rsidR="00C65C4F">
        <w:t>khóa học</w:t>
      </w:r>
    </w:p>
    <w:p w:rsidR="00C65C4F" w:rsidRPr="00C65C4F" w:rsidRDefault="00C65C4F" w:rsidP="00C65C4F">
      <w:pPr>
        <w:ind w:left="720"/>
      </w:pPr>
      <w:r>
        <w:rPr>
          <w:noProof/>
        </w:rPr>
        <w:drawing>
          <wp:inline distT="0" distB="0" distL="0" distR="0">
            <wp:extent cx="5760720" cy="39611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nh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961130"/>
                    </a:xfrm>
                    <a:prstGeom prst="rect">
                      <a:avLst/>
                    </a:prstGeom>
                  </pic:spPr>
                </pic:pic>
              </a:graphicData>
            </a:graphic>
          </wp:inline>
        </w:drawing>
      </w:r>
    </w:p>
    <w:p w:rsidR="00C65C4F" w:rsidRDefault="00C65C4F" w:rsidP="00C65C4F">
      <w:pPr>
        <w:pStyle w:val="Heading3"/>
      </w:pPr>
      <w:r>
        <w:lastRenderedPageBreak/>
        <w:t>Quản lý câu hỏi</w:t>
      </w:r>
    </w:p>
    <w:p w:rsidR="00C65C4F" w:rsidRDefault="00C65C4F" w:rsidP="00C65C4F">
      <w:pPr>
        <w:ind w:left="720"/>
      </w:pPr>
      <w:r>
        <w:rPr>
          <w:noProof/>
        </w:rPr>
        <w:drawing>
          <wp:inline distT="0" distB="0" distL="0" distR="0">
            <wp:extent cx="5760720" cy="29273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h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rsidR="00C65C4F" w:rsidRPr="00C65C4F" w:rsidRDefault="00C65C4F" w:rsidP="00C65C4F">
      <w:pPr>
        <w:ind w:left="720"/>
      </w:pPr>
      <w:r>
        <w:rPr>
          <w:noProof/>
        </w:rPr>
        <w:drawing>
          <wp:inline distT="0" distB="0" distL="0" distR="0">
            <wp:extent cx="5760720" cy="29273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nh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rsidR="00C65C4F" w:rsidRDefault="00C65C4F" w:rsidP="00C65C4F">
      <w:pPr>
        <w:pStyle w:val="Heading3"/>
      </w:pPr>
      <w:r>
        <w:lastRenderedPageBreak/>
        <w:t>Ngữ pháp</w:t>
      </w:r>
    </w:p>
    <w:p w:rsidR="00C65C4F" w:rsidRDefault="00C65C4F" w:rsidP="00C65C4F">
      <w:pPr>
        <w:ind w:left="720"/>
      </w:pPr>
      <w:r>
        <w:rPr>
          <w:noProof/>
        </w:rPr>
        <w:drawing>
          <wp:inline distT="0" distB="0" distL="0" distR="0">
            <wp:extent cx="5760720" cy="40163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nh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016375"/>
                    </a:xfrm>
                    <a:prstGeom prst="rect">
                      <a:avLst/>
                    </a:prstGeom>
                  </pic:spPr>
                </pic:pic>
              </a:graphicData>
            </a:graphic>
          </wp:inline>
        </w:drawing>
      </w:r>
    </w:p>
    <w:p w:rsidR="00C65C4F" w:rsidRPr="00C65C4F" w:rsidRDefault="00C65C4F" w:rsidP="00C65C4F">
      <w:pPr>
        <w:ind w:left="720"/>
      </w:pPr>
      <w:r>
        <w:rPr>
          <w:noProof/>
        </w:rPr>
        <w:drawing>
          <wp:inline distT="0" distB="0" distL="0" distR="0">
            <wp:extent cx="5760720" cy="4153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h1.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53535"/>
                    </a:xfrm>
                    <a:prstGeom prst="rect">
                      <a:avLst/>
                    </a:prstGeom>
                  </pic:spPr>
                </pic:pic>
              </a:graphicData>
            </a:graphic>
          </wp:inline>
        </w:drawing>
      </w:r>
    </w:p>
    <w:p w:rsidR="00C65C4F" w:rsidRDefault="00C65C4F" w:rsidP="00C65C4F">
      <w:pPr>
        <w:pStyle w:val="Heading3"/>
      </w:pPr>
      <w:r>
        <w:lastRenderedPageBreak/>
        <w:t>Đề luyện tập</w:t>
      </w:r>
    </w:p>
    <w:p w:rsidR="00C65C4F" w:rsidRPr="00C65C4F" w:rsidRDefault="00C65C4F" w:rsidP="00C65C4F">
      <w:pPr>
        <w:ind w:left="576"/>
      </w:pPr>
      <w:r>
        <w:rPr>
          <w:noProof/>
        </w:rPr>
        <w:drawing>
          <wp:inline distT="0" distB="0" distL="0" distR="0">
            <wp:extent cx="5760720" cy="3230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nh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rsidR="00C65C4F" w:rsidRPr="00C65C4F" w:rsidRDefault="00C65C4F" w:rsidP="00C65C4F">
      <w:r>
        <w:tab/>
      </w:r>
      <w:r>
        <w:rPr>
          <w:noProof/>
        </w:rPr>
        <w:drawing>
          <wp:inline distT="0" distB="0" distL="0" distR="0">
            <wp:extent cx="5760720" cy="34220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nh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422015"/>
                    </a:xfrm>
                    <a:prstGeom prst="rect">
                      <a:avLst/>
                    </a:prstGeom>
                  </pic:spPr>
                </pic:pic>
              </a:graphicData>
            </a:graphic>
          </wp:inline>
        </w:drawing>
      </w:r>
    </w:p>
    <w:p w:rsidR="00DD10E5" w:rsidRDefault="00DD10E5" w:rsidP="00DD10E5"/>
    <w:p w:rsidR="00C65C4F" w:rsidRDefault="00C65C4F" w:rsidP="00DD10E5"/>
    <w:p w:rsidR="00C65C4F" w:rsidRDefault="00C65C4F" w:rsidP="00DD10E5"/>
    <w:p w:rsidR="00C65C4F" w:rsidRPr="00E73B3A" w:rsidRDefault="00C65C4F" w:rsidP="00DD10E5"/>
    <w:p w:rsidR="00DD10E5" w:rsidRPr="00E73B3A" w:rsidRDefault="00FC3258" w:rsidP="003810F2">
      <w:pPr>
        <w:pStyle w:val="Heading2"/>
      </w:pPr>
      <w:bookmarkStart w:id="39" w:name="_Toc370744436"/>
      <w:r w:rsidRPr="00E73B3A">
        <w:lastRenderedPageBreak/>
        <w:t xml:space="preserve">Trang </w:t>
      </w:r>
      <w:bookmarkEnd w:id="39"/>
      <w:r w:rsidR="00C65C4F">
        <w:t>teacher</w:t>
      </w:r>
    </w:p>
    <w:p w:rsidR="00FC3258" w:rsidRDefault="00C65C4F" w:rsidP="003810F2">
      <w:pPr>
        <w:pStyle w:val="Heading3"/>
      </w:pPr>
      <w:bookmarkStart w:id="40" w:name="_Toc370744437"/>
      <w:bookmarkEnd w:id="40"/>
      <w:r>
        <w:t>Đăng nhập</w:t>
      </w:r>
    </w:p>
    <w:p w:rsidR="00C65C4F" w:rsidRPr="00C65C4F" w:rsidRDefault="00C65C4F" w:rsidP="00C65C4F">
      <w:pPr>
        <w:ind w:left="720"/>
      </w:pPr>
      <w:r>
        <w:rPr>
          <w:noProof/>
        </w:rPr>
        <w:drawing>
          <wp:inline distT="0" distB="0" distL="0" distR="0">
            <wp:extent cx="5760720" cy="4497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nh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rsidR="00C65C4F" w:rsidRDefault="00C65C4F" w:rsidP="00C65C4F">
      <w:pPr>
        <w:pStyle w:val="Heading3"/>
      </w:pPr>
      <w:r>
        <w:lastRenderedPageBreak/>
        <w:t>Quản lý câu hỏi</w:t>
      </w:r>
    </w:p>
    <w:p w:rsidR="00C65C4F" w:rsidRPr="00C65C4F" w:rsidRDefault="006E392E" w:rsidP="00C65C4F">
      <w:pPr>
        <w:ind w:left="720"/>
      </w:pPr>
      <w:r>
        <w:rPr>
          <w:noProof/>
        </w:rPr>
        <w:drawing>
          <wp:inline distT="0" distB="0" distL="0" distR="0">
            <wp:extent cx="5760720" cy="42583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nh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258310"/>
                    </a:xfrm>
                    <a:prstGeom prst="rect">
                      <a:avLst/>
                    </a:prstGeom>
                  </pic:spPr>
                </pic:pic>
              </a:graphicData>
            </a:graphic>
          </wp:inline>
        </w:drawing>
      </w:r>
    </w:p>
    <w:p w:rsidR="00C65C4F" w:rsidRDefault="00C65C4F" w:rsidP="00C65C4F">
      <w:pPr>
        <w:pStyle w:val="Heading3"/>
      </w:pPr>
      <w:r>
        <w:t>Đề luyện tập</w:t>
      </w:r>
    </w:p>
    <w:p w:rsidR="006E392E" w:rsidRDefault="006E392E" w:rsidP="006E392E">
      <w:pPr>
        <w:ind w:left="720"/>
      </w:pPr>
      <w:r>
        <w:rPr>
          <w:noProof/>
        </w:rPr>
        <w:drawing>
          <wp:inline distT="0" distB="0" distL="0" distR="0">
            <wp:extent cx="5760720" cy="34740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nh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74085"/>
                    </a:xfrm>
                    <a:prstGeom prst="rect">
                      <a:avLst/>
                    </a:prstGeom>
                  </pic:spPr>
                </pic:pic>
              </a:graphicData>
            </a:graphic>
          </wp:inline>
        </w:drawing>
      </w:r>
    </w:p>
    <w:p w:rsidR="006E392E" w:rsidRDefault="006E392E" w:rsidP="006E392E">
      <w:pPr>
        <w:ind w:left="720"/>
      </w:pPr>
      <w:r>
        <w:rPr>
          <w:noProof/>
        </w:rPr>
        <w:lastRenderedPageBreak/>
        <w:drawing>
          <wp:inline distT="0" distB="0" distL="0" distR="0">
            <wp:extent cx="5760720" cy="39001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nh1.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900170"/>
                    </a:xfrm>
                    <a:prstGeom prst="rect">
                      <a:avLst/>
                    </a:prstGeom>
                  </pic:spPr>
                </pic:pic>
              </a:graphicData>
            </a:graphic>
          </wp:inline>
        </w:drawing>
      </w:r>
    </w:p>
    <w:p w:rsidR="006E392E" w:rsidRPr="006E392E" w:rsidRDefault="006E392E" w:rsidP="006E392E">
      <w:pPr>
        <w:ind w:left="720"/>
      </w:pPr>
      <w:r>
        <w:rPr>
          <w:noProof/>
        </w:rPr>
        <w:drawing>
          <wp:inline distT="0" distB="0" distL="0" distR="0">
            <wp:extent cx="5760720" cy="29914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nh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991485"/>
                    </a:xfrm>
                    <a:prstGeom prst="rect">
                      <a:avLst/>
                    </a:prstGeom>
                  </pic:spPr>
                </pic:pic>
              </a:graphicData>
            </a:graphic>
          </wp:inline>
        </w:drawing>
      </w:r>
    </w:p>
    <w:p w:rsidR="00C65C4F" w:rsidRDefault="00C65C4F" w:rsidP="00C65C4F">
      <w:pPr>
        <w:pStyle w:val="Heading3"/>
      </w:pPr>
      <w:r>
        <w:lastRenderedPageBreak/>
        <w:t>Ngữ pháp</w:t>
      </w:r>
    </w:p>
    <w:p w:rsidR="006E392E" w:rsidRDefault="006E392E" w:rsidP="006E392E">
      <w:pPr>
        <w:ind w:left="432"/>
      </w:pPr>
      <w:r>
        <w:rPr>
          <w:noProof/>
        </w:rPr>
        <w:drawing>
          <wp:inline distT="0" distB="0" distL="0" distR="0">
            <wp:extent cx="5760720" cy="40468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nh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46855"/>
                    </a:xfrm>
                    <a:prstGeom prst="rect">
                      <a:avLst/>
                    </a:prstGeom>
                  </pic:spPr>
                </pic:pic>
              </a:graphicData>
            </a:graphic>
          </wp:inline>
        </w:drawing>
      </w:r>
    </w:p>
    <w:p w:rsidR="006E392E" w:rsidRDefault="006E392E" w:rsidP="006E392E">
      <w:pPr>
        <w:ind w:left="432"/>
      </w:pPr>
      <w:r>
        <w:rPr>
          <w:noProof/>
        </w:rPr>
        <w:drawing>
          <wp:inline distT="0" distB="0" distL="0" distR="0">
            <wp:extent cx="5760720" cy="43268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nh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26890"/>
                    </a:xfrm>
                    <a:prstGeom prst="rect">
                      <a:avLst/>
                    </a:prstGeom>
                  </pic:spPr>
                </pic:pic>
              </a:graphicData>
            </a:graphic>
          </wp:inline>
        </w:drawing>
      </w:r>
    </w:p>
    <w:p w:rsidR="006E392E" w:rsidRDefault="006E392E" w:rsidP="006E392E">
      <w:pPr>
        <w:ind w:left="432"/>
      </w:pPr>
    </w:p>
    <w:p w:rsidR="006E392E" w:rsidRDefault="006E392E" w:rsidP="006E392E">
      <w:pPr>
        <w:pStyle w:val="Heading2"/>
      </w:pPr>
      <w:r>
        <w:lastRenderedPageBreak/>
        <w:t>Trang Students</w:t>
      </w:r>
    </w:p>
    <w:p w:rsidR="006E392E" w:rsidRDefault="006E392E" w:rsidP="006E392E">
      <w:pPr>
        <w:pStyle w:val="Heading3"/>
      </w:pPr>
      <w:r>
        <w:t>Đăng nhập</w:t>
      </w:r>
    </w:p>
    <w:p w:rsidR="006E392E" w:rsidRPr="006E392E" w:rsidRDefault="006E392E" w:rsidP="006E392E">
      <w:pPr>
        <w:ind w:left="432"/>
      </w:pPr>
      <w:r>
        <w:rPr>
          <w:noProof/>
        </w:rPr>
        <w:drawing>
          <wp:inline distT="0" distB="0" distL="0" distR="0">
            <wp:extent cx="5760720" cy="4824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nh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824730"/>
                    </a:xfrm>
                    <a:prstGeom prst="rect">
                      <a:avLst/>
                    </a:prstGeom>
                  </pic:spPr>
                </pic:pic>
              </a:graphicData>
            </a:graphic>
          </wp:inline>
        </w:drawing>
      </w:r>
    </w:p>
    <w:p w:rsidR="006E392E" w:rsidRDefault="006E392E" w:rsidP="006E392E">
      <w:pPr>
        <w:pStyle w:val="Heading3"/>
      </w:pPr>
      <w:r>
        <w:t>Làm đề luyện tập</w:t>
      </w:r>
    </w:p>
    <w:p w:rsidR="006E392E" w:rsidRPr="006E392E" w:rsidRDefault="006E392E" w:rsidP="006E392E">
      <w:pPr>
        <w:ind w:left="432"/>
      </w:pPr>
      <w:r>
        <w:rPr>
          <w:noProof/>
        </w:rPr>
        <w:drawing>
          <wp:inline distT="0" distB="0" distL="0" distR="0">
            <wp:extent cx="5760720" cy="293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nh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6E392E" w:rsidRPr="006E392E" w:rsidRDefault="006E392E" w:rsidP="006E392E">
      <w:pPr>
        <w:ind w:left="432"/>
      </w:pPr>
    </w:p>
    <w:p w:rsidR="006E392E" w:rsidRDefault="006E392E" w:rsidP="006E392E">
      <w:pPr>
        <w:ind w:left="432"/>
      </w:pPr>
      <w:r>
        <w:rPr>
          <w:noProof/>
        </w:rPr>
        <w:lastRenderedPageBreak/>
        <w:drawing>
          <wp:inline distT="0" distB="0" distL="0" distR="0">
            <wp:extent cx="5760720" cy="2661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nh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661920"/>
                    </a:xfrm>
                    <a:prstGeom prst="rect">
                      <a:avLst/>
                    </a:prstGeom>
                  </pic:spPr>
                </pic:pic>
              </a:graphicData>
            </a:graphic>
          </wp:inline>
        </w:drawing>
      </w:r>
    </w:p>
    <w:p w:rsidR="006E392E" w:rsidRDefault="006E392E" w:rsidP="006E392E">
      <w:pPr>
        <w:pStyle w:val="Heading3"/>
      </w:pPr>
      <w:r>
        <w:t>Ngữ pháp</w:t>
      </w:r>
    </w:p>
    <w:p w:rsidR="003810F2" w:rsidRDefault="006E392E" w:rsidP="00806C19">
      <w:pPr>
        <w:ind w:left="432"/>
      </w:pPr>
      <w:r>
        <w:rPr>
          <w:noProof/>
        </w:rPr>
        <w:drawing>
          <wp:inline distT="0" distB="0" distL="0" distR="0">
            <wp:extent cx="5760720" cy="34613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nh1.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461385"/>
                    </a:xfrm>
                    <a:prstGeom prst="rect">
                      <a:avLst/>
                    </a:prstGeom>
                  </pic:spPr>
                </pic:pic>
              </a:graphicData>
            </a:graphic>
          </wp:inline>
        </w:drawing>
      </w:r>
    </w:p>
    <w:p w:rsidR="006C0F73" w:rsidRDefault="00806C19" w:rsidP="006C0F73">
      <w:pPr>
        <w:pStyle w:val="Heading1"/>
        <w:numPr>
          <w:ilvl w:val="0"/>
          <w:numId w:val="0"/>
        </w:numPr>
      </w:pPr>
      <w:r>
        <w:rPr>
          <w:noProof/>
        </w:rPr>
        <w:lastRenderedPageBreak/>
        <w:drawing>
          <wp:inline distT="0" distB="0" distL="0" distR="0">
            <wp:extent cx="5760720" cy="3338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nh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338830"/>
                    </a:xfrm>
                    <a:prstGeom prst="rect">
                      <a:avLst/>
                    </a:prstGeom>
                  </pic:spPr>
                </pic:pic>
              </a:graphicData>
            </a:graphic>
          </wp:inline>
        </w:drawing>
      </w:r>
    </w:p>
    <w:p w:rsidR="006C0F73" w:rsidRPr="006C0F73" w:rsidRDefault="006C0F73" w:rsidP="006C0F73">
      <w:pPr>
        <w:pStyle w:val="Heading1"/>
      </w:pPr>
      <w:r>
        <w:t>Hệ điều hành và ngôn ngữ phát triển</w:t>
      </w:r>
    </w:p>
    <w:p w:rsidR="006C0F73" w:rsidRDefault="006C0F73" w:rsidP="006C0F73">
      <w:pPr>
        <w:pStyle w:val="Heading2"/>
      </w:pPr>
      <w:r>
        <w:t>Cơ sở hạ tầng triển khai hệ thống:</w:t>
      </w:r>
    </w:p>
    <w:p w:rsidR="006C0F73" w:rsidRDefault="006C0F73" w:rsidP="006C0F73">
      <w:pPr>
        <w:pStyle w:val="ListParagraph"/>
        <w:numPr>
          <w:ilvl w:val="0"/>
          <w:numId w:val="22"/>
        </w:numPr>
      </w:pPr>
      <w:r>
        <w:t>Ngôn ngữ phát triển hệ thống: PHP &amp; MySQL</w:t>
      </w:r>
    </w:p>
    <w:p w:rsidR="006C0F73" w:rsidRDefault="006C0F73" w:rsidP="006C0F73">
      <w:pPr>
        <w:pStyle w:val="ListParagraph"/>
        <w:numPr>
          <w:ilvl w:val="0"/>
          <w:numId w:val="22"/>
        </w:numPr>
      </w:pPr>
      <w:r>
        <w:t>Operating system: Windows hoặc Linux</w:t>
      </w:r>
    </w:p>
    <w:p w:rsidR="006C0F73" w:rsidRDefault="006C0F73" w:rsidP="006C0F73">
      <w:pPr>
        <w:pStyle w:val="ListParagraph"/>
        <w:numPr>
          <w:ilvl w:val="0"/>
          <w:numId w:val="22"/>
        </w:numPr>
      </w:pPr>
      <w:r>
        <w:t>Framework: Bootstrap</w:t>
      </w:r>
    </w:p>
    <w:p w:rsidR="006C0F73" w:rsidRDefault="006C0F73" w:rsidP="006C0F73">
      <w:pPr>
        <w:pStyle w:val="Heading2"/>
      </w:pPr>
      <w:r>
        <w:t>Công cụ phát triển:</w:t>
      </w:r>
    </w:p>
    <w:p w:rsidR="006C0F73" w:rsidRDefault="006C0F73" w:rsidP="006C0F73">
      <w:pPr>
        <w:pStyle w:val="ListParagraph"/>
        <w:numPr>
          <w:ilvl w:val="0"/>
          <w:numId w:val="24"/>
        </w:numPr>
      </w:pPr>
      <w:r>
        <w:t>Sublime text 3</w:t>
      </w:r>
    </w:p>
    <w:p w:rsidR="006C0F73" w:rsidRDefault="006C0F73" w:rsidP="006C0F73"/>
    <w:p w:rsidR="006C0F73" w:rsidRDefault="006C0F73" w:rsidP="006C0F73"/>
    <w:p w:rsidR="006C0F73" w:rsidRDefault="006C0F73" w:rsidP="006C0F73"/>
    <w:p w:rsidR="006C0F73" w:rsidRDefault="006C0F73" w:rsidP="006C0F73"/>
    <w:p w:rsidR="006C0F73" w:rsidRDefault="006C0F73" w:rsidP="006C0F73"/>
    <w:p w:rsidR="006C0F73" w:rsidRDefault="006C0F73" w:rsidP="006C0F73"/>
    <w:p w:rsidR="006C0F73" w:rsidRDefault="006C0F73" w:rsidP="006C0F73"/>
    <w:p w:rsidR="006C0F73" w:rsidRDefault="006C0F73" w:rsidP="006C0F73"/>
    <w:p w:rsidR="006C0F73" w:rsidRDefault="006C0F73" w:rsidP="006C0F73"/>
    <w:p w:rsidR="006C0F73" w:rsidRDefault="006C0F73" w:rsidP="006C0F73"/>
    <w:p w:rsidR="006C0F73" w:rsidRDefault="006C0F73" w:rsidP="006C0F73"/>
    <w:p w:rsidR="006C0F73" w:rsidRPr="006C0F73" w:rsidRDefault="006C0F73" w:rsidP="006C0F73"/>
    <w:p w:rsidR="007B55FD" w:rsidRDefault="00496DCF" w:rsidP="003810F2">
      <w:pPr>
        <w:pStyle w:val="Heading1"/>
        <w:numPr>
          <w:ilvl w:val="0"/>
          <w:numId w:val="0"/>
        </w:numPr>
        <w:ind w:left="432" w:hanging="432"/>
        <w:jc w:val="center"/>
        <w:rPr>
          <w:caps/>
        </w:rPr>
      </w:pPr>
      <w:bookmarkStart w:id="41" w:name="_Toc370744438"/>
      <w:r w:rsidRPr="003810F2">
        <w:rPr>
          <w:caps/>
        </w:rPr>
        <w:lastRenderedPageBreak/>
        <w:t>Kết luận</w:t>
      </w:r>
      <w:bookmarkEnd w:id="41"/>
    </w:p>
    <w:p w:rsidR="00201D1E" w:rsidRPr="00201D1E" w:rsidRDefault="00201D1E" w:rsidP="00201D1E">
      <w:pPr>
        <w:ind w:firstLine="720"/>
      </w:pPr>
      <w:r>
        <w:rPr>
          <w:color w:val="000000"/>
          <w:szCs w:val="26"/>
        </w:rPr>
        <w:t xml:space="preserve">Với khả năng dễ mở rộng, phát triển hệ thống – bao gồm cả giải pháp phần cứng lẫn phần mềm. Nhà trường có thể dễ dàng tạo thêm khóa học, đăng ký thêm sinh viên,..Bên cạnh đó mã nguồn của hệ thống được chuyển giao cho nhà trường, do vậy có thể chủ động trong việc phát triển và mở rộng hệ thống. </w:t>
      </w:r>
      <w:r w:rsidRPr="00201D1E">
        <w:t>Với mô hình dữ liệu tập trung cùng chức năng sao lưu và tạo bản dự phòng dữ liệu (Backup data), cùng</w:t>
      </w:r>
      <w:r w:rsidRPr="00201D1E">
        <w:br/>
        <w:t>với hỗ trợ của giải pháp hệ thống máy chủ song hành sẽ mang lại cho hệ thống chúng ta</w:t>
      </w:r>
      <w:r>
        <w:t xml:space="preserve"> </w:t>
      </w:r>
      <w:r w:rsidRPr="00201D1E">
        <w:t>một</w:t>
      </w:r>
      <w:r>
        <w:t xml:space="preserve"> </w:t>
      </w:r>
      <w:r w:rsidRPr="00201D1E">
        <w:t>độ</w:t>
      </w:r>
      <w:r>
        <w:t xml:space="preserve"> </w:t>
      </w:r>
      <w:r w:rsidRPr="00201D1E">
        <w:t>an</w:t>
      </w:r>
      <w:r>
        <w:t xml:space="preserve"> </w:t>
      </w:r>
      <w:r w:rsidRPr="00201D1E">
        <w:t>toàn</w:t>
      </w:r>
      <w:r>
        <w:t xml:space="preserve"> </w:t>
      </w:r>
      <w:r w:rsidRPr="00201D1E">
        <w:t>tối ưu.</w:t>
      </w:r>
    </w:p>
    <w:p w:rsidR="00DD10E5" w:rsidRPr="00E73B3A" w:rsidRDefault="00DD10E5" w:rsidP="00DD10E5"/>
    <w:p w:rsidR="003810F2" w:rsidRDefault="003810F2">
      <w:pPr>
        <w:spacing w:before="0" w:after="0" w:line="240" w:lineRule="auto"/>
        <w:jc w:val="left"/>
        <w:rPr>
          <w:b/>
          <w:sz w:val="30"/>
          <w:szCs w:val="28"/>
        </w:rPr>
      </w:pPr>
      <w:r>
        <w:br w:type="page"/>
      </w:r>
    </w:p>
    <w:p w:rsidR="002B40F1" w:rsidRPr="003810F2" w:rsidRDefault="00496DCF" w:rsidP="003810F2">
      <w:pPr>
        <w:pStyle w:val="Heading1"/>
        <w:numPr>
          <w:ilvl w:val="0"/>
          <w:numId w:val="0"/>
        </w:numPr>
        <w:ind w:left="432" w:hanging="432"/>
        <w:jc w:val="center"/>
        <w:rPr>
          <w:i/>
          <w:caps/>
        </w:rPr>
      </w:pPr>
      <w:bookmarkStart w:id="42" w:name="_Toc370744439"/>
      <w:r w:rsidRPr="003810F2">
        <w:rPr>
          <w:caps/>
        </w:rPr>
        <w:lastRenderedPageBreak/>
        <w:t>Tài liệu tham khảo</w:t>
      </w:r>
      <w:bookmarkEnd w:id="42"/>
    </w:p>
    <w:p w:rsidR="002B40F1" w:rsidRPr="00E73B3A" w:rsidRDefault="002B40F1" w:rsidP="002B40F1"/>
    <w:sectPr w:rsidR="002B40F1" w:rsidRPr="00E73B3A" w:rsidSect="00CC662C">
      <w:headerReference w:type="default" r:id="rId46"/>
      <w:footerReference w:type="default" r:id="rId47"/>
      <w:pgSz w:w="11907" w:h="16840" w:code="9"/>
      <w:pgMar w:top="1134" w:right="1134" w:bottom="1134" w:left="1701" w:header="561" w:footer="56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76F" w:rsidRDefault="00AB276F">
      <w:r>
        <w:separator/>
      </w:r>
    </w:p>
  </w:endnote>
  <w:endnote w:type="continuationSeparator" w:id="0">
    <w:p w:rsidR="00AB276F" w:rsidRDefault="00AB2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double" w:sz="4" w:space="0" w:color="auto"/>
        <w:insideH w:val="single" w:sz="4" w:space="0" w:color="auto"/>
      </w:tblBorders>
      <w:tblLook w:val="01E0" w:firstRow="1" w:lastRow="1" w:firstColumn="1" w:lastColumn="1" w:noHBand="0" w:noVBand="0"/>
    </w:tblPr>
    <w:tblGrid>
      <w:gridCol w:w="3190"/>
      <w:gridCol w:w="3190"/>
      <w:gridCol w:w="3448"/>
    </w:tblGrid>
    <w:tr w:rsidR="00254C09" w:rsidRPr="00082A92" w:rsidTr="00082A92">
      <w:tc>
        <w:tcPr>
          <w:tcW w:w="3190" w:type="dxa"/>
        </w:tcPr>
        <w:p w:rsidR="00254C09" w:rsidRPr="00082A92" w:rsidRDefault="00254C09">
          <w:pPr>
            <w:pStyle w:val="Footer"/>
            <w:rPr>
              <w:b/>
              <w:i/>
            </w:rPr>
          </w:pPr>
        </w:p>
      </w:tc>
      <w:tc>
        <w:tcPr>
          <w:tcW w:w="3190" w:type="dxa"/>
        </w:tcPr>
        <w:p w:rsidR="00254C09" w:rsidRDefault="00254C09" w:rsidP="00082A92">
          <w:pPr>
            <w:pStyle w:val="Footer"/>
            <w:tabs>
              <w:tab w:val="clear" w:pos="4320"/>
              <w:tab w:val="clear" w:pos="8640"/>
            </w:tabs>
          </w:pPr>
        </w:p>
      </w:tc>
      <w:tc>
        <w:tcPr>
          <w:tcW w:w="3448" w:type="dxa"/>
        </w:tcPr>
        <w:p w:rsidR="00254C09" w:rsidRPr="00082A92" w:rsidRDefault="00254C09" w:rsidP="00082A92">
          <w:pPr>
            <w:pStyle w:val="Footer"/>
            <w:jc w:val="right"/>
            <w:rPr>
              <w:i/>
            </w:rPr>
          </w:pPr>
          <w:r w:rsidRPr="00082A92">
            <w:rPr>
              <w:i/>
            </w:rPr>
            <w:t xml:space="preserve">Trang </w:t>
          </w:r>
          <w:r w:rsidRPr="00082A92">
            <w:rPr>
              <w:rStyle w:val="PageNumber"/>
              <w:i/>
            </w:rPr>
            <w:fldChar w:fldCharType="begin"/>
          </w:r>
          <w:r w:rsidRPr="00082A92">
            <w:rPr>
              <w:rStyle w:val="PageNumber"/>
              <w:i/>
            </w:rPr>
            <w:instrText xml:space="preserve"> PAGE </w:instrText>
          </w:r>
          <w:r w:rsidRPr="00082A92">
            <w:rPr>
              <w:rStyle w:val="PageNumber"/>
              <w:i/>
            </w:rPr>
            <w:fldChar w:fldCharType="separate"/>
          </w:r>
          <w:r w:rsidR="004902C3">
            <w:rPr>
              <w:rStyle w:val="PageNumber"/>
              <w:i/>
              <w:noProof/>
            </w:rPr>
            <w:t>2</w:t>
          </w:r>
          <w:r w:rsidRPr="00082A92">
            <w:rPr>
              <w:rStyle w:val="PageNumber"/>
              <w:i/>
            </w:rPr>
            <w:fldChar w:fldCharType="end"/>
          </w:r>
        </w:p>
      </w:tc>
    </w:tr>
  </w:tbl>
  <w:p w:rsidR="00254C09" w:rsidRPr="009B43BB" w:rsidRDefault="00254C09" w:rsidP="009B43BB">
    <w:pPr>
      <w:pStyle w:val="Footer"/>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76F" w:rsidRDefault="00AB276F">
      <w:r>
        <w:separator/>
      </w:r>
    </w:p>
  </w:footnote>
  <w:footnote w:type="continuationSeparator" w:id="0">
    <w:p w:rsidR="00AB276F" w:rsidRDefault="00AB27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C09" w:rsidRDefault="00254C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D73"/>
    <w:multiLevelType w:val="hybridMultilevel"/>
    <w:tmpl w:val="AE823DD0"/>
    <w:lvl w:ilvl="0" w:tplc="857A318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7A16D9"/>
    <w:multiLevelType w:val="hybridMultilevel"/>
    <w:tmpl w:val="77B86478"/>
    <w:lvl w:ilvl="0" w:tplc="6092451E">
      <w:start w:val="1"/>
      <w:numFmt w:val="bullet"/>
      <w:lvlText w:val="-"/>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58451C1"/>
    <w:multiLevelType w:val="multilevel"/>
    <w:tmpl w:val="5374E75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95E190D"/>
    <w:multiLevelType w:val="hybridMultilevel"/>
    <w:tmpl w:val="79C29C2C"/>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4327D3"/>
    <w:multiLevelType w:val="multilevel"/>
    <w:tmpl w:val="DE54B91A"/>
    <w:lvl w:ilvl="0">
      <w:start w:val="1"/>
      <w:numFmt w:val="decimal"/>
      <w:lvlText w:val="%1."/>
      <w:lvlJc w:val="left"/>
      <w:pPr>
        <w:ind w:left="720" w:hanging="360"/>
      </w:pPr>
      <w:rPr>
        <w:rFonts w:hint="default"/>
      </w:rPr>
    </w:lvl>
    <w:lvl w:ilvl="1">
      <w:start w:val="1"/>
      <w:numFmt w:val="decimal"/>
      <w:lvlText w:val="%2."/>
      <w:lvlJc w:val="left"/>
      <w:pPr>
        <w:tabs>
          <w:tab w:val="num" w:pos="851"/>
        </w:tabs>
        <w:ind w:left="851" w:hanging="491"/>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5A15633"/>
    <w:multiLevelType w:val="hybridMultilevel"/>
    <w:tmpl w:val="1C58C426"/>
    <w:lvl w:ilvl="0" w:tplc="6E202DAA">
      <w:start w:val="1"/>
      <w:numFmt w:val="bullet"/>
      <w:pStyle w:val="-"/>
      <w:lvlText w:val=""/>
      <w:lvlJc w:val="left"/>
      <w:pPr>
        <w:tabs>
          <w:tab w:val="num" w:pos="851"/>
        </w:tabs>
        <w:ind w:left="851" w:hanging="284"/>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E557B82"/>
    <w:multiLevelType w:val="hybridMultilevel"/>
    <w:tmpl w:val="F580E994"/>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7">
    <w:nsid w:val="446933B4"/>
    <w:multiLevelType w:val="hybridMultilevel"/>
    <w:tmpl w:val="8386207C"/>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E57BB2"/>
    <w:multiLevelType w:val="hybridMultilevel"/>
    <w:tmpl w:val="7E144E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AEE509A"/>
    <w:multiLevelType w:val="multilevel"/>
    <w:tmpl w:val="018E16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53BA3E30"/>
    <w:multiLevelType w:val="hybridMultilevel"/>
    <w:tmpl w:val="F24AC57C"/>
    <w:lvl w:ilvl="0" w:tplc="CA16383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5BB45E6E"/>
    <w:multiLevelType w:val="hybridMultilevel"/>
    <w:tmpl w:val="FCA4C28E"/>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2C106E"/>
    <w:multiLevelType w:val="hybridMultilevel"/>
    <w:tmpl w:val="F03AA96E"/>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4B4ED0"/>
    <w:multiLevelType w:val="hybridMultilevel"/>
    <w:tmpl w:val="A8FA2D7E"/>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4">
    <w:nsid w:val="6A255719"/>
    <w:multiLevelType w:val="hybridMultilevel"/>
    <w:tmpl w:val="40A6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47A024FE">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B83237"/>
    <w:multiLevelType w:val="hybridMultilevel"/>
    <w:tmpl w:val="6D54A89A"/>
    <w:lvl w:ilvl="0" w:tplc="BAC259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2447AED"/>
    <w:multiLevelType w:val="hybridMultilevel"/>
    <w:tmpl w:val="50AAD93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nsid w:val="73E265EA"/>
    <w:multiLevelType w:val="hybridMultilevel"/>
    <w:tmpl w:val="3C389954"/>
    <w:lvl w:ilvl="0" w:tplc="56F8D67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6602124"/>
    <w:multiLevelType w:val="hybridMultilevel"/>
    <w:tmpl w:val="31AE42D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76E033AA"/>
    <w:multiLevelType w:val="hybridMultilevel"/>
    <w:tmpl w:val="EF9E1CA8"/>
    <w:lvl w:ilvl="0" w:tplc="55B45EB6">
      <w:numFmt w:val="bullet"/>
      <w:lvlText w:val="-"/>
      <w:lvlJc w:val="left"/>
      <w:pPr>
        <w:tabs>
          <w:tab w:val="num" w:pos="720"/>
        </w:tabs>
        <w:ind w:left="720" w:hanging="360"/>
      </w:pPr>
      <w:rPr>
        <w:rFonts w:ascii="Microsoft Sans Serif" w:eastAsia="Times New Roman" w:hAnsi="Microsoft Sans Serif" w:cs="Microsoft Sans Serif"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8232C39"/>
    <w:multiLevelType w:val="hybridMultilevel"/>
    <w:tmpl w:val="5BE60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B0B2B68"/>
    <w:multiLevelType w:val="multilevel"/>
    <w:tmpl w:val="6D54A89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6"/>
  </w:num>
  <w:num w:numId="3">
    <w:abstractNumId w:val="22"/>
  </w:num>
  <w:num w:numId="4">
    <w:abstractNumId w:val="0"/>
  </w:num>
  <w:num w:numId="5">
    <w:abstractNumId w:val="1"/>
  </w:num>
  <w:num w:numId="6">
    <w:abstractNumId w:val="18"/>
  </w:num>
  <w:num w:numId="7">
    <w:abstractNumId w:val="12"/>
  </w:num>
  <w:num w:numId="8">
    <w:abstractNumId w:val="7"/>
  </w:num>
  <w:num w:numId="9">
    <w:abstractNumId w:val="11"/>
  </w:num>
  <w:num w:numId="10">
    <w:abstractNumId w:val="3"/>
  </w:num>
  <w:num w:numId="11">
    <w:abstractNumId w:val="14"/>
  </w:num>
  <w:num w:numId="12">
    <w:abstractNumId w:val="9"/>
  </w:num>
  <w:num w:numId="13">
    <w:abstractNumId w:val="5"/>
  </w:num>
  <w:num w:numId="14">
    <w:abstractNumId w:val="15"/>
  </w:num>
  <w:num w:numId="15">
    <w:abstractNumId w:val="4"/>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8"/>
  </w:num>
  <w:num w:numId="21">
    <w:abstractNumId w:val="17"/>
  </w:num>
  <w:num w:numId="22">
    <w:abstractNumId w:val="19"/>
  </w:num>
  <w:num w:numId="23">
    <w:abstractNumId w:val="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B84"/>
    <w:rsid w:val="0001156A"/>
    <w:rsid w:val="00017F83"/>
    <w:rsid w:val="00021A28"/>
    <w:rsid w:val="0003088E"/>
    <w:rsid w:val="00031FE2"/>
    <w:rsid w:val="00034572"/>
    <w:rsid w:val="00035C8E"/>
    <w:rsid w:val="00041162"/>
    <w:rsid w:val="00042C24"/>
    <w:rsid w:val="00045656"/>
    <w:rsid w:val="00055608"/>
    <w:rsid w:val="00057112"/>
    <w:rsid w:val="00061640"/>
    <w:rsid w:val="00064021"/>
    <w:rsid w:val="00067A9A"/>
    <w:rsid w:val="000718A3"/>
    <w:rsid w:val="00082A92"/>
    <w:rsid w:val="00094931"/>
    <w:rsid w:val="000968EE"/>
    <w:rsid w:val="000A58F6"/>
    <w:rsid w:val="000A75C8"/>
    <w:rsid w:val="000C6867"/>
    <w:rsid w:val="000E00F5"/>
    <w:rsid w:val="000E62B4"/>
    <w:rsid w:val="000E68BE"/>
    <w:rsid w:val="000F4048"/>
    <w:rsid w:val="000F73F4"/>
    <w:rsid w:val="00121A2F"/>
    <w:rsid w:val="001300F4"/>
    <w:rsid w:val="00131E43"/>
    <w:rsid w:val="00137FD1"/>
    <w:rsid w:val="001411D8"/>
    <w:rsid w:val="00144403"/>
    <w:rsid w:val="0015257B"/>
    <w:rsid w:val="00152A7E"/>
    <w:rsid w:val="001538C4"/>
    <w:rsid w:val="0016794A"/>
    <w:rsid w:val="001716B2"/>
    <w:rsid w:val="001739A0"/>
    <w:rsid w:val="00181D98"/>
    <w:rsid w:val="00182FF8"/>
    <w:rsid w:val="0019776B"/>
    <w:rsid w:val="001A17E5"/>
    <w:rsid w:val="001A3B3C"/>
    <w:rsid w:val="001A7052"/>
    <w:rsid w:val="001B02BB"/>
    <w:rsid w:val="001B0FCE"/>
    <w:rsid w:val="001B44E9"/>
    <w:rsid w:val="001B6499"/>
    <w:rsid w:val="001C3891"/>
    <w:rsid w:val="001D3D24"/>
    <w:rsid w:val="001D40E4"/>
    <w:rsid w:val="001D5AD0"/>
    <w:rsid w:val="001F600D"/>
    <w:rsid w:val="001F7D8A"/>
    <w:rsid w:val="00200DA1"/>
    <w:rsid w:val="00201D1E"/>
    <w:rsid w:val="00201D3C"/>
    <w:rsid w:val="002052BD"/>
    <w:rsid w:val="0020783D"/>
    <w:rsid w:val="00210EF3"/>
    <w:rsid w:val="00213FC4"/>
    <w:rsid w:val="00214916"/>
    <w:rsid w:val="00227111"/>
    <w:rsid w:val="00236842"/>
    <w:rsid w:val="0023697B"/>
    <w:rsid w:val="0024033C"/>
    <w:rsid w:val="00243C1B"/>
    <w:rsid w:val="002446F8"/>
    <w:rsid w:val="00245C3A"/>
    <w:rsid w:val="00245F85"/>
    <w:rsid w:val="002547A2"/>
    <w:rsid w:val="00254C09"/>
    <w:rsid w:val="00261B4E"/>
    <w:rsid w:val="002749F5"/>
    <w:rsid w:val="00276CB1"/>
    <w:rsid w:val="00276D32"/>
    <w:rsid w:val="00292C37"/>
    <w:rsid w:val="00294D18"/>
    <w:rsid w:val="0029562D"/>
    <w:rsid w:val="002A29AC"/>
    <w:rsid w:val="002B40F1"/>
    <w:rsid w:val="002C3FE9"/>
    <w:rsid w:val="002E1E88"/>
    <w:rsid w:val="002E461F"/>
    <w:rsid w:val="002F75A5"/>
    <w:rsid w:val="00312750"/>
    <w:rsid w:val="00317357"/>
    <w:rsid w:val="00324B47"/>
    <w:rsid w:val="00325E60"/>
    <w:rsid w:val="003373AE"/>
    <w:rsid w:val="00343879"/>
    <w:rsid w:val="00344EDF"/>
    <w:rsid w:val="00352B15"/>
    <w:rsid w:val="00361366"/>
    <w:rsid w:val="00362F23"/>
    <w:rsid w:val="00367904"/>
    <w:rsid w:val="00373F45"/>
    <w:rsid w:val="003810F2"/>
    <w:rsid w:val="00381A3B"/>
    <w:rsid w:val="003836FA"/>
    <w:rsid w:val="00385696"/>
    <w:rsid w:val="0038776B"/>
    <w:rsid w:val="003946CC"/>
    <w:rsid w:val="003A282E"/>
    <w:rsid w:val="003A2845"/>
    <w:rsid w:val="003A2BBF"/>
    <w:rsid w:val="003A2ECA"/>
    <w:rsid w:val="003A5B9D"/>
    <w:rsid w:val="003B18C8"/>
    <w:rsid w:val="003B4AEF"/>
    <w:rsid w:val="003B57C6"/>
    <w:rsid w:val="003C017F"/>
    <w:rsid w:val="003C3DC0"/>
    <w:rsid w:val="003C4A07"/>
    <w:rsid w:val="003C603C"/>
    <w:rsid w:val="003C7C7F"/>
    <w:rsid w:val="003D10C0"/>
    <w:rsid w:val="003D24FA"/>
    <w:rsid w:val="003D431A"/>
    <w:rsid w:val="003E117D"/>
    <w:rsid w:val="003E388D"/>
    <w:rsid w:val="00402C8B"/>
    <w:rsid w:val="004140F1"/>
    <w:rsid w:val="0043334D"/>
    <w:rsid w:val="00445E29"/>
    <w:rsid w:val="00446F75"/>
    <w:rsid w:val="004570DC"/>
    <w:rsid w:val="0046358D"/>
    <w:rsid w:val="00472BD0"/>
    <w:rsid w:val="004832B7"/>
    <w:rsid w:val="00486B1D"/>
    <w:rsid w:val="00487254"/>
    <w:rsid w:val="004902C3"/>
    <w:rsid w:val="00496DCF"/>
    <w:rsid w:val="004B3260"/>
    <w:rsid w:val="004D174C"/>
    <w:rsid w:val="004E30C9"/>
    <w:rsid w:val="004E3998"/>
    <w:rsid w:val="004E63F8"/>
    <w:rsid w:val="00504C05"/>
    <w:rsid w:val="0051110F"/>
    <w:rsid w:val="005130EA"/>
    <w:rsid w:val="00521BBD"/>
    <w:rsid w:val="0052220A"/>
    <w:rsid w:val="00525A87"/>
    <w:rsid w:val="005333EA"/>
    <w:rsid w:val="0054509B"/>
    <w:rsid w:val="00566162"/>
    <w:rsid w:val="005841BA"/>
    <w:rsid w:val="00585690"/>
    <w:rsid w:val="005A0B84"/>
    <w:rsid w:val="005C01E3"/>
    <w:rsid w:val="005C267A"/>
    <w:rsid w:val="005C3427"/>
    <w:rsid w:val="005E163A"/>
    <w:rsid w:val="005E2F76"/>
    <w:rsid w:val="005E3F0F"/>
    <w:rsid w:val="005F0B2D"/>
    <w:rsid w:val="0060522C"/>
    <w:rsid w:val="00631237"/>
    <w:rsid w:val="00631695"/>
    <w:rsid w:val="0064450C"/>
    <w:rsid w:val="00644539"/>
    <w:rsid w:val="0064494C"/>
    <w:rsid w:val="00647CB0"/>
    <w:rsid w:val="00650F42"/>
    <w:rsid w:val="00651546"/>
    <w:rsid w:val="00652BE5"/>
    <w:rsid w:val="00653BEF"/>
    <w:rsid w:val="006615A8"/>
    <w:rsid w:val="00661E5D"/>
    <w:rsid w:val="006657B9"/>
    <w:rsid w:val="00676C96"/>
    <w:rsid w:val="00677395"/>
    <w:rsid w:val="00692224"/>
    <w:rsid w:val="00692FBF"/>
    <w:rsid w:val="00695144"/>
    <w:rsid w:val="006A3530"/>
    <w:rsid w:val="006A4A13"/>
    <w:rsid w:val="006A7B28"/>
    <w:rsid w:val="006C0F73"/>
    <w:rsid w:val="006C382B"/>
    <w:rsid w:val="006D3AF8"/>
    <w:rsid w:val="006E392E"/>
    <w:rsid w:val="006E694D"/>
    <w:rsid w:val="006F0694"/>
    <w:rsid w:val="006F1B83"/>
    <w:rsid w:val="007053C8"/>
    <w:rsid w:val="00711E25"/>
    <w:rsid w:val="00713531"/>
    <w:rsid w:val="00717051"/>
    <w:rsid w:val="007327AA"/>
    <w:rsid w:val="00732C3C"/>
    <w:rsid w:val="00745990"/>
    <w:rsid w:val="00745EC1"/>
    <w:rsid w:val="00746DB3"/>
    <w:rsid w:val="00746E60"/>
    <w:rsid w:val="0075038F"/>
    <w:rsid w:val="0076744E"/>
    <w:rsid w:val="00787496"/>
    <w:rsid w:val="007928DE"/>
    <w:rsid w:val="007A3A1B"/>
    <w:rsid w:val="007A4F8E"/>
    <w:rsid w:val="007B4EB7"/>
    <w:rsid w:val="007B55FD"/>
    <w:rsid w:val="007B6BCE"/>
    <w:rsid w:val="007C1B38"/>
    <w:rsid w:val="007D14D0"/>
    <w:rsid w:val="007E7C0E"/>
    <w:rsid w:val="007E7FDD"/>
    <w:rsid w:val="007F11D4"/>
    <w:rsid w:val="008001F4"/>
    <w:rsid w:val="00800645"/>
    <w:rsid w:val="00802B7F"/>
    <w:rsid w:val="008039B8"/>
    <w:rsid w:val="0080540A"/>
    <w:rsid w:val="00806C19"/>
    <w:rsid w:val="00810D64"/>
    <w:rsid w:val="00815FBB"/>
    <w:rsid w:val="008213BE"/>
    <w:rsid w:val="00822C1A"/>
    <w:rsid w:val="008250AF"/>
    <w:rsid w:val="008416A8"/>
    <w:rsid w:val="008463E7"/>
    <w:rsid w:val="0086564D"/>
    <w:rsid w:val="00866D9B"/>
    <w:rsid w:val="00873F3C"/>
    <w:rsid w:val="008745A3"/>
    <w:rsid w:val="00874E11"/>
    <w:rsid w:val="0087739A"/>
    <w:rsid w:val="00890C4C"/>
    <w:rsid w:val="0089144B"/>
    <w:rsid w:val="008A150D"/>
    <w:rsid w:val="008A4131"/>
    <w:rsid w:val="008B19BB"/>
    <w:rsid w:val="008D07C1"/>
    <w:rsid w:val="008E724B"/>
    <w:rsid w:val="008F035F"/>
    <w:rsid w:val="008F3C57"/>
    <w:rsid w:val="009058C3"/>
    <w:rsid w:val="009173C2"/>
    <w:rsid w:val="0092019A"/>
    <w:rsid w:val="009269D3"/>
    <w:rsid w:val="00926E72"/>
    <w:rsid w:val="009273AC"/>
    <w:rsid w:val="00937701"/>
    <w:rsid w:val="00946158"/>
    <w:rsid w:val="0096223E"/>
    <w:rsid w:val="0098239E"/>
    <w:rsid w:val="009935D5"/>
    <w:rsid w:val="00993EFD"/>
    <w:rsid w:val="009A2A29"/>
    <w:rsid w:val="009A4C7F"/>
    <w:rsid w:val="009A532F"/>
    <w:rsid w:val="009B0630"/>
    <w:rsid w:val="009B23B3"/>
    <w:rsid w:val="009B43BB"/>
    <w:rsid w:val="009B54BF"/>
    <w:rsid w:val="009C21D7"/>
    <w:rsid w:val="009C3426"/>
    <w:rsid w:val="009D275C"/>
    <w:rsid w:val="009D7E6A"/>
    <w:rsid w:val="009E0842"/>
    <w:rsid w:val="009E1A87"/>
    <w:rsid w:val="009E2569"/>
    <w:rsid w:val="009F11D6"/>
    <w:rsid w:val="009F148C"/>
    <w:rsid w:val="009F4CE2"/>
    <w:rsid w:val="00A00A7F"/>
    <w:rsid w:val="00A10B29"/>
    <w:rsid w:val="00A120A5"/>
    <w:rsid w:val="00A16474"/>
    <w:rsid w:val="00A16547"/>
    <w:rsid w:val="00A20B06"/>
    <w:rsid w:val="00A439FB"/>
    <w:rsid w:val="00A509AB"/>
    <w:rsid w:val="00A617C5"/>
    <w:rsid w:val="00A620F3"/>
    <w:rsid w:val="00A62A80"/>
    <w:rsid w:val="00A63AB1"/>
    <w:rsid w:val="00A67DF9"/>
    <w:rsid w:val="00A90FA0"/>
    <w:rsid w:val="00A91976"/>
    <w:rsid w:val="00A93C23"/>
    <w:rsid w:val="00AA51F3"/>
    <w:rsid w:val="00AA6CE0"/>
    <w:rsid w:val="00AA6D68"/>
    <w:rsid w:val="00AB276F"/>
    <w:rsid w:val="00AB343D"/>
    <w:rsid w:val="00AB5ABC"/>
    <w:rsid w:val="00AB7B2E"/>
    <w:rsid w:val="00AC773A"/>
    <w:rsid w:val="00AD3500"/>
    <w:rsid w:val="00AD7110"/>
    <w:rsid w:val="00AF3536"/>
    <w:rsid w:val="00B023AF"/>
    <w:rsid w:val="00B0440B"/>
    <w:rsid w:val="00B132F3"/>
    <w:rsid w:val="00B15206"/>
    <w:rsid w:val="00B23FF4"/>
    <w:rsid w:val="00B4162C"/>
    <w:rsid w:val="00B4401D"/>
    <w:rsid w:val="00B65DF4"/>
    <w:rsid w:val="00B774AE"/>
    <w:rsid w:val="00B87272"/>
    <w:rsid w:val="00B92CAC"/>
    <w:rsid w:val="00BB228E"/>
    <w:rsid w:val="00BB40D9"/>
    <w:rsid w:val="00BC2E8D"/>
    <w:rsid w:val="00BC4087"/>
    <w:rsid w:val="00BC4D02"/>
    <w:rsid w:val="00BD14B5"/>
    <w:rsid w:val="00BD3548"/>
    <w:rsid w:val="00BE014B"/>
    <w:rsid w:val="00BE0ED5"/>
    <w:rsid w:val="00BE42EA"/>
    <w:rsid w:val="00BE447F"/>
    <w:rsid w:val="00BE7FDA"/>
    <w:rsid w:val="00BF4493"/>
    <w:rsid w:val="00BF706E"/>
    <w:rsid w:val="00C00A18"/>
    <w:rsid w:val="00C06108"/>
    <w:rsid w:val="00C24486"/>
    <w:rsid w:val="00C25E32"/>
    <w:rsid w:val="00C36D39"/>
    <w:rsid w:val="00C523C5"/>
    <w:rsid w:val="00C5404B"/>
    <w:rsid w:val="00C5659C"/>
    <w:rsid w:val="00C607FE"/>
    <w:rsid w:val="00C62A6E"/>
    <w:rsid w:val="00C65C4F"/>
    <w:rsid w:val="00C7785C"/>
    <w:rsid w:val="00C77965"/>
    <w:rsid w:val="00C83640"/>
    <w:rsid w:val="00C85435"/>
    <w:rsid w:val="00C864BB"/>
    <w:rsid w:val="00C8748B"/>
    <w:rsid w:val="00CA6D10"/>
    <w:rsid w:val="00CB4D4A"/>
    <w:rsid w:val="00CC662C"/>
    <w:rsid w:val="00CD7A85"/>
    <w:rsid w:val="00CE1258"/>
    <w:rsid w:val="00CE4CE0"/>
    <w:rsid w:val="00CF051C"/>
    <w:rsid w:val="00CF0E06"/>
    <w:rsid w:val="00D23CC5"/>
    <w:rsid w:val="00D257D3"/>
    <w:rsid w:val="00D30459"/>
    <w:rsid w:val="00D42BD3"/>
    <w:rsid w:val="00D43337"/>
    <w:rsid w:val="00D52D66"/>
    <w:rsid w:val="00D5788E"/>
    <w:rsid w:val="00D72590"/>
    <w:rsid w:val="00D744ED"/>
    <w:rsid w:val="00D80FDA"/>
    <w:rsid w:val="00D85A61"/>
    <w:rsid w:val="00D91FAC"/>
    <w:rsid w:val="00D977E1"/>
    <w:rsid w:val="00DA3D88"/>
    <w:rsid w:val="00DA5EE9"/>
    <w:rsid w:val="00DB2AB0"/>
    <w:rsid w:val="00DC2698"/>
    <w:rsid w:val="00DD10E5"/>
    <w:rsid w:val="00DD3837"/>
    <w:rsid w:val="00DD4A31"/>
    <w:rsid w:val="00E02A9C"/>
    <w:rsid w:val="00E05AC6"/>
    <w:rsid w:val="00E1070B"/>
    <w:rsid w:val="00E140B8"/>
    <w:rsid w:val="00E30626"/>
    <w:rsid w:val="00E30E6A"/>
    <w:rsid w:val="00E31778"/>
    <w:rsid w:val="00E353C7"/>
    <w:rsid w:val="00E430D3"/>
    <w:rsid w:val="00E435F1"/>
    <w:rsid w:val="00E51EA1"/>
    <w:rsid w:val="00E53D6F"/>
    <w:rsid w:val="00E609E7"/>
    <w:rsid w:val="00E731FA"/>
    <w:rsid w:val="00E73B3A"/>
    <w:rsid w:val="00E80D21"/>
    <w:rsid w:val="00E85C6E"/>
    <w:rsid w:val="00E92243"/>
    <w:rsid w:val="00EA472D"/>
    <w:rsid w:val="00EB3372"/>
    <w:rsid w:val="00EC1D66"/>
    <w:rsid w:val="00ED4400"/>
    <w:rsid w:val="00ED4A09"/>
    <w:rsid w:val="00F014CA"/>
    <w:rsid w:val="00F04A5F"/>
    <w:rsid w:val="00F06C99"/>
    <w:rsid w:val="00F141C7"/>
    <w:rsid w:val="00F17F5D"/>
    <w:rsid w:val="00F24726"/>
    <w:rsid w:val="00F26453"/>
    <w:rsid w:val="00F452C0"/>
    <w:rsid w:val="00F46038"/>
    <w:rsid w:val="00F4741E"/>
    <w:rsid w:val="00F64BA6"/>
    <w:rsid w:val="00F83E7B"/>
    <w:rsid w:val="00F875D0"/>
    <w:rsid w:val="00F91722"/>
    <w:rsid w:val="00F91F71"/>
    <w:rsid w:val="00F9306F"/>
    <w:rsid w:val="00FA045B"/>
    <w:rsid w:val="00FA19D0"/>
    <w:rsid w:val="00FA2F92"/>
    <w:rsid w:val="00FB0EF6"/>
    <w:rsid w:val="00FB4F0B"/>
    <w:rsid w:val="00FB53C8"/>
    <w:rsid w:val="00FC1BF6"/>
    <w:rsid w:val="00FC3258"/>
    <w:rsid w:val="00FD61AA"/>
    <w:rsid w:val="00FE0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9F2E6D6-E076-41B3-B02C-6C13B7A3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D32"/>
    <w:pPr>
      <w:spacing w:before="60" w:after="60" w:line="312" w:lineRule="auto"/>
      <w:jc w:val="both"/>
    </w:pPr>
    <w:rPr>
      <w:sz w:val="26"/>
      <w:szCs w:val="24"/>
      <w:lang w:eastAsia="en-US"/>
    </w:rPr>
  </w:style>
  <w:style w:type="paragraph" w:styleId="Heading1">
    <w:name w:val="heading 1"/>
    <w:basedOn w:val="Normal"/>
    <w:next w:val="Normal"/>
    <w:qFormat/>
    <w:rsid w:val="00D5788E"/>
    <w:pPr>
      <w:keepNext/>
      <w:numPr>
        <w:numId w:val="12"/>
      </w:numPr>
      <w:spacing w:before="120" w:after="240"/>
      <w:outlineLvl w:val="0"/>
    </w:pPr>
    <w:rPr>
      <w:rFonts w:cs="Arial"/>
      <w:b/>
      <w:bCs/>
      <w:kern w:val="32"/>
      <w:sz w:val="28"/>
      <w:szCs w:val="32"/>
    </w:rPr>
  </w:style>
  <w:style w:type="paragraph" w:styleId="Heading2">
    <w:name w:val="heading 2"/>
    <w:basedOn w:val="Normal"/>
    <w:next w:val="Normal"/>
    <w:qFormat/>
    <w:rsid w:val="00276D32"/>
    <w:pPr>
      <w:keepNext/>
      <w:numPr>
        <w:ilvl w:val="1"/>
        <w:numId w:val="12"/>
      </w:numPr>
      <w:spacing w:before="120" w:after="120"/>
      <w:outlineLvl w:val="1"/>
    </w:pPr>
    <w:rPr>
      <w:rFonts w:cs="Arial"/>
      <w:b/>
      <w:bCs/>
      <w:iCs/>
      <w:szCs w:val="28"/>
    </w:rPr>
  </w:style>
  <w:style w:type="paragraph" w:styleId="Heading3">
    <w:name w:val="heading 3"/>
    <w:basedOn w:val="Normal"/>
    <w:next w:val="Normal"/>
    <w:qFormat/>
    <w:rsid w:val="00276D32"/>
    <w:pPr>
      <w:keepNext/>
      <w:numPr>
        <w:ilvl w:val="2"/>
        <w:numId w:val="12"/>
      </w:numPr>
      <w:spacing w:before="120" w:after="120"/>
      <w:outlineLvl w:val="2"/>
    </w:pPr>
    <w:rPr>
      <w:b/>
      <w:i/>
    </w:rPr>
  </w:style>
  <w:style w:type="paragraph" w:styleId="Heading4">
    <w:name w:val="heading 4"/>
    <w:basedOn w:val="Normal"/>
    <w:next w:val="Normal"/>
    <w:qFormat/>
    <w:rsid w:val="00AB5ABC"/>
    <w:pPr>
      <w:keepNext/>
      <w:numPr>
        <w:ilvl w:val="3"/>
        <w:numId w:val="12"/>
      </w:numPr>
      <w:outlineLvl w:val="3"/>
    </w:pPr>
    <w:rPr>
      <w:b/>
    </w:rPr>
  </w:style>
  <w:style w:type="paragraph" w:styleId="Heading5">
    <w:name w:val="heading 5"/>
    <w:basedOn w:val="Normal"/>
    <w:next w:val="Normal"/>
    <w:link w:val="Heading5Char"/>
    <w:semiHidden/>
    <w:unhideWhenUsed/>
    <w:qFormat/>
    <w:rsid w:val="003810F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810F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810F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810F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810F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B4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0F73F4"/>
    <w:pPr>
      <w:tabs>
        <w:tab w:val="center" w:pos="4320"/>
        <w:tab w:val="right" w:pos="8640"/>
      </w:tabs>
    </w:pPr>
  </w:style>
  <w:style w:type="paragraph" w:styleId="Footer">
    <w:name w:val="footer"/>
    <w:basedOn w:val="Normal"/>
    <w:rsid w:val="000F73F4"/>
    <w:pPr>
      <w:tabs>
        <w:tab w:val="center" w:pos="4320"/>
        <w:tab w:val="right" w:pos="8640"/>
      </w:tabs>
    </w:pPr>
  </w:style>
  <w:style w:type="character" w:styleId="PageNumber">
    <w:name w:val="page number"/>
    <w:basedOn w:val="DefaultParagraphFont"/>
    <w:rsid w:val="00031FE2"/>
  </w:style>
  <w:style w:type="paragraph" w:customStyle="1" w:styleId="aLama">
    <w:name w:val="aLama"/>
    <w:basedOn w:val="Normal"/>
    <w:autoRedefine/>
    <w:rsid w:val="006615A8"/>
    <w:pPr>
      <w:shd w:val="clear" w:color="auto" w:fill="E0E0E0"/>
      <w:spacing w:before="120" w:line="264" w:lineRule="auto"/>
    </w:pPr>
    <w:rPr>
      <w:rFonts w:ascii="Microsoft Sans Serif" w:hAnsi="Microsoft Sans Serif" w:cs="Microsoft Sans Serif"/>
      <w:b/>
      <w:sz w:val="30"/>
      <w:szCs w:val="28"/>
    </w:rPr>
  </w:style>
  <w:style w:type="paragraph" w:customStyle="1" w:styleId="amotnho">
    <w:name w:val="amotnho"/>
    <w:basedOn w:val="Normal"/>
    <w:autoRedefine/>
    <w:rsid w:val="00276D32"/>
    <w:pPr>
      <w:spacing w:before="120" w:line="240" w:lineRule="auto"/>
    </w:pPr>
    <w:rPr>
      <w:b/>
      <w:i/>
      <w:sz w:val="28"/>
    </w:rPr>
  </w:style>
  <w:style w:type="paragraph" w:styleId="TOC2">
    <w:name w:val="toc 2"/>
    <w:basedOn w:val="Normal"/>
    <w:next w:val="Normal"/>
    <w:autoRedefine/>
    <w:uiPriority w:val="39"/>
    <w:rsid w:val="006E694D"/>
    <w:pPr>
      <w:tabs>
        <w:tab w:val="left" w:pos="880"/>
        <w:tab w:val="right" w:leader="dot" w:pos="9639"/>
      </w:tabs>
      <w:ind w:left="240"/>
    </w:pPr>
    <w:rPr>
      <w:i/>
      <w:noProof/>
    </w:rPr>
  </w:style>
  <w:style w:type="paragraph" w:styleId="TOC1">
    <w:name w:val="toc 1"/>
    <w:basedOn w:val="Normal"/>
    <w:next w:val="Normal"/>
    <w:autoRedefine/>
    <w:uiPriority w:val="39"/>
    <w:rsid w:val="00FC1BF6"/>
    <w:pPr>
      <w:tabs>
        <w:tab w:val="right" w:leader="dot" w:pos="9345"/>
      </w:tabs>
    </w:pPr>
    <w:rPr>
      <w:b/>
      <w:noProof/>
    </w:rPr>
  </w:style>
  <w:style w:type="character" w:styleId="Hyperlink">
    <w:name w:val="Hyperlink"/>
    <w:basedOn w:val="DefaultParagraphFont"/>
    <w:uiPriority w:val="99"/>
    <w:rsid w:val="00FC1BF6"/>
    <w:rPr>
      <w:color w:val="0000FF"/>
      <w:u w:val="single"/>
    </w:rPr>
  </w:style>
  <w:style w:type="paragraph" w:customStyle="1" w:styleId="NormalCode">
    <w:name w:val="NormalCode"/>
    <w:basedOn w:val="Normal"/>
    <w:autoRedefine/>
    <w:rsid w:val="00BB40D9"/>
    <w:pPr>
      <w:spacing w:line="360" w:lineRule="auto"/>
      <w:ind w:left="1800"/>
    </w:pPr>
    <w:rPr>
      <w:rFonts w:ascii="Courier New" w:hAnsi="Courier New" w:cs="Courier New"/>
      <w:sz w:val="20"/>
      <w:szCs w:val="20"/>
    </w:rPr>
  </w:style>
  <w:style w:type="paragraph" w:styleId="BodyText">
    <w:name w:val="Body Text"/>
    <w:basedOn w:val="Normal"/>
    <w:rsid w:val="00F46038"/>
    <w:rPr>
      <w:sz w:val="20"/>
    </w:rPr>
  </w:style>
  <w:style w:type="paragraph" w:styleId="BalloonText">
    <w:name w:val="Balloon Text"/>
    <w:basedOn w:val="Normal"/>
    <w:link w:val="BalloonTextChar"/>
    <w:rsid w:val="006D3AF8"/>
    <w:rPr>
      <w:rFonts w:ascii="Tahoma" w:hAnsi="Tahoma" w:cs="Tahoma"/>
      <w:sz w:val="16"/>
      <w:szCs w:val="16"/>
    </w:rPr>
  </w:style>
  <w:style w:type="character" w:customStyle="1" w:styleId="BalloonTextChar">
    <w:name w:val="Balloon Text Char"/>
    <w:basedOn w:val="DefaultParagraphFont"/>
    <w:link w:val="BalloonText"/>
    <w:rsid w:val="006D3AF8"/>
    <w:rPr>
      <w:rFonts w:ascii="Tahoma" w:hAnsi="Tahoma" w:cs="Tahoma"/>
      <w:sz w:val="16"/>
      <w:szCs w:val="16"/>
      <w:lang w:eastAsia="en-US"/>
    </w:rPr>
  </w:style>
  <w:style w:type="table" w:styleId="LightList-Accent1">
    <w:name w:val="Light List Accent 1"/>
    <w:basedOn w:val="TableNormal"/>
    <w:uiPriority w:val="61"/>
    <w:rsid w:val="00276D3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276D32"/>
    <w:pPr>
      <w:spacing w:before="60" w:after="60" w:line="312"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810F2"/>
    <w:rPr>
      <w:rFonts w:asciiTheme="majorHAnsi" w:eastAsiaTheme="majorEastAsia" w:hAnsiTheme="majorHAnsi" w:cstheme="majorBidi"/>
      <w:color w:val="243F60" w:themeColor="accent1" w:themeShade="7F"/>
      <w:sz w:val="26"/>
      <w:szCs w:val="24"/>
      <w:lang w:eastAsia="en-US"/>
    </w:rPr>
  </w:style>
  <w:style w:type="character" w:customStyle="1" w:styleId="Heading6Char">
    <w:name w:val="Heading 6 Char"/>
    <w:basedOn w:val="DefaultParagraphFont"/>
    <w:link w:val="Heading6"/>
    <w:semiHidden/>
    <w:rsid w:val="003810F2"/>
    <w:rPr>
      <w:rFonts w:asciiTheme="majorHAnsi" w:eastAsiaTheme="majorEastAsia" w:hAnsiTheme="majorHAnsi" w:cstheme="majorBidi"/>
      <w:i/>
      <w:iCs/>
      <w:color w:val="243F60" w:themeColor="accent1" w:themeShade="7F"/>
      <w:sz w:val="26"/>
      <w:szCs w:val="24"/>
      <w:lang w:eastAsia="en-US"/>
    </w:rPr>
  </w:style>
  <w:style w:type="character" w:customStyle="1" w:styleId="Heading7Char">
    <w:name w:val="Heading 7 Char"/>
    <w:basedOn w:val="DefaultParagraphFont"/>
    <w:link w:val="Heading7"/>
    <w:semiHidden/>
    <w:rsid w:val="003810F2"/>
    <w:rPr>
      <w:rFonts w:asciiTheme="majorHAnsi" w:eastAsiaTheme="majorEastAsia" w:hAnsiTheme="majorHAnsi" w:cstheme="majorBidi"/>
      <w:i/>
      <w:iCs/>
      <w:color w:val="404040" w:themeColor="text1" w:themeTint="BF"/>
      <w:sz w:val="26"/>
      <w:szCs w:val="24"/>
      <w:lang w:eastAsia="en-US"/>
    </w:rPr>
  </w:style>
  <w:style w:type="character" w:customStyle="1" w:styleId="Heading8Char">
    <w:name w:val="Heading 8 Char"/>
    <w:basedOn w:val="DefaultParagraphFont"/>
    <w:link w:val="Heading8"/>
    <w:semiHidden/>
    <w:rsid w:val="003810F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810F2"/>
    <w:rPr>
      <w:rFonts w:asciiTheme="majorHAnsi" w:eastAsiaTheme="majorEastAsia" w:hAnsiTheme="majorHAnsi" w:cstheme="majorBidi"/>
      <w:i/>
      <w:iCs/>
      <w:color w:val="404040" w:themeColor="text1" w:themeTint="BF"/>
      <w:lang w:eastAsia="en-US"/>
    </w:rPr>
  </w:style>
  <w:style w:type="paragraph" w:styleId="TOC3">
    <w:name w:val="toc 3"/>
    <w:basedOn w:val="Normal"/>
    <w:next w:val="Normal"/>
    <w:autoRedefine/>
    <w:uiPriority w:val="39"/>
    <w:rsid w:val="009B54BF"/>
    <w:pPr>
      <w:spacing w:after="100"/>
      <w:ind w:left="520"/>
    </w:pPr>
  </w:style>
  <w:style w:type="character" w:customStyle="1" w:styleId="fontstyle01">
    <w:name w:val="fontstyle01"/>
    <w:basedOn w:val="DefaultParagraphFont"/>
    <w:rsid w:val="00C607FE"/>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566162"/>
    <w:rPr>
      <w:rFonts w:ascii="TimesNewRomanPS-ItalicMT" w:hAnsi="TimesNewRomanPS-ItalicMT" w:hint="default"/>
      <w:b w:val="0"/>
      <w:bCs w:val="0"/>
      <w:i/>
      <w:iCs/>
      <w:color w:val="000000"/>
      <w:sz w:val="26"/>
      <w:szCs w:val="26"/>
    </w:rPr>
  </w:style>
  <w:style w:type="paragraph" w:customStyle="1" w:styleId="-">
    <w:name w:val="-"/>
    <w:basedOn w:val="Normal"/>
    <w:qFormat/>
    <w:rsid w:val="00746DB3"/>
    <w:pPr>
      <w:numPr>
        <w:numId w:val="13"/>
      </w:numPr>
    </w:pPr>
    <w:rPr>
      <w:rFonts w:eastAsiaTheme="minorHAnsi" w:cstheme="minorBidi"/>
      <w:szCs w:val="22"/>
    </w:rPr>
  </w:style>
  <w:style w:type="paragraph" w:customStyle="1" w:styleId="TitlePageField">
    <w:name w:val="Title Page Field"/>
    <w:basedOn w:val="Normal"/>
    <w:rsid w:val="00746DB3"/>
    <w:pPr>
      <w:spacing w:before="160" w:after="160" w:line="240" w:lineRule="auto"/>
      <w:jc w:val="left"/>
    </w:pPr>
    <w:rPr>
      <w:rFonts w:ascii="Arial" w:hAnsi="Arial"/>
      <w:color w:val="000000"/>
      <w:sz w:val="24"/>
      <w:szCs w:val="20"/>
    </w:rPr>
  </w:style>
  <w:style w:type="paragraph" w:styleId="ListParagraph">
    <w:name w:val="List Paragraph"/>
    <w:basedOn w:val="Normal"/>
    <w:uiPriority w:val="34"/>
    <w:qFormat/>
    <w:rsid w:val="006C0F73"/>
    <w:pPr>
      <w:ind w:left="720"/>
      <w:contextualSpacing/>
    </w:pPr>
  </w:style>
  <w:style w:type="character" w:customStyle="1" w:styleId="fontstyle31">
    <w:name w:val="fontstyle31"/>
    <w:basedOn w:val="DefaultParagraphFont"/>
    <w:rsid w:val="006C0F73"/>
    <w:rPr>
      <w:rFonts w:ascii="Arial" w:hAnsi="Arial" w:cs="Aria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daotaotructuyen.thanglong.edu.vn"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7.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LE_NGA\Documents\CSDL\CSDL2\MauBC_CSDL2.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66E4E-2FB1-497A-858B-0E5C84C41E55}" type="doc">
      <dgm:prSet loTypeId="urn:microsoft.com/office/officeart/2008/layout/HalfCircleOrganizationChart" loCatId="hierarchy" qsTypeId="urn:microsoft.com/office/officeart/2005/8/quickstyle/simple4" qsCatId="simple" csTypeId="urn:microsoft.com/office/officeart/2005/8/colors/accent1_2" csCatId="accent1" phldr="1"/>
      <dgm:spPr/>
    </dgm:pt>
    <dgm:pt modelId="{6655D997-3928-466B-8BE9-6C9F84C30ADE}">
      <dgm:prSet custT="1"/>
      <dgm:spPr/>
      <dgm:t>
        <a:bodyPr/>
        <a:lstStyle/>
        <a:p>
          <a:pPr marR="0" algn="ctr" rtl="0"/>
          <a:r>
            <a:rPr lang="en-US" altLang="ja-JP" sz="1400" b="0" i="0" u="none" strike="noStrike" baseline="0" smtClean="0">
              <a:latin typeface="Times New Roman" pitchFamily="18" charset="0"/>
              <a:ea typeface="MS Mincho"/>
              <a:cs typeface="Times New Roman" pitchFamily="18" charset="0"/>
            </a:rPr>
            <a:t>Elearning</a:t>
          </a:r>
          <a:endParaRPr lang="en-US" sz="1400" smtClean="0">
            <a:latin typeface="Times New Roman" pitchFamily="18" charset="0"/>
            <a:cs typeface="Times New Roman" pitchFamily="18" charset="0"/>
          </a:endParaRPr>
        </a:p>
      </dgm:t>
    </dgm:pt>
    <dgm:pt modelId="{6F55EBBB-E6F0-4EDB-9460-1DB07CF01434}" type="parTrans" cxnId="{417BBD37-6F52-4A42-9FDB-D7E68D5B0476}">
      <dgm:prSet/>
      <dgm:spPr/>
      <dgm:t>
        <a:bodyPr/>
        <a:lstStyle/>
        <a:p>
          <a:endParaRPr lang="en-US"/>
        </a:p>
      </dgm:t>
    </dgm:pt>
    <dgm:pt modelId="{64536002-694A-456E-968C-FF766F3665E0}" type="sibTrans" cxnId="{417BBD37-6F52-4A42-9FDB-D7E68D5B0476}">
      <dgm:prSet/>
      <dgm:spPr/>
      <dgm:t>
        <a:bodyPr/>
        <a:lstStyle/>
        <a:p>
          <a:endParaRPr lang="en-US"/>
        </a:p>
      </dgm:t>
    </dgm:pt>
    <dgm:pt modelId="{403C4D50-83B9-414B-85AD-3BFA43C7F3EA}">
      <dgm:prSet custT="1"/>
      <dgm:spPr/>
      <dgm:t>
        <a:bodyPr/>
        <a:lstStyle/>
        <a:p>
          <a:pPr marR="0" algn="ctr" rtl="0"/>
          <a:r>
            <a:rPr lang="en-US" sz="1400" smtClean="0">
              <a:latin typeface="+mj-lt"/>
            </a:rPr>
            <a:t>Quản lý Sinh viên</a:t>
          </a:r>
        </a:p>
      </dgm:t>
    </dgm:pt>
    <dgm:pt modelId="{8E06AAC7-D86F-4614-87B2-D6984C14AA3A}" type="parTrans" cxnId="{103CF693-3190-43A8-9038-EAE26B1020A2}">
      <dgm:prSet/>
      <dgm:spPr/>
      <dgm:t>
        <a:bodyPr/>
        <a:lstStyle/>
        <a:p>
          <a:endParaRPr lang="en-US"/>
        </a:p>
      </dgm:t>
    </dgm:pt>
    <dgm:pt modelId="{3329AB4E-65FD-4E94-8181-F70F63F7F478}" type="sibTrans" cxnId="{103CF693-3190-43A8-9038-EAE26B1020A2}">
      <dgm:prSet/>
      <dgm:spPr/>
      <dgm:t>
        <a:bodyPr/>
        <a:lstStyle/>
        <a:p>
          <a:endParaRPr lang="en-US"/>
        </a:p>
      </dgm:t>
    </dgm:pt>
    <dgm:pt modelId="{8DB27464-0A88-40BB-B0A4-57879B596FE0}">
      <dgm:prSet custT="1"/>
      <dgm:spPr/>
      <dgm:t>
        <a:bodyPr/>
        <a:lstStyle/>
        <a:p>
          <a:pPr marR="0" algn="ctr" rtl="0"/>
          <a:r>
            <a:rPr lang="en-US" sz="1400" smtClean="0">
              <a:latin typeface="Times New Roman" pitchFamily="18" charset="0"/>
              <a:cs typeface="Times New Roman" pitchFamily="18" charset="0"/>
            </a:rPr>
            <a:t>Thêm</a:t>
          </a:r>
        </a:p>
      </dgm:t>
    </dgm:pt>
    <dgm:pt modelId="{75E9982C-8C40-48D2-BAC8-68F5115288E1}" type="parTrans" cxnId="{E1782911-4379-475E-A6E0-C6EDAEA97E92}">
      <dgm:prSet/>
      <dgm:spPr/>
      <dgm:t>
        <a:bodyPr/>
        <a:lstStyle/>
        <a:p>
          <a:endParaRPr lang="en-US"/>
        </a:p>
      </dgm:t>
    </dgm:pt>
    <dgm:pt modelId="{D3D0F78A-8582-4777-AFFB-5CE6C367130F}" type="sibTrans" cxnId="{E1782911-4379-475E-A6E0-C6EDAEA97E92}">
      <dgm:prSet/>
      <dgm:spPr/>
      <dgm:t>
        <a:bodyPr/>
        <a:lstStyle/>
        <a:p>
          <a:endParaRPr lang="en-US"/>
        </a:p>
      </dgm:t>
    </dgm:pt>
    <dgm:pt modelId="{362FB30D-C11A-4010-9A32-5221DD2B5B80}">
      <dgm:prSet custT="1"/>
      <dgm:spPr/>
      <dgm:t>
        <a:bodyPr/>
        <a:lstStyle/>
        <a:p>
          <a:pPr marR="0" algn="ctr" rtl="0"/>
          <a:r>
            <a:rPr lang="en-US" sz="1400" smtClean="0">
              <a:latin typeface="Times New Roman" pitchFamily="18" charset="0"/>
              <a:cs typeface="Times New Roman" pitchFamily="18" charset="0"/>
            </a:rPr>
            <a:t>Sửa</a:t>
          </a:r>
        </a:p>
      </dgm:t>
    </dgm:pt>
    <dgm:pt modelId="{F7CAEBCD-92B5-465F-97A2-0B468FB3E800}" type="parTrans" cxnId="{B1A57F38-2F49-45BD-9E56-389837E9B3F5}">
      <dgm:prSet/>
      <dgm:spPr/>
      <dgm:t>
        <a:bodyPr/>
        <a:lstStyle/>
        <a:p>
          <a:endParaRPr lang="en-US"/>
        </a:p>
      </dgm:t>
    </dgm:pt>
    <dgm:pt modelId="{F2344BC1-4164-4203-94A2-A5EFC99BD40B}" type="sibTrans" cxnId="{B1A57F38-2F49-45BD-9E56-389837E9B3F5}">
      <dgm:prSet/>
      <dgm:spPr/>
      <dgm:t>
        <a:bodyPr/>
        <a:lstStyle/>
        <a:p>
          <a:endParaRPr lang="en-US"/>
        </a:p>
      </dgm:t>
    </dgm:pt>
    <dgm:pt modelId="{91E1A882-8BCF-4EB8-8116-15D119749E4E}">
      <dgm:prSet custT="1"/>
      <dgm:spPr/>
      <dgm:t>
        <a:bodyPr/>
        <a:lstStyle/>
        <a:p>
          <a:pPr marR="0" algn="ctr" rtl="0"/>
          <a:r>
            <a:rPr lang="en-US" sz="1400" smtClean="0">
              <a:latin typeface="+mj-lt"/>
            </a:rPr>
            <a:t>Quản lý Giáo viên</a:t>
          </a:r>
        </a:p>
      </dgm:t>
    </dgm:pt>
    <dgm:pt modelId="{E81F8746-5CA0-4F2F-BA90-868AC6A3A708}" type="sibTrans" cxnId="{5E98337C-67AC-4A7E-93D2-507FAED00A41}">
      <dgm:prSet/>
      <dgm:spPr/>
      <dgm:t>
        <a:bodyPr/>
        <a:lstStyle/>
        <a:p>
          <a:endParaRPr lang="en-US"/>
        </a:p>
      </dgm:t>
    </dgm:pt>
    <dgm:pt modelId="{A21E3994-9509-4F11-9D24-756E73AC4B6D}" type="parTrans" cxnId="{5E98337C-67AC-4A7E-93D2-507FAED00A41}">
      <dgm:prSet/>
      <dgm:spPr/>
      <dgm:t>
        <a:bodyPr/>
        <a:lstStyle/>
        <a:p>
          <a:endParaRPr lang="en-US"/>
        </a:p>
      </dgm:t>
    </dgm:pt>
    <dgm:pt modelId="{E34542B2-3026-448D-B658-CC4795BF0103}">
      <dgm:prSet custT="1"/>
      <dgm:spPr/>
      <dgm:t>
        <a:bodyPr/>
        <a:lstStyle/>
        <a:p>
          <a:pPr marR="0" algn="ctr" rtl="0"/>
          <a:r>
            <a:rPr lang="en-US" sz="1400" smtClean="0">
              <a:latin typeface="+mj-lt"/>
            </a:rPr>
            <a:t>Quản lý Khóa học</a:t>
          </a:r>
        </a:p>
      </dgm:t>
    </dgm:pt>
    <dgm:pt modelId="{E7726EC1-AAE2-4EFF-BAA2-646020A12E2E}" type="parTrans" cxnId="{7B3E89EB-6695-4CBD-9695-7D75E44FA145}">
      <dgm:prSet/>
      <dgm:spPr/>
      <dgm:t>
        <a:bodyPr/>
        <a:lstStyle/>
        <a:p>
          <a:endParaRPr lang="en-US"/>
        </a:p>
      </dgm:t>
    </dgm:pt>
    <dgm:pt modelId="{C4ECCF7E-3D80-4820-9F6E-AA4ED36333A5}" type="sibTrans" cxnId="{7B3E89EB-6695-4CBD-9695-7D75E44FA145}">
      <dgm:prSet/>
      <dgm:spPr/>
      <dgm:t>
        <a:bodyPr/>
        <a:lstStyle/>
        <a:p>
          <a:endParaRPr lang="en-US"/>
        </a:p>
      </dgm:t>
    </dgm:pt>
    <dgm:pt modelId="{6B4D80A8-6018-43C4-83D6-12C7BF7749B9}">
      <dgm:prSet custT="1"/>
      <dgm:spPr/>
      <dgm:t>
        <a:bodyPr/>
        <a:lstStyle/>
        <a:p>
          <a:pPr marR="0" algn="ctr" rtl="0"/>
          <a:r>
            <a:rPr lang="en-US" sz="1400" smtClean="0">
              <a:latin typeface="+mj-lt"/>
            </a:rPr>
            <a:t>Quản lý Câu hỏi</a:t>
          </a:r>
        </a:p>
      </dgm:t>
    </dgm:pt>
    <dgm:pt modelId="{DA43D08C-2CB3-47B3-A93A-FB4259F7220A}" type="parTrans" cxnId="{4F875E46-D786-4DE0-ACE8-27FB9E00EE68}">
      <dgm:prSet/>
      <dgm:spPr/>
      <dgm:t>
        <a:bodyPr/>
        <a:lstStyle/>
        <a:p>
          <a:endParaRPr lang="en-US"/>
        </a:p>
      </dgm:t>
    </dgm:pt>
    <dgm:pt modelId="{C2383776-CACA-4D54-950E-B8C9A80C2FF2}" type="sibTrans" cxnId="{4F875E46-D786-4DE0-ACE8-27FB9E00EE68}">
      <dgm:prSet/>
      <dgm:spPr/>
      <dgm:t>
        <a:bodyPr/>
        <a:lstStyle/>
        <a:p>
          <a:endParaRPr lang="en-US"/>
        </a:p>
      </dgm:t>
    </dgm:pt>
    <dgm:pt modelId="{895118D2-3956-49A4-AF1E-2322F4A48991}">
      <dgm:prSet custT="1"/>
      <dgm:spPr/>
      <dgm:t>
        <a:bodyPr/>
        <a:lstStyle/>
        <a:p>
          <a:pPr marR="0" algn="ctr" rtl="0"/>
          <a:r>
            <a:rPr lang="en-US" sz="1400" smtClean="0">
              <a:latin typeface="+mj-lt"/>
            </a:rPr>
            <a:t>Ngữ pháp</a:t>
          </a:r>
        </a:p>
      </dgm:t>
    </dgm:pt>
    <dgm:pt modelId="{A782FD0A-D008-49A3-861B-66BDF2DDB600}" type="parTrans" cxnId="{B872E29E-4448-4C28-8092-F957C94354B1}">
      <dgm:prSet/>
      <dgm:spPr/>
      <dgm:t>
        <a:bodyPr/>
        <a:lstStyle/>
        <a:p>
          <a:endParaRPr lang="en-US"/>
        </a:p>
      </dgm:t>
    </dgm:pt>
    <dgm:pt modelId="{42D42F5D-ABD5-4E7F-B2C0-324C87BDFC9F}" type="sibTrans" cxnId="{B872E29E-4448-4C28-8092-F957C94354B1}">
      <dgm:prSet/>
      <dgm:spPr/>
      <dgm:t>
        <a:bodyPr/>
        <a:lstStyle/>
        <a:p>
          <a:endParaRPr lang="en-US"/>
        </a:p>
      </dgm:t>
    </dgm:pt>
    <dgm:pt modelId="{BBC8F687-B20B-485F-BD7C-63AB8EB57C28}">
      <dgm:prSet custT="1"/>
      <dgm:spPr/>
      <dgm:t>
        <a:bodyPr/>
        <a:lstStyle/>
        <a:p>
          <a:pPr marR="0" algn="ctr" rtl="0"/>
          <a:r>
            <a:rPr lang="en-US" sz="1400" smtClean="0">
              <a:latin typeface="+mj-lt"/>
            </a:rPr>
            <a:t> Đề luyện tập</a:t>
          </a:r>
        </a:p>
      </dgm:t>
    </dgm:pt>
    <dgm:pt modelId="{6EC74057-961C-4E38-A942-0E2E41AA57C1}" type="parTrans" cxnId="{E465A5B9-D063-4E29-AC77-AC130638EA4D}">
      <dgm:prSet/>
      <dgm:spPr/>
      <dgm:t>
        <a:bodyPr/>
        <a:lstStyle/>
        <a:p>
          <a:endParaRPr lang="en-US"/>
        </a:p>
      </dgm:t>
    </dgm:pt>
    <dgm:pt modelId="{E7D8E817-B862-4E9A-8B05-34C5F5767147}" type="sibTrans" cxnId="{E465A5B9-D063-4E29-AC77-AC130638EA4D}">
      <dgm:prSet/>
      <dgm:spPr/>
      <dgm:t>
        <a:bodyPr/>
        <a:lstStyle/>
        <a:p>
          <a:endParaRPr lang="en-US"/>
        </a:p>
      </dgm:t>
    </dgm:pt>
    <dgm:pt modelId="{9ABA3CA7-52C1-4B18-A9CA-928107221305}">
      <dgm:prSet custT="1"/>
      <dgm:spPr/>
      <dgm:t>
        <a:bodyPr/>
        <a:lstStyle/>
        <a:p>
          <a:pPr marR="0" algn="ctr" rtl="0"/>
          <a:r>
            <a:rPr lang="en-US" sz="1400" smtClean="0">
              <a:latin typeface="+mj-lt"/>
            </a:rPr>
            <a:t>Đăng nhập</a:t>
          </a:r>
        </a:p>
      </dgm:t>
    </dgm:pt>
    <dgm:pt modelId="{537E4A15-FD39-467B-9D8D-68952F5B1CCE}" type="parTrans" cxnId="{5E9E60F2-7963-4EFD-BFC2-ABDA8019F58C}">
      <dgm:prSet/>
      <dgm:spPr/>
      <dgm:t>
        <a:bodyPr/>
        <a:lstStyle/>
        <a:p>
          <a:endParaRPr lang="en-US"/>
        </a:p>
      </dgm:t>
    </dgm:pt>
    <dgm:pt modelId="{7B09DE4A-110F-40FB-8421-2D55093E0215}" type="sibTrans" cxnId="{5E9E60F2-7963-4EFD-BFC2-ABDA8019F58C}">
      <dgm:prSet/>
      <dgm:spPr/>
      <dgm:t>
        <a:bodyPr/>
        <a:lstStyle/>
        <a:p>
          <a:endParaRPr lang="en-US"/>
        </a:p>
      </dgm:t>
    </dgm:pt>
    <dgm:pt modelId="{2047C210-C107-426E-B4D4-16C5095473A7}">
      <dgm:prSet custT="1"/>
      <dgm:spPr/>
      <dgm:t>
        <a:bodyPr/>
        <a:lstStyle/>
        <a:p>
          <a:pPr marR="0" algn="ctr" rtl="0"/>
          <a:r>
            <a:rPr lang="en-US" sz="1400" smtClean="0">
              <a:latin typeface="Times New Roman" pitchFamily="18" charset="0"/>
              <a:cs typeface="Times New Roman" pitchFamily="18" charset="0"/>
            </a:rPr>
            <a:t>Xóa</a:t>
          </a:r>
        </a:p>
      </dgm:t>
    </dgm:pt>
    <dgm:pt modelId="{9CE6BC0C-2E7E-47D9-A9ED-64B7FF23566C}" type="parTrans" cxnId="{BC5D2FA2-3DE2-4A6E-9E5B-A9740592524D}">
      <dgm:prSet/>
      <dgm:spPr/>
      <dgm:t>
        <a:bodyPr/>
        <a:lstStyle/>
        <a:p>
          <a:endParaRPr lang="en-US"/>
        </a:p>
      </dgm:t>
    </dgm:pt>
    <dgm:pt modelId="{6D137242-51EC-49E0-9F00-BD1FCE7F1A21}" type="sibTrans" cxnId="{BC5D2FA2-3DE2-4A6E-9E5B-A9740592524D}">
      <dgm:prSet/>
      <dgm:spPr/>
      <dgm:t>
        <a:bodyPr/>
        <a:lstStyle/>
        <a:p>
          <a:endParaRPr lang="en-US"/>
        </a:p>
      </dgm:t>
    </dgm:pt>
    <dgm:pt modelId="{F63618E0-06AF-491F-9AD8-FF0731773225}">
      <dgm:prSet custT="1"/>
      <dgm:spPr/>
      <dgm:t>
        <a:bodyPr/>
        <a:lstStyle/>
        <a:p>
          <a:pPr marR="0" algn="ctr" rtl="0"/>
          <a:r>
            <a:rPr lang="en-US" sz="1400" smtClean="0">
              <a:latin typeface="Times New Roman" pitchFamily="18" charset="0"/>
              <a:cs typeface="Times New Roman" pitchFamily="18" charset="0"/>
            </a:rPr>
            <a:t>Xem</a:t>
          </a:r>
        </a:p>
      </dgm:t>
    </dgm:pt>
    <dgm:pt modelId="{BB22B51A-2CD5-48E8-9A9F-51605C31FE20}" type="parTrans" cxnId="{3101B0E5-33CB-4190-84DC-9D0D21216836}">
      <dgm:prSet/>
      <dgm:spPr/>
      <dgm:t>
        <a:bodyPr/>
        <a:lstStyle/>
        <a:p>
          <a:endParaRPr lang="en-US"/>
        </a:p>
      </dgm:t>
    </dgm:pt>
    <dgm:pt modelId="{74775FC0-5F65-4576-AAF5-028D1D800EF4}" type="sibTrans" cxnId="{3101B0E5-33CB-4190-84DC-9D0D21216836}">
      <dgm:prSet/>
      <dgm:spPr/>
      <dgm:t>
        <a:bodyPr/>
        <a:lstStyle/>
        <a:p>
          <a:endParaRPr lang="en-US"/>
        </a:p>
      </dgm:t>
    </dgm:pt>
    <dgm:pt modelId="{95D1C2C0-21BF-4B4A-AB8A-45BC6C1F3810}">
      <dgm:prSet custT="1"/>
      <dgm:spPr/>
      <dgm:t>
        <a:bodyPr/>
        <a:lstStyle/>
        <a:p>
          <a:pPr marR="0" algn="ctr" rtl="0"/>
          <a:r>
            <a:rPr lang="en-US" sz="1400" smtClean="0">
              <a:latin typeface="+mj-lt"/>
            </a:rPr>
            <a:t>Thêm</a:t>
          </a:r>
        </a:p>
      </dgm:t>
    </dgm:pt>
    <dgm:pt modelId="{D575AC13-4C3F-439A-BC4D-C09C5398FDEF}" type="parTrans" cxnId="{D7FBE254-B023-4920-BE99-124B6600DC38}">
      <dgm:prSet/>
      <dgm:spPr/>
      <dgm:t>
        <a:bodyPr/>
        <a:lstStyle/>
        <a:p>
          <a:endParaRPr lang="en-US"/>
        </a:p>
      </dgm:t>
    </dgm:pt>
    <dgm:pt modelId="{994E998A-131F-400F-9EA4-B70E07C6D49F}" type="sibTrans" cxnId="{D7FBE254-B023-4920-BE99-124B6600DC38}">
      <dgm:prSet/>
      <dgm:spPr/>
      <dgm:t>
        <a:bodyPr/>
        <a:lstStyle/>
        <a:p>
          <a:endParaRPr lang="en-US"/>
        </a:p>
      </dgm:t>
    </dgm:pt>
    <dgm:pt modelId="{26D310B1-BF43-40B3-94CD-F525F15C896B}">
      <dgm:prSet custT="1"/>
      <dgm:spPr/>
      <dgm:t>
        <a:bodyPr/>
        <a:lstStyle/>
        <a:p>
          <a:pPr marR="0" algn="ctr" rtl="0"/>
          <a:r>
            <a:rPr lang="en-US" sz="1400" smtClean="0">
              <a:latin typeface="+mj-lt"/>
            </a:rPr>
            <a:t>Sửa </a:t>
          </a:r>
        </a:p>
      </dgm:t>
    </dgm:pt>
    <dgm:pt modelId="{2A8DDEA6-13CE-4218-AC27-C56DC3717BD3}" type="parTrans" cxnId="{E837081D-E55B-4EE0-ACFF-D450F10995AC}">
      <dgm:prSet/>
      <dgm:spPr/>
      <dgm:t>
        <a:bodyPr/>
        <a:lstStyle/>
        <a:p>
          <a:endParaRPr lang="en-US"/>
        </a:p>
      </dgm:t>
    </dgm:pt>
    <dgm:pt modelId="{2F673E47-5E03-45DE-9DEA-F5A98CC32594}" type="sibTrans" cxnId="{E837081D-E55B-4EE0-ACFF-D450F10995AC}">
      <dgm:prSet/>
      <dgm:spPr/>
      <dgm:t>
        <a:bodyPr/>
        <a:lstStyle/>
        <a:p>
          <a:endParaRPr lang="en-US"/>
        </a:p>
      </dgm:t>
    </dgm:pt>
    <dgm:pt modelId="{590254C3-536B-48F2-A80B-B1427F2EFAA2}">
      <dgm:prSet custT="1"/>
      <dgm:spPr/>
      <dgm:t>
        <a:bodyPr/>
        <a:lstStyle/>
        <a:p>
          <a:pPr marR="0" algn="ctr" rtl="0"/>
          <a:r>
            <a:rPr lang="en-US" sz="1400" smtClean="0">
              <a:latin typeface="+mj-lt"/>
            </a:rPr>
            <a:t>Xóa</a:t>
          </a:r>
        </a:p>
      </dgm:t>
    </dgm:pt>
    <dgm:pt modelId="{D9C8DBC1-F597-47D7-90BB-890997BFD87C}" type="parTrans" cxnId="{78C9C97E-7EE6-474E-B6B8-0DD9C9DB3113}">
      <dgm:prSet/>
      <dgm:spPr/>
      <dgm:t>
        <a:bodyPr/>
        <a:lstStyle/>
        <a:p>
          <a:endParaRPr lang="en-US"/>
        </a:p>
      </dgm:t>
    </dgm:pt>
    <dgm:pt modelId="{F52647FC-165E-44D3-AF50-C8621773F1A8}" type="sibTrans" cxnId="{78C9C97E-7EE6-474E-B6B8-0DD9C9DB3113}">
      <dgm:prSet/>
      <dgm:spPr/>
      <dgm:t>
        <a:bodyPr/>
        <a:lstStyle/>
        <a:p>
          <a:endParaRPr lang="en-US"/>
        </a:p>
      </dgm:t>
    </dgm:pt>
    <dgm:pt modelId="{6BA76C15-A7E4-4E2D-ACC9-013700A75AF2}">
      <dgm:prSet custT="1"/>
      <dgm:spPr/>
      <dgm:t>
        <a:bodyPr/>
        <a:lstStyle/>
        <a:p>
          <a:pPr marR="0" algn="ctr" rtl="0"/>
          <a:r>
            <a:rPr lang="en-US" sz="1400" smtClean="0">
              <a:latin typeface="+mj-lt"/>
            </a:rPr>
            <a:t>Xem</a:t>
          </a:r>
        </a:p>
      </dgm:t>
    </dgm:pt>
    <dgm:pt modelId="{6F907A0A-06D1-4E6F-865E-3E6446C3B4F8}" type="parTrans" cxnId="{105CA87A-1DB9-43F0-8B1A-9FFD960F9945}">
      <dgm:prSet/>
      <dgm:spPr/>
      <dgm:t>
        <a:bodyPr/>
        <a:lstStyle/>
        <a:p>
          <a:endParaRPr lang="en-US"/>
        </a:p>
      </dgm:t>
    </dgm:pt>
    <dgm:pt modelId="{FC469E96-6EC5-4A63-9E37-B268CFFA553F}" type="sibTrans" cxnId="{105CA87A-1DB9-43F0-8B1A-9FFD960F9945}">
      <dgm:prSet/>
      <dgm:spPr/>
      <dgm:t>
        <a:bodyPr/>
        <a:lstStyle/>
        <a:p>
          <a:endParaRPr lang="en-US"/>
        </a:p>
      </dgm:t>
    </dgm:pt>
    <dgm:pt modelId="{D674D4DC-ACE0-409D-82F4-00FF285C8EBC}">
      <dgm:prSet custT="1"/>
      <dgm:spPr/>
      <dgm:t>
        <a:bodyPr/>
        <a:lstStyle/>
        <a:p>
          <a:pPr marR="0" algn="ctr" rtl="0"/>
          <a:r>
            <a:rPr lang="en-US" sz="1400" smtClean="0">
              <a:latin typeface="+mj-lt"/>
            </a:rPr>
            <a:t>Thêm</a:t>
          </a:r>
        </a:p>
      </dgm:t>
    </dgm:pt>
    <dgm:pt modelId="{70B635A0-0A53-415C-B8D2-668994DCB952}" type="parTrans" cxnId="{734C946D-7A31-4AF6-B5F4-541D8B476A64}">
      <dgm:prSet/>
      <dgm:spPr/>
      <dgm:t>
        <a:bodyPr/>
        <a:lstStyle/>
        <a:p>
          <a:endParaRPr lang="en-US"/>
        </a:p>
      </dgm:t>
    </dgm:pt>
    <dgm:pt modelId="{E4B027FD-529E-460C-859F-E62DE42315C2}" type="sibTrans" cxnId="{734C946D-7A31-4AF6-B5F4-541D8B476A64}">
      <dgm:prSet/>
      <dgm:spPr/>
      <dgm:t>
        <a:bodyPr/>
        <a:lstStyle/>
        <a:p>
          <a:endParaRPr lang="en-US"/>
        </a:p>
      </dgm:t>
    </dgm:pt>
    <dgm:pt modelId="{839F7549-88CC-4A34-9DF0-EFDF1922B92D}">
      <dgm:prSet custT="1"/>
      <dgm:spPr/>
      <dgm:t>
        <a:bodyPr/>
        <a:lstStyle/>
        <a:p>
          <a:pPr marR="0" algn="ctr" rtl="0"/>
          <a:r>
            <a:rPr lang="en-US" sz="1400" smtClean="0">
              <a:latin typeface="+mj-lt"/>
            </a:rPr>
            <a:t>Sửa</a:t>
          </a:r>
        </a:p>
      </dgm:t>
    </dgm:pt>
    <dgm:pt modelId="{20ADDFFC-A542-4FD9-B028-4D8E7210A55D}" type="parTrans" cxnId="{456D6B76-8B87-4C86-9CE3-422F63CB0950}">
      <dgm:prSet/>
      <dgm:spPr/>
      <dgm:t>
        <a:bodyPr/>
        <a:lstStyle/>
        <a:p>
          <a:endParaRPr lang="en-US"/>
        </a:p>
      </dgm:t>
    </dgm:pt>
    <dgm:pt modelId="{DB1109FE-5E6B-46F6-9D17-9240B631505E}" type="sibTrans" cxnId="{456D6B76-8B87-4C86-9CE3-422F63CB0950}">
      <dgm:prSet/>
      <dgm:spPr/>
      <dgm:t>
        <a:bodyPr/>
        <a:lstStyle/>
        <a:p>
          <a:endParaRPr lang="en-US"/>
        </a:p>
      </dgm:t>
    </dgm:pt>
    <dgm:pt modelId="{2D80E661-1041-4280-A432-17EBDC09F93A}">
      <dgm:prSet custT="1"/>
      <dgm:spPr/>
      <dgm:t>
        <a:bodyPr/>
        <a:lstStyle/>
        <a:p>
          <a:pPr marR="0" algn="ctr" rtl="0"/>
          <a:r>
            <a:rPr lang="en-US" sz="1400" smtClean="0">
              <a:latin typeface="+mj-lt"/>
            </a:rPr>
            <a:t>Xóa</a:t>
          </a:r>
        </a:p>
      </dgm:t>
    </dgm:pt>
    <dgm:pt modelId="{945A779E-A1FC-4158-BA01-366DDCAD55DC}" type="parTrans" cxnId="{AB7F3339-7094-4A0C-9DC5-E3C94321D48D}">
      <dgm:prSet/>
      <dgm:spPr/>
      <dgm:t>
        <a:bodyPr/>
        <a:lstStyle/>
        <a:p>
          <a:endParaRPr lang="en-US"/>
        </a:p>
      </dgm:t>
    </dgm:pt>
    <dgm:pt modelId="{5511568A-B5B7-4F34-A8B1-6461DEDD40D0}" type="sibTrans" cxnId="{AB7F3339-7094-4A0C-9DC5-E3C94321D48D}">
      <dgm:prSet/>
      <dgm:spPr/>
      <dgm:t>
        <a:bodyPr/>
        <a:lstStyle/>
        <a:p>
          <a:endParaRPr lang="en-US"/>
        </a:p>
      </dgm:t>
    </dgm:pt>
    <dgm:pt modelId="{7BE39DA1-C55E-441C-A2F3-3BAD1E7916DC}">
      <dgm:prSet custT="1"/>
      <dgm:spPr/>
      <dgm:t>
        <a:bodyPr/>
        <a:lstStyle/>
        <a:p>
          <a:pPr marR="0" algn="ctr" rtl="0"/>
          <a:r>
            <a:rPr lang="en-US" sz="1400" smtClean="0">
              <a:latin typeface="+mj-lt"/>
            </a:rPr>
            <a:t>Xem</a:t>
          </a:r>
        </a:p>
      </dgm:t>
    </dgm:pt>
    <dgm:pt modelId="{E1C7E423-E188-483D-B123-5B378044AE6C}" type="parTrans" cxnId="{1163A2F7-BE1A-4C20-8804-A89516FA8230}">
      <dgm:prSet/>
      <dgm:spPr/>
      <dgm:t>
        <a:bodyPr/>
        <a:lstStyle/>
        <a:p>
          <a:endParaRPr lang="en-US"/>
        </a:p>
      </dgm:t>
    </dgm:pt>
    <dgm:pt modelId="{F6337B50-A68E-4651-AB47-805FF224AD0D}" type="sibTrans" cxnId="{1163A2F7-BE1A-4C20-8804-A89516FA8230}">
      <dgm:prSet/>
      <dgm:spPr/>
      <dgm:t>
        <a:bodyPr/>
        <a:lstStyle/>
        <a:p>
          <a:endParaRPr lang="en-US"/>
        </a:p>
      </dgm:t>
    </dgm:pt>
    <dgm:pt modelId="{0D7C0C45-305A-4C74-B9BC-10901EFF14BB}">
      <dgm:prSet custT="1"/>
      <dgm:spPr/>
      <dgm:t>
        <a:bodyPr/>
        <a:lstStyle/>
        <a:p>
          <a:pPr marR="0" algn="ctr" rtl="0"/>
          <a:r>
            <a:rPr lang="en-US" sz="1400" smtClean="0">
              <a:latin typeface="+mj-lt"/>
            </a:rPr>
            <a:t>Thêm</a:t>
          </a:r>
        </a:p>
      </dgm:t>
    </dgm:pt>
    <dgm:pt modelId="{485A75F2-C097-4015-85AC-E2386F8486B0}" type="parTrans" cxnId="{5F4C2C48-188A-406E-B83F-89EC5FA48C8F}">
      <dgm:prSet/>
      <dgm:spPr/>
      <dgm:t>
        <a:bodyPr/>
        <a:lstStyle/>
        <a:p>
          <a:endParaRPr lang="en-US"/>
        </a:p>
      </dgm:t>
    </dgm:pt>
    <dgm:pt modelId="{7DD50D54-FF82-4250-A81A-28EEB399C08C}" type="sibTrans" cxnId="{5F4C2C48-188A-406E-B83F-89EC5FA48C8F}">
      <dgm:prSet/>
      <dgm:spPr/>
      <dgm:t>
        <a:bodyPr/>
        <a:lstStyle/>
        <a:p>
          <a:endParaRPr lang="en-US"/>
        </a:p>
      </dgm:t>
    </dgm:pt>
    <dgm:pt modelId="{88496425-E251-4448-B71E-8FE00020F443}">
      <dgm:prSet custT="1"/>
      <dgm:spPr/>
      <dgm:t>
        <a:bodyPr/>
        <a:lstStyle/>
        <a:p>
          <a:pPr marR="0" algn="ctr" rtl="0"/>
          <a:r>
            <a:rPr lang="en-US" sz="1400" smtClean="0">
              <a:latin typeface="+mj-lt"/>
            </a:rPr>
            <a:t>Sửa</a:t>
          </a:r>
        </a:p>
      </dgm:t>
    </dgm:pt>
    <dgm:pt modelId="{CF0CDE10-6DDB-40A1-805A-68120B0F2664}" type="parTrans" cxnId="{C394D466-61D8-48A6-B576-E3CB10B431B2}">
      <dgm:prSet/>
      <dgm:spPr/>
      <dgm:t>
        <a:bodyPr/>
        <a:lstStyle/>
        <a:p>
          <a:endParaRPr lang="en-US"/>
        </a:p>
      </dgm:t>
    </dgm:pt>
    <dgm:pt modelId="{2C2A8F89-7299-45C2-A0CB-DA666271486D}" type="sibTrans" cxnId="{C394D466-61D8-48A6-B576-E3CB10B431B2}">
      <dgm:prSet/>
      <dgm:spPr/>
      <dgm:t>
        <a:bodyPr/>
        <a:lstStyle/>
        <a:p>
          <a:endParaRPr lang="en-US"/>
        </a:p>
      </dgm:t>
    </dgm:pt>
    <dgm:pt modelId="{313C0346-9981-40E7-B77F-86A027E34F21}">
      <dgm:prSet custT="1"/>
      <dgm:spPr/>
      <dgm:t>
        <a:bodyPr/>
        <a:lstStyle/>
        <a:p>
          <a:pPr marR="0" algn="ctr" rtl="0"/>
          <a:r>
            <a:rPr lang="en-US" sz="1400" smtClean="0">
              <a:latin typeface="+mj-lt"/>
            </a:rPr>
            <a:t>Xóa</a:t>
          </a:r>
        </a:p>
      </dgm:t>
    </dgm:pt>
    <dgm:pt modelId="{3358438D-A4E8-4D27-AFBF-54138FD9D055}" type="parTrans" cxnId="{541F046E-0982-4494-97F5-E58F601B0A67}">
      <dgm:prSet/>
      <dgm:spPr/>
      <dgm:t>
        <a:bodyPr/>
        <a:lstStyle/>
        <a:p>
          <a:endParaRPr lang="en-US"/>
        </a:p>
      </dgm:t>
    </dgm:pt>
    <dgm:pt modelId="{1D0ED475-4D56-4EE8-9207-FA50E5F08B4F}" type="sibTrans" cxnId="{541F046E-0982-4494-97F5-E58F601B0A67}">
      <dgm:prSet/>
      <dgm:spPr/>
      <dgm:t>
        <a:bodyPr/>
        <a:lstStyle/>
        <a:p>
          <a:endParaRPr lang="en-US"/>
        </a:p>
      </dgm:t>
    </dgm:pt>
    <dgm:pt modelId="{EC41DC8C-F80A-42E2-9495-E6092951EAE4}">
      <dgm:prSet custT="1"/>
      <dgm:spPr/>
      <dgm:t>
        <a:bodyPr/>
        <a:lstStyle/>
        <a:p>
          <a:pPr marR="0" algn="ctr" rtl="0"/>
          <a:r>
            <a:rPr lang="en-US" sz="1400" smtClean="0">
              <a:latin typeface="+mj-lt"/>
            </a:rPr>
            <a:t>Xem</a:t>
          </a:r>
        </a:p>
      </dgm:t>
    </dgm:pt>
    <dgm:pt modelId="{A63CA4DA-51A1-4E0C-848A-CA87EBC6BB85}" type="parTrans" cxnId="{BD66D105-245E-48F6-8E5D-E67105F6A000}">
      <dgm:prSet/>
      <dgm:spPr/>
      <dgm:t>
        <a:bodyPr/>
        <a:lstStyle/>
        <a:p>
          <a:endParaRPr lang="en-US"/>
        </a:p>
      </dgm:t>
    </dgm:pt>
    <dgm:pt modelId="{CD427192-6551-43AC-9CCA-DBF6E1F497F8}" type="sibTrans" cxnId="{BD66D105-245E-48F6-8E5D-E67105F6A000}">
      <dgm:prSet/>
      <dgm:spPr/>
      <dgm:t>
        <a:bodyPr/>
        <a:lstStyle/>
        <a:p>
          <a:endParaRPr lang="en-US"/>
        </a:p>
      </dgm:t>
    </dgm:pt>
    <dgm:pt modelId="{674E0C4C-3346-4EF5-ABA3-0BC60FA6AE34}">
      <dgm:prSet custT="1"/>
      <dgm:spPr/>
      <dgm:t>
        <a:bodyPr/>
        <a:lstStyle/>
        <a:p>
          <a:pPr marR="0" algn="ctr" rtl="0"/>
          <a:r>
            <a:rPr lang="en-US" sz="1400" smtClean="0">
              <a:latin typeface="+mj-lt"/>
            </a:rPr>
            <a:t>Thêm</a:t>
          </a:r>
        </a:p>
      </dgm:t>
    </dgm:pt>
    <dgm:pt modelId="{2BD3DF44-722D-483D-AD5F-718852418CFE}" type="parTrans" cxnId="{D8CC9278-B992-4BC9-A9AA-C32B853E884D}">
      <dgm:prSet/>
      <dgm:spPr/>
      <dgm:t>
        <a:bodyPr/>
        <a:lstStyle/>
        <a:p>
          <a:endParaRPr lang="en-US"/>
        </a:p>
      </dgm:t>
    </dgm:pt>
    <dgm:pt modelId="{B717FE46-9757-4AC8-A883-9D51D260ABBE}" type="sibTrans" cxnId="{D8CC9278-B992-4BC9-A9AA-C32B853E884D}">
      <dgm:prSet/>
      <dgm:spPr/>
      <dgm:t>
        <a:bodyPr/>
        <a:lstStyle/>
        <a:p>
          <a:endParaRPr lang="en-US"/>
        </a:p>
      </dgm:t>
    </dgm:pt>
    <dgm:pt modelId="{795AC712-EEE4-470E-87CA-37362F5156EE}">
      <dgm:prSet custT="1"/>
      <dgm:spPr/>
      <dgm:t>
        <a:bodyPr/>
        <a:lstStyle/>
        <a:p>
          <a:pPr marR="0" algn="ctr" rtl="0"/>
          <a:r>
            <a:rPr lang="en-US" sz="1400" smtClean="0">
              <a:latin typeface="+mj-lt"/>
            </a:rPr>
            <a:t>Sửa</a:t>
          </a:r>
        </a:p>
      </dgm:t>
    </dgm:pt>
    <dgm:pt modelId="{CF086159-0E21-4825-9666-B249CF2AA016}" type="parTrans" cxnId="{981E59CD-3DD9-4D5E-9732-675F98FC3AFB}">
      <dgm:prSet/>
      <dgm:spPr/>
      <dgm:t>
        <a:bodyPr/>
        <a:lstStyle/>
        <a:p>
          <a:endParaRPr lang="en-US"/>
        </a:p>
      </dgm:t>
    </dgm:pt>
    <dgm:pt modelId="{7187D823-43C3-449D-BB97-9385D5ACB732}" type="sibTrans" cxnId="{981E59CD-3DD9-4D5E-9732-675F98FC3AFB}">
      <dgm:prSet/>
      <dgm:spPr/>
      <dgm:t>
        <a:bodyPr/>
        <a:lstStyle/>
        <a:p>
          <a:endParaRPr lang="en-US"/>
        </a:p>
      </dgm:t>
    </dgm:pt>
    <dgm:pt modelId="{35B75160-A9F3-4568-951D-6DFB39CA032A}">
      <dgm:prSet custT="1"/>
      <dgm:spPr/>
      <dgm:t>
        <a:bodyPr/>
        <a:lstStyle/>
        <a:p>
          <a:pPr marR="0" algn="ctr" rtl="0"/>
          <a:r>
            <a:rPr lang="en-US" sz="1400" smtClean="0">
              <a:latin typeface="+mj-lt"/>
            </a:rPr>
            <a:t>Xóa</a:t>
          </a:r>
        </a:p>
      </dgm:t>
    </dgm:pt>
    <dgm:pt modelId="{CF56CCA4-FF82-4F53-976D-85251BEEE3B1}" type="parTrans" cxnId="{49E9BC9C-1480-4991-98B9-DF4E4D8CC2C2}">
      <dgm:prSet/>
      <dgm:spPr/>
      <dgm:t>
        <a:bodyPr/>
        <a:lstStyle/>
        <a:p>
          <a:endParaRPr lang="en-US"/>
        </a:p>
      </dgm:t>
    </dgm:pt>
    <dgm:pt modelId="{79D3F918-71BC-4762-8D1A-2AD97882AE65}" type="sibTrans" cxnId="{49E9BC9C-1480-4991-98B9-DF4E4D8CC2C2}">
      <dgm:prSet/>
      <dgm:spPr/>
      <dgm:t>
        <a:bodyPr/>
        <a:lstStyle/>
        <a:p>
          <a:endParaRPr lang="en-US"/>
        </a:p>
      </dgm:t>
    </dgm:pt>
    <dgm:pt modelId="{C8079D5D-71F8-4D73-AA0B-ABC3082573D7}">
      <dgm:prSet custT="1"/>
      <dgm:spPr/>
      <dgm:t>
        <a:bodyPr/>
        <a:lstStyle/>
        <a:p>
          <a:pPr marR="0" algn="ctr" rtl="0"/>
          <a:r>
            <a:rPr lang="en-US" sz="1400" smtClean="0">
              <a:latin typeface="+mj-lt"/>
            </a:rPr>
            <a:t>Xem</a:t>
          </a:r>
        </a:p>
      </dgm:t>
    </dgm:pt>
    <dgm:pt modelId="{4B037BAA-BF3B-482C-A54F-6B416942C5FD}" type="parTrans" cxnId="{856C2B5E-93F4-4DCA-BADC-431735B11D6F}">
      <dgm:prSet/>
      <dgm:spPr/>
      <dgm:t>
        <a:bodyPr/>
        <a:lstStyle/>
        <a:p>
          <a:endParaRPr lang="en-US"/>
        </a:p>
      </dgm:t>
    </dgm:pt>
    <dgm:pt modelId="{278A22F9-D62B-4BFA-BCE1-076383F699AA}" type="sibTrans" cxnId="{856C2B5E-93F4-4DCA-BADC-431735B11D6F}">
      <dgm:prSet/>
      <dgm:spPr/>
      <dgm:t>
        <a:bodyPr/>
        <a:lstStyle/>
        <a:p>
          <a:endParaRPr lang="en-US"/>
        </a:p>
      </dgm:t>
    </dgm:pt>
    <dgm:pt modelId="{7C829071-A27C-4171-B25E-3C7F411B85A1}">
      <dgm:prSet custT="1"/>
      <dgm:spPr/>
      <dgm:t>
        <a:bodyPr/>
        <a:lstStyle/>
        <a:p>
          <a:pPr marR="0" algn="ctr" rtl="0"/>
          <a:r>
            <a:rPr lang="en-US" sz="1400" smtClean="0">
              <a:latin typeface="+mj-lt"/>
            </a:rPr>
            <a:t>Thêm</a:t>
          </a:r>
        </a:p>
      </dgm:t>
    </dgm:pt>
    <dgm:pt modelId="{7C172592-1D38-4469-99B8-597ED7B6CC45}" type="parTrans" cxnId="{BB763715-61B5-4730-84D3-73E02A894972}">
      <dgm:prSet/>
      <dgm:spPr/>
      <dgm:t>
        <a:bodyPr/>
        <a:lstStyle/>
        <a:p>
          <a:endParaRPr lang="en-US"/>
        </a:p>
      </dgm:t>
    </dgm:pt>
    <dgm:pt modelId="{9B55DF69-9013-4B2E-BFA4-DE1562D7E913}" type="sibTrans" cxnId="{BB763715-61B5-4730-84D3-73E02A894972}">
      <dgm:prSet/>
      <dgm:spPr/>
      <dgm:t>
        <a:bodyPr/>
        <a:lstStyle/>
        <a:p>
          <a:endParaRPr lang="en-US"/>
        </a:p>
      </dgm:t>
    </dgm:pt>
    <dgm:pt modelId="{842E0B01-0B43-47DE-B020-A15F514AB925}">
      <dgm:prSet custT="1"/>
      <dgm:spPr/>
      <dgm:t>
        <a:bodyPr/>
        <a:lstStyle/>
        <a:p>
          <a:pPr marR="0" algn="ctr" rtl="0"/>
          <a:r>
            <a:rPr lang="en-US" sz="1400" smtClean="0">
              <a:latin typeface="+mj-lt"/>
            </a:rPr>
            <a:t>Sửa</a:t>
          </a:r>
        </a:p>
      </dgm:t>
    </dgm:pt>
    <dgm:pt modelId="{50BEF594-6C54-4437-82B6-8640F88C7660}" type="parTrans" cxnId="{DD7875BC-FA08-4A12-B434-134564224D3C}">
      <dgm:prSet/>
      <dgm:spPr/>
      <dgm:t>
        <a:bodyPr/>
        <a:lstStyle/>
        <a:p>
          <a:endParaRPr lang="en-US"/>
        </a:p>
      </dgm:t>
    </dgm:pt>
    <dgm:pt modelId="{E378AEC9-8331-4AA7-999A-4936C1B01FB2}" type="sibTrans" cxnId="{DD7875BC-FA08-4A12-B434-134564224D3C}">
      <dgm:prSet/>
      <dgm:spPr/>
      <dgm:t>
        <a:bodyPr/>
        <a:lstStyle/>
        <a:p>
          <a:endParaRPr lang="en-US"/>
        </a:p>
      </dgm:t>
    </dgm:pt>
    <dgm:pt modelId="{BD760CA2-48AA-4811-B74D-D390805FE3FF}">
      <dgm:prSet custT="1"/>
      <dgm:spPr/>
      <dgm:t>
        <a:bodyPr/>
        <a:lstStyle/>
        <a:p>
          <a:pPr marR="0" algn="ctr" rtl="0"/>
          <a:r>
            <a:rPr lang="en-US" sz="1400" smtClean="0">
              <a:latin typeface="+mj-lt"/>
            </a:rPr>
            <a:t>Xóa</a:t>
          </a:r>
        </a:p>
      </dgm:t>
    </dgm:pt>
    <dgm:pt modelId="{8136E302-1638-4382-9249-170626F2168D}" type="parTrans" cxnId="{5EDA06EF-D151-405D-8558-B93A6315FF67}">
      <dgm:prSet/>
      <dgm:spPr/>
      <dgm:t>
        <a:bodyPr/>
        <a:lstStyle/>
        <a:p>
          <a:endParaRPr lang="en-US"/>
        </a:p>
      </dgm:t>
    </dgm:pt>
    <dgm:pt modelId="{1508A8B7-EB49-46F1-B75D-86A14018B4C6}" type="sibTrans" cxnId="{5EDA06EF-D151-405D-8558-B93A6315FF67}">
      <dgm:prSet/>
      <dgm:spPr/>
      <dgm:t>
        <a:bodyPr/>
        <a:lstStyle/>
        <a:p>
          <a:endParaRPr lang="en-US"/>
        </a:p>
      </dgm:t>
    </dgm:pt>
    <dgm:pt modelId="{3409E5BB-09AC-48B3-BE7B-D473058832DA}">
      <dgm:prSet custT="1"/>
      <dgm:spPr/>
      <dgm:t>
        <a:bodyPr/>
        <a:lstStyle/>
        <a:p>
          <a:pPr marR="0" algn="ctr" rtl="0"/>
          <a:r>
            <a:rPr lang="en-US" sz="1400" smtClean="0">
              <a:latin typeface="+mj-lt"/>
            </a:rPr>
            <a:t>Xem</a:t>
          </a:r>
        </a:p>
      </dgm:t>
    </dgm:pt>
    <dgm:pt modelId="{6FAFB653-62E1-42D5-98B5-E58CABA3B558}" type="parTrans" cxnId="{8FF81112-BF2B-4C94-A1CC-FF1091C3DB7F}">
      <dgm:prSet/>
      <dgm:spPr/>
      <dgm:t>
        <a:bodyPr/>
        <a:lstStyle/>
        <a:p>
          <a:endParaRPr lang="en-US"/>
        </a:p>
      </dgm:t>
    </dgm:pt>
    <dgm:pt modelId="{61997BE8-DB65-412D-A24F-9999F8DB693E}" type="sibTrans" cxnId="{8FF81112-BF2B-4C94-A1CC-FF1091C3DB7F}">
      <dgm:prSet/>
      <dgm:spPr/>
      <dgm:t>
        <a:bodyPr/>
        <a:lstStyle/>
        <a:p>
          <a:endParaRPr lang="en-US"/>
        </a:p>
      </dgm:t>
    </dgm:pt>
    <dgm:pt modelId="{24F8293A-05E9-4BC7-99A3-27AC97EF3A62}" type="pres">
      <dgm:prSet presAssocID="{A4C66E4E-2FB1-497A-858B-0E5C84C41E55}" presName="Name0" presStyleCnt="0">
        <dgm:presLayoutVars>
          <dgm:orgChart val="1"/>
          <dgm:chPref val="1"/>
          <dgm:dir/>
          <dgm:animOne val="branch"/>
          <dgm:animLvl val="lvl"/>
          <dgm:resizeHandles/>
        </dgm:presLayoutVars>
      </dgm:prSet>
      <dgm:spPr/>
    </dgm:pt>
    <dgm:pt modelId="{FA8E905A-ECFF-4165-86B3-189CFC669F84}" type="pres">
      <dgm:prSet presAssocID="{6655D997-3928-466B-8BE9-6C9F84C30ADE}" presName="hierRoot1" presStyleCnt="0">
        <dgm:presLayoutVars>
          <dgm:hierBranch val="init"/>
        </dgm:presLayoutVars>
      </dgm:prSet>
      <dgm:spPr/>
    </dgm:pt>
    <dgm:pt modelId="{A5992D5A-B8A5-4E21-871C-83E39FAFDF40}" type="pres">
      <dgm:prSet presAssocID="{6655D997-3928-466B-8BE9-6C9F84C30ADE}" presName="rootComposite1" presStyleCnt="0"/>
      <dgm:spPr/>
    </dgm:pt>
    <dgm:pt modelId="{D61F1F6A-E87D-4EDC-BD9B-39BDA4F840AB}" type="pres">
      <dgm:prSet presAssocID="{6655D997-3928-466B-8BE9-6C9F84C30ADE}" presName="rootText1" presStyleLbl="alignAcc1" presStyleIdx="0" presStyleCnt="0" custScaleX="129720" custScaleY="189099" custLinFactY="-19900" custLinFactNeighborX="-7259" custLinFactNeighborY="-100000">
        <dgm:presLayoutVars>
          <dgm:chPref val="3"/>
        </dgm:presLayoutVars>
      </dgm:prSet>
      <dgm:spPr/>
      <dgm:t>
        <a:bodyPr/>
        <a:lstStyle/>
        <a:p>
          <a:endParaRPr lang="en-US"/>
        </a:p>
      </dgm:t>
    </dgm:pt>
    <dgm:pt modelId="{4AC6CBBD-CE99-4C77-83DE-9D3A2EABA2E9}" type="pres">
      <dgm:prSet presAssocID="{6655D997-3928-466B-8BE9-6C9F84C30ADE}" presName="topArc1" presStyleLbl="parChTrans1D1" presStyleIdx="0" presStyleCnt="64"/>
      <dgm:spPr/>
    </dgm:pt>
    <dgm:pt modelId="{2384E324-ECD3-4BB0-A516-EAA15C5B9185}" type="pres">
      <dgm:prSet presAssocID="{6655D997-3928-466B-8BE9-6C9F84C30ADE}" presName="bottomArc1" presStyleLbl="parChTrans1D1" presStyleIdx="1" presStyleCnt="64"/>
      <dgm:spPr/>
    </dgm:pt>
    <dgm:pt modelId="{DA7F59E6-F80F-4948-963C-D0597D10ED08}" type="pres">
      <dgm:prSet presAssocID="{6655D997-3928-466B-8BE9-6C9F84C30ADE}" presName="topConnNode1" presStyleLbl="node1" presStyleIdx="0" presStyleCnt="0"/>
      <dgm:spPr/>
      <dgm:t>
        <a:bodyPr/>
        <a:lstStyle/>
        <a:p>
          <a:endParaRPr lang="en-US"/>
        </a:p>
      </dgm:t>
    </dgm:pt>
    <dgm:pt modelId="{606E4A4E-4AD2-489D-AA4B-AC771F22A722}" type="pres">
      <dgm:prSet presAssocID="{6655D997-3928-466B-8BE9-6C9F84C30ADE}" presName="hierChild2" presStyleCnt="0"/>
      <dgm:spPr/>
    </dgm:pt>
    <dgm:pt modelId="{4F27A999-6D4F-4089-B594-102CFDAE932A}" type="pres">
      <dgm:prSet presAssocID="{A21E3994-9509-4F11-9D24-756E73AC4B6D}" presName="Name28" presStyleLbl="parChTrans1D2" presStyleIdx="0" presStyleCnt="7"/>
      <dgm:spPr/>
      <dgm:t>
        <a:bodyPr/>
        <a:lstStyle/>
        <a:p>
          <a:endParaRPr lang="en-US"/>
        </a:p>
      </dgm:t>
    </dgm:pt>
    <dgm:pt modelId="{DE679B70-E8CD-4CF7-A015-88BEA5FDB0F2}" type="pres">
      <dgm:prSet presAssocID="{91E1A882-8BCF-4EB8-8116-15D119749E4E}" presName="hierRoot2" presStyleCnt="0">
        <dgm:presLayoutVars>
          <dgm:hierBranch val="init"/>
        </dgm:presLayoutVars>
      </dgm:prSet>
      <dgm:spPr/>
    </dgm:pt>
    <dgm:pt modelId="{5582C518-1A60-4C8E-AD1C-3C15F7242F82}" type="pres">
      <dgm:prSet presAssocID="{91E1A882-8BCF-4EB8-8116-15D119749E4E}" presName="rootComposite2" presStyleCnt="0"/>
      <dgm:spPr/>
    </dgm:pt>
    <dgm:pt modelId="{16BE35F7-5489-435F-9A17-60B69E040345}" type="pres">
      <dgm:prSet presAssocID="{91E1A882-8BCF-4EB8-8116-15D119749E4E}" presName="rootText2" presStyleLbl="alignAcc1" presStyleIdx="0" presStyleCnt="0">
        <dgm:presLayoutVars>
          <dgm:chPref val="3"/>
        </dgm:presLayoutVars>
      </dgm:prSet>
      <dgm:spPr/>
      <dgm:t>
        <a:bodyPr/>
        <a:lstStyle/>
        <a:p>
          <a:endParaRPr lang="en-US"/>
        </a:p>
      </dgm:t>
    </dgm:pt>
    <dgm:pt modelId="{293221C5-BCFD-4CB3-BC04-AE34F962C65C}" type="pres">
      <dgm:prSet presAssocID="{91E1A882-8BCF-4EB8-8116-15D119749E4E}" presName="topArc2" presStyleLbl="parChTrans1D1" presStyleIdx="2" presStyleCnt="64"/>
      <dgm:spPr/>
    </dgm:pt>
    <dgm:pt modelId="{22D563CE-C0CC-4E42-9F2C-18ECF9CDFDBC}" type="pres">
      <dgm:prSet presAssocID="{91E1A882-8BCF-4EB8-8116-15D119749E4E}" presName="bottomArc2" presStyleLbl="parChTrans1D1" presStyleIdx="3" presStyleCnt="64"/>
      <dgm:spPr/>
    </dgm:pt>
    <dgm:pt modelId="{EA45845D-016F-4140-B137-1209788392C5}" type="pres">
      <dgm:prSet presAssocID="{91E1A882-8BCF-4EB8-8116-15D119749E4E}" presName="topConnNode2" presStyleLbl="node2" presStyleIdx="0" presStyleCnt="0"/>
      <dgm:spPr/>
      <dgm:t>
        <a:bodyPr/>
        <a:lstStyle/>
        <a:p>
          <a:endParaRPr lang="en-US"/>
        </a:p>
      </dgm:t>
    </dgm:pt>
    <dgm:pt modelId="{07B60C79-EE30-4FE9-80BB-72709A3D3C63}" type="pres">
      <dgm:prSet presAssocID="{91E1A882-8BCF-4EB8-8116-15D119749E4E}" presName="hierChild4" presStyleCnt="0"/>
      <dgm:spPr/>
    </dgm:pt>
    <dgm:pt modelId="{9A6B91B1-0C90-4A13-99DF-FA3003003209}" type="pres">
      <dgm:prSet presAssocID="{75E9982C-8C40-48D2-BAC8-68F5115288E1}" presName="Name28" presStyleLbl="parChTrans1D3" presStyleIdx="0" presStyleCnt="24"/>
      <dgm:spPr/>
      <dgm:t>
        <a:bodyPr/>
        <a:lstStyle/>
        <a:p>
          <a:endParaRPr lang="en-US"/>
        </a:p>
      </dgm:t>
    </dgm:pt>
    <dgm:pt modelId="{331F1F28-49DA-4A35-BE0E-785EF8021891}" type="pres">
      <dgm:prSet presAssocID="{8DB27464-0A88-40BB-B0A4-57879B596FE0}" presName="hierRoot2" presStyleCnt="0">
        <dgm:presLayoutVars>
          <dgm:hierBranch val="init"/>
        </dgm:presLayoutVars>
      </dgm:prSet>
      <dgm:spPr/>
    </dgm:pt>
    <dgm:pt modelId="{3E1B9701-63E8-4A6F-BCB2-770CEC958F2F}" type="pres">
      <dgm:prSet presAssocID="{8DB27464-0A88-40BB-B0A4-57879B596FE0}" presName="rootComposite2" presStyleCnt="0"/>
      <dgm:spPr/>
    </dgm:pt>
    <dgm:pt modelId="{A32452AB-F710-4FC0-80A8-85BB30AAE5CD}" type="pres">
      <dgm:prSet presAssocID="{8DB27464-0A88-40BB-B0A4-57879B596FE0}" presName="rootText2" presStyleLbl="alignAcc1" presStyleIdx="0" presStyleCnt="0">
        <dgm:presLayoutVars>
          <dgm:chPref val="3"/>
        </dgm:presLayoutVars>
      </dgm:prSet>
      <dgm:spPr/>
      <dgm:t>
        <a:bodyPr/>
        <a:lstStyle/>
        <a:p>
          <a:endParaRPr lang="en-US"/>
        </a:p>
      </dgm:t>
    </dgm:pt>
    <dgm:pt modelId="{E37BB71C-60B9-4D28-AEB3-31CDED4DE413}" type="pres">
      <dgm:prSet presAssocID="{8DB27464-0A88-40BB-B0A4-57879B596FE0}" presName="topArc2" presStyleLbl="parChTrans1D1" presStyleIdx="4" presStyleCnt="64"/>
      <dgm:spPr/>
    </dgm:pt>
    <dgm:pt modelId="{F8F33AA1-B240-4780-851E-C32A45D592FF}" type="pres">
      <dgm:prSet presAssocID="{8DB27464-0A88-40BB-B0A4-57879B596FE0}" presName="bottomArc2" presStyleLbl="parChTrans1D1" presStyleIdx="5" presStyleCnt="64"/>
      <dgm:spPr/>
    </dgm:pt>
    <dgm:pt modelId="{1639D530-11AE-48E2-8589-2D9BCEB2A7E6}" type="pres">
      <dgm:prSet presAssocID="{8DB27464-0A88-40BB-B0A4-57879B596FE0}" presName="topConnNode2" presStyleLbl="node3" presStyleIdx="0" presStyleCnt="0"/>
      <dgm:spPr/>
      <dgm:t>
        <a:bodyPr/>
        <a:lstStyle/>
        <a:p>
          <a:endParaRPr lang="en-US"/>
        </a:p>
      </dgm:t>
    </dgm:pt>
    <dgm:pt modelId="{60EDA4B8-B0EC-4FA5-AAF1-8C5A1E3BAD8A}" type="pres">
      <dgm:prSet presAssocID="{8DB27464-0A88-40BB-B0A4-57879B596FE0}" presName="hierChild4" presStyleCnt="0"/>
      <dgm:spPr/>
    </dgm:pt>
    <dgm:pt modelId="{D94F5493-1F5E-4D3C-902E-799C40EA15CB}" type="pres">
      <dgm:prSet presAssocID="{8DB27464-0A88-40BB-B0A4-57879B596FE0}" presName="hierChild5" presStyleCnt="0"/>
      <dgm:spPr/>
    </dgm:pt>
    <dgm:pt modelId="{1D020AB7-0E2B-4B47-B418-9A19D17D27AB}" type="pres">
      <dgm:prSet presAssocID="{F7CAEBCD-92B5-465F-97A2-0B468FB3E800}" presName="Name28" presStyleLbl="parChTrans1D3" presStyleIdx="1" presStyleCnt="24"/>
      <dgm:spPr/>
      <dgm:t>
        <a:bodyPr/>
        <a:lstStyle/>
        <a:p>
          <a:endParaRPr lang="en-US"/>
        </a:p>
      </dgm:t>
    </dgm:pt>
    <dgm:pt modelId="{0C215B66-8726-4700-A97E-766624E165B3}" type="pres">
      <dgm:prSet presAssocID="{362FB30D-C11A-4010-9A32-5221DD2B5B80}" presName="hierRoot2" presStyleCnt="0">
        <dgm:presLayoutVars>
          <dgm:hierBranch val="init"/>
        </dgm:presLayoutVars>
      </dgm:prSet>
      <dgm:spPr/>
    </dgm:pt>
    <dgm:pt modelId="{B385B173-4046-48C5-8C42-D35A143EC55E}" type="pres">
      <dgm:prSet presAssocID="{362FB30D-C11A-4010-9A32-5221DD2B5B80}" presName="rootComposite2" presStyleCnt="0"/>
      <dgm:spPr/>
    </dgm:pt>
    <dgm:pt modelId="{D452E704-D1CB-4280-A89F-87DA557C00B5}" type="pres">
      <dgm:prSet presAssocID="{362FB30D-C11A-4010-9A32-5221DD2B5B80}" presName="rootText2" presStyleLbl="alignAcc1" presStyleIdx="0" presStyleCnt="0">
        <dgm:presLayoutVars>
          <dgm:chPref val="3"/>
        </dgm:presLayoutVars>
      </dgm:prSet>
      <dgm:spPr/>
      <dgm:t>
        <a:bodyPr/>
        <a:lstStyle/>
        <a:p>
          <a:endParaRPr lang="en-US"/>
        </a:p>
      </dgm:t>
    </dgm:pt>
    <dgm:pt modelId="{15ED3C96-E551-46BE-A5A7-7FB7020EBE7B}" type="pres">
      <dgm:prSet presAssocID="{362FB30D-C11A-4010-9A32-5221DD2B5B80}" presName="topArc2" presStyleLbl="parChTrans1D1" presStyleIdx="6" presStyleCnt="64"/>
      <dgm:spPr/>
    </dgm:pt>
    <dgm:pt modelId="{00153D1C-90D8-4457-A057-8D591497CAEE}" type="pres">
      <dgm:prSet presAssocID="{362FB30D-C11A-4010-9A32-5221DD2B5B80}" presName="bottomArc2" presStyleLbl="parChTrans1D1" presStyleIdx="7" presStyleCnt="64"/>
      <dgm:spPr/>
    </dgm:pt>
    <dgm:pt modelId="{4AF59DEA-5A58-4E1A-997B-0638FB5387E6}" type="pres">
      <dgm:prSet presAssocID="{362FB30D-C11A-4010-9A32-5221DD2B5B80}" presName="topConnNode2" presStyleLbl="node3" presStyleIdx="0" presStyleCnt="0"/>
      <dgm:spPr/>
      <dgm:t>
        <a:bodyPr/>
        <a:lstStyle/>
        <a:p>
          <a:endParaRPr lang="en-US"/>
        </a:p>
      </dgm:t>
    </dgm:pt>
    <dgm:pt modelId="{8BA6F7EA-E176-44D4-B086-E53E75CA4F68}" type="pres">
      <dgm:prSet presAssocID="{362FB30D-C11A-4010-9A32-5221DD2B5B80}" presName="hierChild4" presStyleCnt="0"/>
      <dgm:spPr/>
    </dgm:pt>
    <dgm:pt modelId="{3C801ACD-F84B-4D95-A8DC-B66FE8750F12}" type="pres">
      <dgm:prSet presAssocID="{362FB30D-C11A-4010-9A32-5221DD2B5B80}" presName="hierChild5" presStyleCnt="0"/>
      <dgm:spPr/>
    </dgm:pt>
    <dgm:pt modelId="{B5C59A8C-2ED8-4B39-9A34-DFB34865D9D7}" type="pres">
      <dgm:prSet presAssocID="{9CE6BC0C-2E7E-47D9-A9ED-64B7FF23566C}" presName="Name28" presStyleLbl="parChTrans1D3" presStyleIdx="2" presStyleCnt="24"/>
      <dgm:spPr/>
      <dgm:t>
        <a:bodyPr/>
        <a:lstStyle/>
        <a:p>
          <a:endParaRPr lang="en-US"/>
        </a:p>
      </dgm:t>
    </dgm:pt>
    <dgm:pt modelId="{D8F44CAA-438F-439F-B0B9-6A47569D38A4}" type="pres">
      <dgm:prSet presAssocID="{2047C210-C107-426E-B4D4-16C5095473A7}" presName="hierRoot2" presStyleCnt="0">
        <dgm:presLayoutVars>
          <dgm:hierBranch val="init"/>
        </dgm:presLayoutVars>
      </dgm:prSet>
      <dgm:spPr/>
    </dgm:pt>
    <dgm:pt modelId="{9AE1461E-E28E-4F60-8B28-80A5AB9557BD}" type="pres">
      <dgm:prSet presAssocID="{2047C210-C107-426E-B4D4-16C5095473A7}" presName="rootComposite2" presStyleCnt="0"/>
      <dgm:spPr/>
    </dgm:pt>
    <dgm:pt modelId="{37F89221-E49B-41E6-8033-87C26BF4B4F5}" type="pres">
      <dgm:prSet presAssocID="{2047C210-C107-426E-B4D4-16C5095473A7}" presName="rootText2" presStyleLbl="alignAcc1" presStyleIdx="0" presStyleCnt="0">
        <dgm:presLayoutVars>
          <dgm:chPref val="3"/>
        </dgm:presLayoutVars>
      </dgm:prSet>
      <dgm:spPr/>
      <dgm:t>
        <a:bodyPr/>
        <a:lstStyle/>
        <a:p>
          <a:endParaRPr lang="en-US"/>
        </a:p>
      </dgm:t>
    </dgm:pt>
    <dgm:pt modelId="{B822AA1E-FC68-46DC-A370-7345A673F499}" type="pres">
      <dgm:prSet presAssocID="{2047C210-C107-426E-B4D4-16C5095473A7}" presName="topArc2" presStyleLbl="parChTrans1D1" presStyleIdx="8" presStyleCnt="64"/>
      <dgm:spPr/>
    </dgm:pt>
    <dgm:pt modelId="{A4977C30-F7E3-498A-959D-5F7380808567}" type="pres">
      <dgm:prSet presAssocID="{2047C210-C107-426E-B4D4-16C5095473A7}" presName="bottomArc2" presStyleLbl="parChTrans1D1" presStyleIdx="9" presStyleCnt="64"/>
      <dgm:spPr/>
    </dgm:pt>
    <dgm:pt modelId="{45724F3E-D732-4BA5-9395-DD56E07E9E2D}" type="pres">
      <dgm:prSet presAssocID="{2047C210-C107-426E-B4D4-16C5095473A7}" presName="topConnNode2" presStyleLbl="node3" presStyleIdx="0" presStyleCnt="0"/>
      <dgm:spPr/>
      <dgm:t>
        <a:bodyPr/>
        <a:lstStyle/>
        <a:p>
          <a:endParaRPr lang="en-US"/>
        </a:p>
      </dgm:t>
    </dgm:pt>
    <dgm:pt modelId="{61128F28-6F12-4B38-8844-8DDB6CC55221}" type="pres">
      <dgm:prSet presAssocID="{2047C210-C107-426E-B4D4-16C5095473A7}" presName="hierChild4" presStyleCnt="0"/>
      <dgm:spPr/>
    </dgm:pt>
    <dgm:pt modelId="{53A04A40-7CE6-4CAF-BAE6-B0E7CFE2501F}" type="pres">
      <dgm:prSet presAssocID="{2047C210-C107-426E-B4D4-16C5095473A7}" presName="hierChild5" presStyleCnt="0"/>
      <dgm:spPr/>
    </dgm:pt>
    <dgm:pt modelId="{6452EF26-242A-4176-8CD1-D9B0FA8EA4F4}" type="pres">
      <dgm:prSet presAssocID="{BB22B51A-2CD5-48E8-9A9F-51605C31FE20}" presName="Name28" presStyleLbl="parChTrans1D3" presStyleIdx="3" presStyleCnt="24"/>
      <dgm:spPr/>
      <dgm:t>
        <a:bodyPr/>
        <a:lstStyle/>
        <a:p>
          <a:endParaRPr lang="en-US"/>
        </a:p>
      </dgm:t>
    </dgm:pt>
    <dgm:pt modelId="{9D7D6933-E8DB-4F39-941D-A0F64D8D7BEE}" type="pres">
      <dgm:prSet presAssocID="{F63618E0-06AF-491F-9AD8-FF0731773225}" presName="hierRoot2" presStyleCnt="0">
        <dgm:presLayoutVars>
          <dgm:hierBranch val="init"/>
        </dgm:presLayoutVars>
      </dgm:prSet>
      <dgm:spPr/>
    </dgm:pt>
    <dgm:pt modelId="{D39C2630-3986-4FAA-A93F-A01796BA9E58}" type="pres">
      <dgm:prSet presAssocID="{F63618E0-06AF-491F-9AD8-FF0731773225}" presName="rootComposite2" presStyleCnt="0"/>
      <dgm:spPr/>
    </dgm:pt>
    <dgm:pt modelId="{EC74368C-D7FC-49B9-8625-A518FB4344BA}" type="pres">
      <dgm:prSet presAssocID="{F63618E0-06AF-491F-9AD8-FF0731773225}" presName="rootText2" presStyleLbl="alignAcc1" presStyleIdx="0" presStyleCnt="0">
        <dgm:presLayoutVars>
          <dgm:chPref val="3"/>
        </dgm:presLayoutVars>
      </dgm:prSet>
      <dgm:spPr/>
      <dgm:t>
        <a:bodyPr/>
        <a:lstStyle/>
        <a:p>
          <a:endParaRPr lang="en-US"/>
        </a:p>
      </dgm:t>
    </dgm:pt>
    <dgm:pt modelId="{B9EC8BAD-567C-49FE-BED9-44A8D0FD36C5}" type="pres">
      <dgm:prSet presAssocID="{F63618E0-06AF-491F-9AD8-FF0731773225}" presName="topArc2" presStyleLbl="parChTrans1D1" presStyleIdx="10" presStyleCnt="64"/>
      <dgm:spPr/>
    </dgm:pt>
    <dgm:pt modelId="{FE59F821-D8FC-47B5-8F44-5945DA3DD363}" type="pres">
      <dgm:prSet presAssocID="{F63618E0-06AF-491F-9AD8-FF0731773225}" presName="bottomArc2" presStyleLbl="parChTrans1D1" presStyleIdx="11" presStyleCnt="64"/>
      <dgm:spPr/>
    </dgm:pt>
    <dgm:pt modelId="{B4887A04-0828-489C-ADE4-C530360F2D68}" type="pres">
      <dgm:prSet presAssocID="{F63618E0-06AF-491F-9AD8-FF0731773225}" presName="topConnNode2" presStyleLbl="node3" presStyleIdx="0" presStyleCnt="0"/>
      <dgm:spPr/>
      <dgm:t>
        <a:bodyPr/>
        <a:lstStyle/>
        <a:p>
          <a:endParaRPr lang="en-US"/>
        </a:p>
      </dgm:t>
    </dgm:pt>
    <dgm:pt modelId="{F91F9A79-4C02-41B1-BCED-8D99C0C56543}" type="pres">
      <dgm:prSet presAssocID="{F63618E0-06AF-491F-9AD8-FF0731773225}" presName="hierChild4" presStyleCnt="0"/>
      <dgm:spPr/>
    </dgm:pt>
    <dgm:pt modelId="{849B5CA8-D09D-4B5C-BEA8-AD4981948505}" type="pres">
      <dgm:prSet presAssocID="{F63618E0-06AF-491F-9AD8-FF0731773225}" presName="hierChild5" presStyleCnt="0"/>
      <dgm:spPr/>
    </dgm:pt>
    <dgm:pt modelId="{E6DF484F-9168-4975-A515-771584465450}" type="pres">
      <dgm:prSet presAssocID="{91E1A882-8BCF-4EB8-8116-15D119749E4E}" presName="hierChild5" presStyleCnt="0"/>
      <dgm:spPr/>
    </dgm:pt>
    <dgm:pt modelId="{58078F1B-C7C4-4850-A0C2-1863186B1A5A}" type="pres">
      <dgm:prSet presAssocID="{8E06AAC7-D86F-4614-87B2-D6984C14AA3A}" presName="Name28" presStyleLbl="parChTrans1D2" presStyleIdx="1" presStyleCnt="7"/>
      <dgm:spPr/>
      <dgm:t>
        <a:bodyPr/>
        <a:lstStyle/>
        <a:p>
          <a:endParaRPr lang="en-US"/>
        </a:p>
      </dgm:t>
    </dgm:pt>
    <dgm:pt modelId="{D0D79EB4-6D35-4A8D-9A42-C19E6E3C7AF2}" type="pres">
      <dgm:prSet presAssocID="{403C4D50-83B9-414B-85AD-3BFA43C7F3EA}" presName="hierRoot2" presStyleCnt="0">
        <dgm:presLayoutVars>
          <dgm:hierBranch val="init"/>
        </dgm:presLayoutVars>
      </dgm:prSet>
      <dgm:spPr/>
    </dgm:pt>
    <dgm:pt modelId="{7F1A3DBE-7B60-492C-8627-1206851B2A03}" type="pres">
      <dgm:prSet presAssocID="{403C4D50-83B9-414B-85AD-3BFA43C7F3EA}" presName="rootComposite2" presStyleCnt="0"/>
      <dgm:spPr/>
    </dgm:pt>
    <dgm:pt modelId="{293C359B-CEBC-477A-8D87-1426C394A7F8}" type="pres">
      <dgm:prSet presAssocID="{403C4D50-83B9-414B-85AD-3BFA43C7F3EA}" presName="rootText2" presStyleLbl="alignAcc1" presStyleIdx="0" presStyleCnt="0">
        <dgm:presLayoutVars>
          <dgm:chPref val="3"/>
        </dgm:presLayoutVars>
      </dgm:prSet>
      <dgm:spPr/>
      <dgm:t>
        <a:bodyPr/>
        <a:lstStyle/>
        <a:p>
          <a:endParaRPr lang="en-US"/>
        </a:p>
      </dgm:t>
    </dgm:pt>
    <dgm:pt modelId="{3EB4C9B6-0630-4945-A491-8D475E894693}" type="pres">
      <dgm:prSet presAssocID="{403C4D50-83B9-414B-85AD-3BFA43C7F3EA}" presName="topArc2" presStyleLbl="parChTrans1D1" presStyleIdx="12" presStyleCnt="64"/>
      <dgm:spPr/>
    </dgm:pt>
    <dgm:pt modelId="{C007E433-7EAD-4E02-BE6B-66C7757B9DAC}" type="pres">
      <dgm:prSet presAssocID="{403C4D50-83B9-414B-85AD-3BFA43C7F3EA}" presName="bottomArc2" presStyleLbl="parChTrans1D1" presStyleIdx="13" presStyleCnt="64"/>
      <dgm:spPr/>
    </dgm:pt>
    <dgm:pt modelId="{98E83F02-7CCA-444A-A631-8973872ADF5F}" type="pres">
      <dgm:prSet presAssocID="{403C4D50-83B9-414B-85AD-3BFA43C7F3EA}" presName="topConnNode2" presStyleLbl="node2" presStyleIdx="0" presStyleCnt="0"/>
      <dgm:spPr/>
      <dgm:t>
        <a:bodyPr/>
        <a:lstStyle/>
        <a:p>
          <a:endParaRPr lang="en-US"/>
        </a:p>
      </dgm:t>
    </dgm:pt>
    <dgm:pt modelId="{8E2D41A8-BD1B-4252-AEAB-8BF7C73EC5E8}" type="pres">
      <dgm:prSet presAssocID="{403C4D50-83B9-414B-85AD-3BFA43C7F3EA}" presName="hierChild4" presStyleCnt="0"/>
      <dgm:spPr/>
    </dgm:pt>
    <dgm:pt modelId="{B76EF473-5ED2-4F57-A69A-F3F09C76083F}" type="pres">
      <dgm:prSet presAssocID="{D575AC13-4C3F-439A-BC4D-C09C5398FDEF}" presName="Name28" presStyleLbl="parChTrans1D3" presStyleIdx="4" presStyleCnt="24"/>
      <dgm:spPr/>
      <dgm:t>
        <a:bodyPr/>
        <a:lstStyle/>
        <a:p>
          <a:endParaRPr lang="en-US"/>
        </a:p>
      </dgm:t>
    </dgm:pt>
    <dgm:pt modelId="{412CE3DC-6EC5-4345-AEDA-6993DA00D974}" type="pres">
      <dgm:prSet presAssocID="{95D1C2C0-21BF-4B4A-AB8A-45BC6C1F3810}" presName="hierRoot2" presStyleCnt="0">
        <dgm:presLayoutVars>
          <dgm:hierBranch val="init"/>
        </dgm:presLayoutVars>
      </dgm:prSet>
      <dgm:spPr/>
    </dgm:pt>
    <dgm:pt modelId="{C20EFE80-130F-4D2D-BA8B-352F0F689C61}" type="pres">
      <dgm:prSet presAssocID="{95D1C2C0-21BF-4B4A-AB8A-45BC6C1F3810}" presName="rootComposite2" presStyleCnt="0"/>
      <dgm:spPr/>
    </dgm:pt>
    <dgm:pt modelId="{28313664-57A9-40DF-B6D2-2B1AB603AC8A}" type="pres">
      <dgm:prSet presAssocID="{95D1C2C0-21BF-4B4A-AB8A-45BC6C1F3810}" presName="rootText2" presStyleLbl="alignAcc1" presStyleIdx="0" presStyleCnt="0">
        <dgm:presLayoutVars>
          <dgm:chPref val="3"/>
        </dgm:presLayoutVars>
      </dgm:prSet>
      <dgm:spPr/>
      <dgm:t>
        <a:bodyPr/>
        <a:lstStyle/>
        <a:p>
          <a:endParaRPr lang="en-US"/>
        </a:p>
      </dgm:t>
    </dgm:pt>
    <dgm:pt modelId="{CF3FDAE6-F01E-416C-8E1A-61EBB9EF30EE}" type="pres">
      <dgm:prSet presAssocID="{95D1C2C0-21BF-4B4A-AB8A-45BC6C1F3810}" presName="topArc2" presStyleLbl="parChTrans1D1" presStyleIdx="14" presStyleCnt="64"/>
      <dgm:spPr/>
    </dgm:pt>
    <dgm:pt modelId="{F73A22AD-96DA-420C-AF3F-B54C3980D110}" type="pres">
      <dgm:prSet presAssocID="{95D1C2C0-21BF-4B4A-AB8A-45BC6C1F3810}" presName="bottomArc2" presStyleLbl="parChTrans1D1" presStyleIdx="15" presStyleCnt="64"/>
      <dgm:spPr/>
    </dgm:pt>
    <dgm:pt modelId="{1016DC4A-8E66-4C6E-BC4D-262EC25F2F0B}" type="pres">
      <dgm:prSet presAssocID="{95D1C2C0-21BF-4B4A-AB8A-45BC6C1F3810}" presName="topConnNode2" presStyleLbl="node3" presStyleIdx="0" presStyleCnt="0"/>
      <dgm:spPr/>
      <dgm:t>
        <a:bodyPr/>
        <a:lstStyle/>
        <a:p>
          <a:endParaRPr lang="en-US"/>
        </a:p>
      </dgm:t>
    </dgm:pt>
    <dgm:pt modelId="{DB7F3884-F779-4BC3-9755-EE11547333AB}" type="pres">
      <dgm:prSet presAssocID="{95D1C2C0-21BF-4B4A-AB8A-45BC6C1F3810}" presName="hierChild4" presStyleCnt="0"/>
      <dgm:spPr/>
    </dgm:pt>
    <dgm:pt modelId="{7E88E2E7-E472-4358-AB31-0A0EB0D76B5A}" type="pres">
      <dgm:prSet presAssocID="{95D1C2C0-21BF-4B4A-AB8A-45BC6C1F3810}" presName="hierChild5" presStyleCnt="0"/>
      <dgm:spPr/>
    </dgm:pt>
    <dgm:pt modelId="{636442E4-DE80-43B5-90E1-DEEDAA5D8802}" type="pres">
      <dgm:prSet presAssocID="{2A8DDEA6-13CE-4218-AC27-C56DC3717BD3}" presName="Name28" presStyleLbl="parChTrans1D3" presStyleIdx="5" presStyleCnt="24"/>
      <dgm:spPr/>
      <dgm:t>
        <a:bodyPr/>
        <a:lstStyle/>
        <a:p>
          <a:endParaRPr lang="en-US"/>
        </a:p>
      </dgm:t>
    </dgm:pt>
    <dgm:pt modelId="{D70A429F-6DF6-4CB5-8CA8-48ADCC1ABFC6}" type="pres">
      <dgm:prSet presAssocID="{26D310B1-BF43-40B3-94CD-F525F15C896B}" presName="hierRoot2" presStyleCnt="0">
        <dgm:presLayoutVars>
          <dgm:hierBranch val="init"/>
        </dgm:presLayoutVars>
      </dgm:prSet>
      <dgm:spPr/>
    </dgm:pt>
    <dgm:pt modelId="{8B65A331-3BB0-42C8-9A59-A2947B78291F}" type="pres">
      <dgm:prSet presAssocID="{26D310B1-BF43-40B3-94CD-F525F15C896B}" presName="rootComposite2" presStyleCnt="0"/>
      <dgm:spPr/>
    </dgm:pt>
    <dgm:pt modelId="{0132FA2A-ECC2-4D05-ABBF-05AF370E71EB}" type="pres">
      <dgm:prSet presAssocID="{26D310B1-BF43-40B3-94CD-F525F15C896B}" presName="rootText2" presStyleLbl="alignAcc1" presStyleIdx="0" presStyleCnt="0">
        <dgm:presLayoutVars>
          <dgm:chPref val="3"/>
        </dgm:presLayoutVars>
      </dgm:prSet>
      <dgm:spPr/>
      <dgm:t>
        <a:bodyPr/>
        <a:lstStyle/>
        <a:p>
          <a:endParaRPr lang="en-US"/>
        </a:p>
      </dgm:t>
    </dgm:pt>
    <dgm:pt modelId="{636643EC-4079-4FC9-8852-0CAADBA60B5B}" type="pres">
      <dgm:prSet presAssocID="{26D310B1-BF43-40B3-94CD-F525F15C896B}" presName="topArc2" presStyleLbl="parChTrans1D1" presStyleIdx="16" presStyleCnt="64"/>
      <dgm:spPr/>
    </dgm:pt>
    <dgm:pt modelId="{EEF39BE3-2F86-48AE-B6C4-41E980A58692}" type="pres">
      <dgm:prSet presAssocID="{26D310B1-BF43-40B3-94CD-F525F15C896B}" presName="bottomArc2" presStyleLbl="parChTrans1D1" presStyleIdx="17" presStyleCnt="64"/>
      <dgm:spPr/>
    </dgm:pt>
    <dgm:pt modelId="{A6F6C9DE-F66D-493F-9CFE-053D63493E08}" type="pres">
      <dgm:prSet presAssocID="{26D310B1-BF43-40B3-94CD-F525F15C896B}" presName="topConnNode2" presStyleLbl="node3" presStyleIdx="0" presStyleCnt="0"/>
      <dgm:spPr/>
      <dgm:t>
        <a:bodyPr/>
        <a:lstStyle/>
        <a:p>
          <a:endParaRPr lang="en-US"/>
        </a:p>
      </dgm:t>
    </dgm:pt>
    <dgm:pt modelId="{F7F51A84-F9C7-4517-9B12-7552A0F112B1}" type="pres">
      <dgm:prSet presAssocID="{26D310B1-BF43-40B3-94CD-F525F15C896B}" presName="hierChild4" presStyleCnt="0"/>
      <dgm:spPr/>
    </dgm:pt>
    <dgm:pt modelId="{6C6C23D0-061C-49E9-BF1C-D200A9CE84A8}" type="pres">
      <dgm:prSet presAssocID="{26D310B1-BF43-40B3-94CD-F525F15C896B}" presName="hierChild5" presStyleCnt="0"/>
      <dgm:spPr/>
    </dgm:pt>
    <dgm:pt modelId="{F0D7D4DD-AAA5-4F4A-AD3A-E814B2B9616B}" type="pres">
      <dgm:prSet presAssocID="{D9C8DBC1-F597-47D7-90BB-890997BFD87C}" presName="Name28" presStyleLbl="parChTrans1D3" presStyleIdx="6" presStyleCnt="24"/>
      <dgm:spPr/>
      <dgm:t>
        <a:bodyPr/>
        <a:lstStyle/>
        <a:p>
          <a:endParaRPr lang="en-US"/>
        </a:p>
      </dgm:t>
    </dgm:pt>
    <dgm:pt modelId="{1F644C3F-AC8D-4546-A7B0-D2DC8E74372D}" type="pres">
      <dgm:prSet presAssocID="{590254C3-536B-48F2-A80B-B1427F2EFAA2}" presName="hierRoot2" presStyleCnt="0">
        <dgm:presLayoutVars>
          <dgm:hierBranch val="init"/>
        </dgm:presLayoutVars>
      </dgm:prSet>
      <dgm:spPr/>
    </dgm:pt>
    <dgm:pt modelId="{6D6E7A3E-B72D-4623-9FD6-AACE9795E8A9}" type="pres">
      <dgm:prSet presAssocID="{590254C3-536B-48F2-A80B-B1427F2EFAA2}" presName="rootComposite2" presStyleCnt="0"/>
      <dgm:spPr/>
    </dgm:pt>
    <dgm:pt modelId="{97C888D1-4184-4E0C-AA77-88716F189091}" type="pres">
      <dgm:prSet presAssocID="{590254C3-536B-48F2-A80B-B1427F2EFAA2}" presName="rootText2" presStyleLbl="alignAcc1" presStyleIdx="0" presStyleCnt="0">
        <dgm:presLayoutVars>
          <dgm:chPref val="3"/>
        </dgm:presLayoutVars>
      </dgm:prSet>
      <dgm:spPr/>
      <dgm:t>
        <a:bodyPr/>
        <a:lstStyle/>
        <a:p>
          <a:endParaRPr lang="en-US"/>
        </a:p>
      </dgm:t>
    </dgm:pt>
    <dgm:pt modelId="{62D912BB-B67D-44F5-B8B2-6A3775E2D060}" type="pres">
      <dgm:prSet presAssocID="{590254C3-536B-48F2-A80B-B1427F2EFAA2}" presName="topArc2" presStyleLbl="parChTrans1D1" presStyleIdx="18" presStyleCnt="64"/>
      <dgm:spPr/>
    </dgm:pt>
    <dgm:pt modelId="{C3AF83AA-2707-41DA-82A9-5091AF06DC86}" type="pres">
      <dgm:prSet presAssocID="{590254C3-536B-48F2-A80B-B1427F2EFAA2}" presName="bottomArc2" presStyleLbl="parChTrans1D1" presStyleIdx="19" presStyleCnt="64"/>
      <dgm:spPr/>
    </dgm:pt>
    <dgm:pt modelId="{80990DCE-409F-4385-A021-D79A55AD09ED}" type="pres">
      <dgm:prSet presAssocID="{590254C3-536B-48F2-A80B-B1427F2EFAA2}" presName="topConnNode2" presStyleLbl="node3" presStyleIdx="0" presStyleCnt="0"/>
      <dgm:spPr/>
      <dgm:t>
        <a:bodyPr/>
        <a:lstStyle/>
        <a:p>
          <a:endParaRPr lang="en-US"/>
        </a:p>
      </dgm:t>
    </dgm:pt>
    <dgm:pt modelId="{BA14279A-2F2C-40D8-A5DD-6736B11E6E7A}" type="pres">
      <dgm:prSet presAssocID="{590254C3-536B-48F2-A80B-B1427F2EFAA2}" presName="hierChild4" presStyleCnt="0"/>
      <dgm:spPr/>
    </dgm:pt>
    <dgm:pt modelId="{2BD664B8-F549-490F-8050-FFBFF68E222A}" type="pres">
      <dgm:prSet presAssocID="{590254C3-536B-48F2-A80B-B1427F2EFAA2}" presName="hierChild5" presStyleCnt="0"/>
      <dgm:spPr/>
    </dgm:pt>
    <dgm:pt modelId="{92E53656-DF4F-4D5E-94AB-A10E6A318723}" type="pres">
      <dgm:prSet presAssocID="{6F907A0A-06D1-4E6F-865E-3E6446C3B4F8}" presName="Name28" presStyleLbl="parChTrans1D3" presStyleIdx="7" presStyleCnt="24"/>
      <dgm:spPr/>
      <dgm:t>
        <a:bodyPr/>
        <a:lstStyle/>
        <a:p>
          <a:endParaRPr lang="en-US"/>
        </a:p>
      </dgm:t>
    </dgm:pt>
    <dgm:pt modelId="{4B945051-DBBD-4A71-A989-DB75BA74D114}" type="pres">
      <dgm:prSet presAssocID="{6BA76C15-A7E4-4E2D-ACC9-013700A75AF2}" presName="hierRoot2" presStyleCnt="0">
        <dgm:presLayoutVars>
          <dgm:hierBranch val="init"/>
        </dgm:presLayoutVars>
      </dgm:prSet>
      <dgm:spPr/>
    </dgm:pt>
    <dgm:pt modelId="{7E9442A9-0276-4C03-91F0-9BE9661AD5CC}" type="pres">
      <dgm:prSet presAssocID="{6BA76C15-A7E4-4E2D-ACC9-013700A75AF2}" presName="rootComposite2" presStyleCnt="0"/>
      <dgm:spPr/>
    </dgm:pt>
    <dgm:pt modelId="{77A41BD3-9043-41AA-8CB8-5566C9F3C813}" type="pres">
      <dgm:prSet presAssocID="{6BA76C15-A7E4-4E2D-ACC9-013700A75AF2}" presName="rootText2" presStyleLbl="alignAcc1" presStyleIdx="0" presStyleCnt="0">
        <dgm:presLayoutVars>
          <dgm:chPref val="3"/>
        </dgm:presLayoutVars>
      </dgm:prSet>
      <dgm:spPr/>
      <dgm:t>
        <a:bodyPr/>
        <a:lstStyle/>
        <a:p>
          <a:endParaRPr lang="en-US"/>
        </a:p>
      </dgm:t>
    </dgm:pt>
    <dgm:pt modelId="{3BE91349-53D8-44B7-8FC2-3AD484DE5024}" type="pres">
      <dgm:prSet presAssocID="{6BA76C15-A7E4-4E2D-ACC9-013700A75AF2}" presName="topArc2" presStyleLbl="parChTrans1D1" presStyleIdx="20" presStyleCnt="64"/>
      <dgm:spPr/>
    </dgm:pt>
    <dgm:pt modelId="{D53E7110-0106-4D36-A2DB-D63C4F4B6FFF}" type="pres">
      <dgm:prSet presAssocID="{6BA76C15-A7E4-4E2D-ACC9-013700A75AF2}" presName="bottomArc2" presStyleLbl="parChTrans1D1" presStyleIdx="21" presStyleCnt="64"/>
      <dgm:spPr/>
    </dgm:pt>
    <dgm:pt modelId="{DD90204B-B6C8-4BE0-8746-7884F8B16D8E}" type="pres">
      <dgm:prSet presAssocID="{6BA76C15-A7E4-4E2D-ACC9-013700A75AF2}" presName="topConnNode2" presStyleLbl="node3" presStyleIdx="0" presStyleCnt="0"/>
      <dgm:spPr/>
      <dgm:t>
        <a:bodyPr/>
        <a:lstStyle/>
        <a:p>
          <a:endParaRPr lang="en-US"/>
        </a:p>
      </dgm:t>
    </dgm:pt>
    <dgm:pt modelId="{B37784F7-49C1-4366-94BB-9D9A29C785BE}" type="pres">
      <dgm:prSet presAssocID="{6BA76C15-A7E4-4E2D-ACC9-013700A75AF2}" presName="hierChild4" presStyleCnt="0"/>
      <dgm:spPr/>
    </dgm:pt>
    <dgm:pt modelId="{3532379F-BB29-4F52-9FB5-98A371C45310}" type="pres">
      <dgm:prSet presAssocID="{6BA76C15-A7E4-4E2D-ACC9-013700A75AF2}" presName="hierChild5" presStyleCnt="0"/>
      <dgm:spPr/>
    </dgm:pt>
    <dgm:pt modelId="{D92A92DB-EC74-4DD8-8F85-7CB42E6A4051}" type="pres">
      <dgm:prSet presAssocID="{403C4D50-83B9-414B-85AD-3BFA43C7F3EA}" presName="hierChild5" presStyleCnt="0"/>
      <dgm:spPr/>
    </dgm:pt>
    <dgm:pt modelId="{317F47F8-8DE4-4281-9957-1C46FBE4361A}" type="pres">
      <dgm:prSet presAssocID="{E7726EC1-AAE2-4EFF-BAA2-646020A12E2E}" presName="Name28" presStyleLbl="parChTrans1D2" presStyleIdx="2" presStyleCnt="7"/>
      <dgm:spPr/>
      <dgm:t>
        <a:bodyPr/>
        <a:lstStyle/>
        <a:p>
          <a:endParaRPr lang="en-US"/>
        </a:p>
      </dgm:t>
    </dgm:pt>
    <dgm:pt modelId="{9DC0F8D7-92A4-4FA9-9C78-D5747E32B19C}" type="pres">
      <dgm:prSet presAssocID="{E34542B2-3026-448D-B658-CC4795BF0103}" presName="hierRoot2" presStyleCnt="0">
        <dgm:presLayoutVars>
          <dgm:hierBranch val="init"/>
        </dgm:presLayoutVars>
      </dgm:prSet>
      <dgm:spPr/>
    </dgm:pt>
    <dgm:pt modelId="{95403C80-1F25-40A1-B1C1-E75179946A13}" type="pres">
      <dgm:prSet presAssocID="{E34542B2-3026-448D-B658-CC4795BF0103}" presName="rootComposite2" presStyleCnt="0"/>
      <dgm:spPr/>
    </dgm:pt>
    <dgm:pt modelId="{653719B4-3B25-41DF-9495-ADE9FD3FB1B7}" type="pres">
      <dgm:prSet presAssocID="{E34542B2-3026-448D-B658-CC4795BF0103}" presName="rootText2" presStyleLbl="alignAcc1" presStyleIdx="0" presStyleCnt="0">
        <dgm:presLayoutVars>
          <dgm:chPref val="3"/>
        </dgm:presLayoutVars>
      </dgm:prSet>
      <dgm:spPr/>
      <dgm:t>
        <a:bodyPr/>
        <a:lstStyle/>
        <a:p>
          <a:endParaRPr lang="en-US"/>
        </a:p>
      </dgm:t>
    </dgm:pt>
    <dgm:pt modelId="{D3F1FA75-4CF0-4A79-BE13-A8F3B29E53FB}" type="pres">
      <dgm:prSet presAssocID="{E34542B2-3026-448D-B658-CC4795BF0103}" presName="topArc2" presStyleLbl="parChTrans1D1" presStyleIdx="22" presStyleCnt="64"/>
      <dgm:spPr/>
    </dgm:pt>
    <dgm:pt modelId="{F7CFADEB-2702-4B68-A06D-3DB6A2614977}" type="pres">
      <dgm:prSet presAssocID="{E34542B2-3026-448D-B658-CC4795BF0103}" presName="bottomArc2" presStyleLbl="parChTrans1D1" presStyleIdx="23" presStyleCnt="64"/>
      <dgm:spPr/>
    </dgm:pt>
    <dgm:pt modelId="{C1AC6F8B-D759-4978-8507-66334E1C9285}" type="pres">
      <dgm:prSet presAssocID="{E34542B2-3026-448D-B658-CC4795BF0103}" presName="topConnNode2" presStyleLbl="node2" presStyleIdx="0" presStyleCnt="0"/>
      <dgm:spPr/>
      <dgm:t>
        <a:bodyPr/>
        <a:lstStyle/>
        <a:p>
          <a:endParaRPr lang="en-US"/>
        </a:p>
      </dgm:t>
    </dgm:pt>
    <dgm:pt modelId="{6596F8FA-D6CC-416F-9C94-4216F9704E99}" type="pres">
      <dgm:prSet presAssocID="{E34542B2-3026-448D-B658-CC4795BF0103}" presName="hierChild4" presStyleCnt="0"/>
      <dgm:spPr/>
    </dgm:pt>
    <dgm:pt modelId="{67D7432C-C56C-47CB-8F71-00AB006E21C3}" type="pres">
      <dgm:prSet presAssocID="{70B635A0-0A53-415C-B8D2-668994DCB952}" presName="Name28" presStyleLbl="parChTrans1D3" presStyleIdx="8" presStyleCnt="24"/>
      <dgm:spPr/>
      <dgm:t>
        <a:bodyPr/>
        <a:lstStyle/>
        <a:p>
          <a:endParaRPr lang="en-US"/>
        </a:p>
      </dgm:t>
    </dgm:pt>
    <dgm:pt modelId="{D285E46F-A6AF-4F2C-BF60-0FE1F59ED185}" type="pres">
      <dgm:prSet presAssocID="{D674D4DC-ACE0-409D-82F4-00FF285C8EBC}" presName="hierRoot2" presStyleCnt="0">
        <dgm:presLayoutVars>
          <dgm:hierBranch val="init"/>
        </dgm:presLayoutVars>
      </dgm:prSet>
      <dgm:spPr/>
    </dgm:pt>
    <dgm:pt modelId="{E3022DD7-7060-4220-B05F-09A4CDE84B7A}" type="pres">
      <dgm:prSet presAssocID="{D674D4DC-ACE0-409D-82F4-00FF285C8EBC}" presName="rootComposite2" presStyleCnt="0"/>
      <dgm:spPr/>
    </dgm:pt>
    <dgm:pt modelId="{CDA09B8C-0D70-4F57-B0D0-203D1A0F4009}" type="pres">
      <dgm:prSet presAssocID="{D674D4DC-ACE0-409D-82F4-00FF285C8EBC}" presName="rootText2" presStyleLbl="alignAcc1" presStyleIdx="0" presStyleCnt="0">
        <dgm:presLayoutVars>
          <dgm:chPref val="3"/>
        </dgm:presLayoutVars>
      </dgm:prSet>
      <dgm:spPr/>
      <dgm:t>
        <a:bodyPr/>
        <a:lstStyle/>
        <a:p>
          <a:endParaRPr lang="en-US"/>
        </a:p>
      </dgm:t>
    </dgm:pt>
    <dgm:pt modelId="{96501085-AFF2-4B45-962E-553098FD8448}" type="pres">
      <dgm:prSet presAssocID="{D674D4DC-ACE0-409D-82F4-00FF285C8EBC}" presName="topArc2" presStyleLbl="parChTrans1D1" presStyleIdx="24" presStyleCnt="64"/>
      <dgm:spPr/>
    </dgm:pt>
    <dgm:pt modelId="{E4422DB4-8394-499C-8886-0A840EFA5A7B}" type="pres">
      <dgm:prSet presAssocID="{D674D4DC-ACE0-409D-82F4-00FF285C8EBC}" presName="bottomArc2" presStyleLbl="parChTrans1D1" presStyleIdx="25" presStyleCnt="64"/>
      <dgm:spPr/>
    </dgm:pt>
    <dgm:pt modelId="{E117DE3D-FA1D-469B-B9C4-FB576B372416}" type="pres">
      <dgm:prSet presAssocID="{D674D4DC-ACE0-409D-82F4-00FF285C8EBC}" presName="topConnNode2" presStyleLbl="node3" presStyleIdx="0" presStyleCnt="0"/>
      <dgm:spPr/>
      <dgm:t>
        <a:bodyPr/>
        <a:lstStyle/>
        <a:p>
          <a:endParaRPr lang="en-US"/>
        </a:p>
      </dgm:t>
    </dgm:pt>
    <dgm:pt modelId="{B2903142-10D9-44E0-A3F3-C4B0DA9A3A9A}" type="pres">
      <dgm:prSet presAssocID="{D674D4DC-ACE0-409D-82F4-00FF285C8EBC}" presName="hierChild4" presStyleCnt="0"/>
      <dgm:spPr/>
    </dgm:pt>
    <dgm:pt modelId="{07ADD596-155A-4D18-B721-BEC030235DE4}" type="pres">
      <dgm:prSet presAssocID="{D674D4DC-ACE0-409D-82F4-00FF285C8EBC}" presName="hierChild5" presStyleCnt="0"/>
      <dgm:spPr/>
    </dgm:pt>
    <dgm:pt modelId="{CC9BA1A2-DB12-489C-A89D-A536DC7BD70B}" type="pres">
      <dgm:prSet presAssocID="{20ADDFFC-A542-4FD9-B028-4D8E7210A55D}" presName="Name28" presStyleLbl="parChTrans1D3" presStyleIdx="9" presStyleCnt="24"/>
      <dgm:spPr/>
      <dgm:t>
        <a:bodyPr/>
        <a:lstStyle/>
        <a:p>
          <a:endParaRPr lang="en-US"/>
        </a:p>
      </dgm:t>
    </dgm:pt>
    <dgm:pt modelId="{76C69A86-496B-475E-A8DA-54F4486FAE45}" type="pres">
      <dgm:prSet presAssocID="{839F7549-88CC-4A34-9DF0-EFDF1922B92D}" presName="hierRoot2" presStyleCnt="0">
        <dgm:presLayoutVars>
          <dgm:hierBranch val="init"/>
        </dgm:presLayoutVars>
      </dgm:prSet>
      <dgm:spPr/>
    </dgm:pt>
    <dgm:pt modelId="{B184AE70-4D6E-47BC-8895-E317DB1ADB33}" type="pres">
      <dgm:prSet presAssocID="{839F7549-88CC-4A34-9DF0-EFDF1922B92D}" presName="rootComposite2" presStyleCnt="0"/>
      <dgm:spPr/>
    </dgm:pt>
    <dgm:pt modelId="{6E5036AB-89F0-40C3-A016-F8921A76F47D}" type="pres">
      <dgm:prSet presAssocID="{839F7549-88CC-4A34-9DF0-EFDF1922B92D}" presName="rootText2" presStyleLbl="alignAcc1" presStyleIdx="0" presStyleCnt="0">
        <dgm:presLayoutVars>
          <dgm:chPref val="3"/>
        </dgm:presLayoutVars>
      </dgm:prSet>
      <dgm:spPr/>
      <dgm:t>
        <a:bodyPr/>
        <a:lstStyle/>
        <a:p>
          <a:endParaRPr lang="en-US"/>
        </a:p>
      </dgm:t>
    </dgm:pt>
    <dgm:pt modelId="{8EE20B23-E5B6-4C46-B361-C1E9ED5D161A}" type="pres">
      <dgm:prSet presAssocID="{839F7549-88CC-4A34-9DF0-EFDF1922B92D}" presName="topArc2" presStyleLbl="parChTrans1D1" presStyleIdx="26" presStyleCnt="64"/>
      <dgm:spPr/>
    </dgm:pt>
    <dgm:pt modelId="{55AF13E0-8F89-45DA-9406-0931A40B7FB8}" type="pres">
      <dgm:prSet presAssocID="{839F7549-88CC-4A34-9DF0-EFDF1922B92D}" presName="bottomArc2" presStyleLbl="parChTrans1D1" presStyleIdx="27" presStyleCnt="64"/>
      <dgm:spPr/>
    </dgm:pt>
    <dgm:pt modelId="{7F20E9C9-CE98-4721-ADDB-5DAF4D379946}" type="pres">
      <dgm:prSet presAssocID="{839F7549-88CC-4A34-9DF0-EFDF1922B92D}" presName="topConnNode2" presStyleLbl="node3" presStyleIdx="0" presStyleCnt="0"/>
      <dgm:spPr/>
      <dgm:t>
        <a:bodyPr/>
        <a:lstStyle/>
        <a:p>
          <a:endParaRPr lang="en-US"/>
        </a:p>
      </dgm:t>
    </dgm:pt>
    <dgm:pt modelId="{A43B2427-7161-4A1E-AAD4-7411EB033E49}" type="pres">
      <dgm:prSet presAssocID="{839F7549-88CC-4A34-9DF0-EFDF1922B92D}" presName="hierChild4" presStyleCnt="0"/>
      <dgm:spPr/>
    </dgm:pt>
    <dgm:pt modelId="{54C365D6-4654-49B8-B447-067D3FCC6F70}" type="pres">
      <dgm:prSet presAssocID="{839F7549-88CC-4A34-9DF0-EFDF1922B92D}" presName="hierChild5" presStyleCnt="0"/>
      <dgm:spPr/>
    </dgm:pt>
    <dgm:pt modelId="{011A25F0-6C14-4559-8749-1CA4D1F4D39A}" type="pres">
      <dgm:prSet presAssocID="{945A779E-A1FC-4158-BA01-366DDCAD55DC}" presName="Name28" presStyleLbl="parChTrans1D3" presStyleIdx="10" presStyleCnt="24"/>
      <dgm:spPr/>
      <dgm:t>
        <a:bodyPr/>
        <a:lstStyle/>
        <a:p>
          <a:endParaRPr lang="en-US"/>
        </a:p>
      </dgm:t>
    </dgm:pt>
    <dgm:pt modelId="{93017F0C-F9AC-408B-AECA-1AC692EE8E65}" type="pres">
      <dgm:prSet presAssocID="{2D80E661-1041-4280-A432-17EBDC09F93A}" presName="hierRoot2" presStyleCnt="0">
        <dgm:presLayoutVars>
          <dgm:hierBranch val="init"/>
        </dgm:presLayoutVars>
      </dgm:prSet>
      <dgm:spPr/>
    </dgm:pt>
    <dgm:pt modelId="{F3BAFA45-72D5-45C6-9CFC-368741A994CD}" type="pres">
      <dgm:prSet presAssocID="{2D80E661-1041-4280-A432-17EBDC09F93A}" presName="rootComposite2" presStyleCnt="0"/>
      <dgm:spPr/>
    </dgm:pt>
    <dgm:pt modelId="{CF07FEFA-AF5E-4C5E-8EEB-3EF256A969C6}" type="pres">
      <dgm:prSet presAssocID="{2D80E661-1041-4280-A432-17EBDC09F93A}" presName="rootText2" presStyleLbl="alignAcc1" presStyleIdx="0" presStyleCnt="0">
        <dgm:presLayoutVars>
          <dgm:chPref val="3"/>
        </dgm:presLayoutVars>
      </dgm:prSet>
      <dgm:spPr/>
      <dgm:t>
        <a:bodyPr/>
        <a:lstStyle/>
        <a:p>
          <a:endParaRPr lang="en-US"/>
        </a:p>
      </dgm:t>
    </dgm:pt>
    <dgm:pt modelId="{A0047155-381B-4CF5-9F40-C80B35F05354}" type="pres">
      <dgm:prSet presAssocID="{2D80E661-1041-4280-A432-17EBDC09F93A}" presName="topArc2" presStyleLbl="parChTrans1D1" presStyleIdx="28" presStyleCnt="64"/>
      <dgm:spPr/>
    </dgm:pt>
    <dgm:pt modelId="{B3A67646-840B-472E-B6CF-6865F5BA27DC}" type="pres">
      <dgm:prSet presAssocID="{2D80E661-1041-4280-A432-17EBDC09F93A}" presName="bottomArc2" presStyleLbl="parChTrans1D1" presStyleIdx="29" presStyleCnt="64"/>
      <dgm:spPr/>
    </dgm:pt>
    <dgm:pt modelId="{70D3C03B-683F-4E99-B2CD-7A061CF16775}" type="pres">
      <dgm:prSet presAssocID="{2D80E661-1041-4280-A432-17EBDC09F93A}" presName="topConnNode2" presStyleLbl="node3" presStyleIdx="0" presStyleCnt="0"/>
      <dgm:spPr/>
      <dgm:t>
        <a:bodyPr/>
        <a:lstStyle/>
        <a:p>
          <a:endParaRPr lang="en-US"/>
        </a:p>
      </dgm:t>
    </dgm:pt>
    <dgm:pt modelId="{1ED20768-08AA-47C6-AF54-687CA53CF9A1}" type="pres">
      <dgm:prSet presAssocID="{2D80E661-1041-4280-A432-17EBDC09F93A}" presName="hierChild4" presStyleCnt="0"/>
      <dgm:spPr/>
    </dgm:pt>
    <dgm:pt modelId="{BF6361D8-30C5-4CC1-84D4-5B43E30489B8}" type="pres">
      <dgm:prSet presAssocID="{2D80E661-1041-4280-A432-17EBDC09F93A}" presName="hierChild5" presStyleCnt="0"/>
      <dgm:spPr/>
    </dgm:pt>
    <dgm:pt modelId="{5FD1443B-0C34-4DC6-B055-D7E154B4BA01}" type="pres">
      <dgm:prSet presAssocID="{E1C7E423-E188-483D-B123-5B378044AE6C}" presName="Name28" presStyleLbl="parChTrans1D3" presStyleIdx="11" presStyleCnt="24"/>
      <dgm:spPr/>
      <dgm:t>
        <a:bodyPr/>
        <a:lstStyle/>
        <a:p>
          <a:endParaRPr lang="en-US"/>
        </a:p>
      </dgm:t>
    </dgm:pt>
    <dgm:pt modelId="{F629F1BE-226F-4391-B1CD-3A1984A84B1B}" type="pres">
      <dgm:prSet presAssocID="{7BE39DA1-C55E-441C-A2F3-3BAD1E7916DC}" presName="hierRoot2" presStyleCnt="0">
        <dgm:presLayoutVars>
          <dgm:hierBranch val="init"/>
        </dgm:presLayoutVars>
      </dgm:prSet>
      <dgm:spPr/>
    </dgm:pt>
    <dgm:pt modelId="{F0D129AF-5D40-4871-8206-25FCBB053263}" type="pres">
      <dgm:prSet presAssocID="{7BE39DA1-C55E-441C-A2F3-3BAD1E7916DC}" presName="rootComposite2" presStyleCnt="0"/>
      <dgm:spPr/>
    </dgm:pt>
    <dgm:pt modelId="{14F975F1-9228-4959-968C-A7A997FBFA61}" type="pres">
      <dgm:prSet presAssocID="{7BE39DA1-C55E-441C-A2F3-3BAD1E7916DC}" presName="rootText2" presStyleLbl="alignAcc1" presStyleIdx="0" presStyleCnt="0">
        <dgm:presLayoutVars>
          <dgm:chPref val="3"/>
        </dgm:presLayoutVars>
      </dgm:prSet>
      <dgm:spPr/>
      <dgm:t>
        <a:bodyPr/>
        <a:lstStyle/>
        <a:p>
          <a:endParaRPr lang="en-US"/>
        </a:p>
      </dgm:t>
    </dgm:pt>
    <dgm:pt modelId="{3797A550-79BE-4621-9D52-141EE60C2285}" type="pres">
      <dgm:prSet presAssocID="{7BE39DA1-C55E-441C-A2F3-3BAD1E7916DC}" presName="topArc2" presStyleLbl="parChTrans1D1" presStyleIdx="30" presStyleCnt="64"/>
      <dgm:spPr/>
    </dgm:pt>
    <dgm:pt modelId="{743A7AFB-8927-4074-AB45-CA16AF3A0A17}" type="pres">
      <dgm:prSet presAssocID="{7BE39DA1-C55E-441C-A2F3-3BAD1E7916DC}" presName="bottomArc2" presStyleLbl="parChTrans1D1" presStyleIdx="31" presStyleCnt="64"/>
      <dgm:spPr/>
    </dgm:pt>
    <dgm:pt modelId="{78E8C9BF-C1A0-47C5-86C0-6F47152CA732}" type="pres">
      <dgm:prSet presAssocID="{7BE39DA1-C55E-441C-A2F3-3BAD1E7916DC}" presName="topConnNode2" presStyleLbl="node3" presStyleIdx="0" presStyleCnt="0"/>
      <dgm:spPr/>
      <dgm:t>
        <a:bodyPr/>
        <a:lstStyle/>
        <a:p>
          <a:endParaRPr lang="en-US"/>
        </a:p>
      </dgm:t>
    </dgm:pt>
    <dgm:pt modelId="{3C06E29F-0A3A-4480-A49B-1CD1B966131B}" type="pres">
      <dgm:prSet presAssocID="{7BE39DA1-C55E-441C-A2F3-3BAD1E7916DC}" presName="hierChild4" presStyleCnt="0"/>
      <dgm:spPr/>
    </dgm:pt>
    <dgm:pt modelId="{B5E51E9C-8110-492D-8FB2-DAF6BD9D78B4}" type="pres">
      <dgm:prSet presAssocID="{7BE39DA1-C55E-441C-A2F3-3BAD1E7916DC}" presName="hierChild5" presStyleCnt="0"/>
      <dgm:spPr/>
    </dgm:pt>
    <dgm:pt modelId="{5314ADB4-76BB-4B78-9BF0-00AD351B77F9}" type="pres">
      <dgm:prSet presAssocID="{E34542B2-3026-448D-B658-CC4795BF0103}" presName="hierChild5" presStyleCnt="0"/>
      <dgm:spPr/>
    </dgm:pt>
    <dgm:pt modelId="{48C11821-1975-4FE4-8BB8-6583DAFB39C2}" type="pres">
      <dgm:prSet presAssocID="{DA43D08C-2CB3-47B3-A93A-FB4259F7220A}" presName="Name28" presStyleLbl="parChTrans1D2" presStyleIdx="3" presStyleCnt="7"/>
      <dgm:spPr/>
      <dgm:t>
        <a:bodyPr/>
        <a:lstStyle/>
        <a:p>
          <a:endParaRPr lang="en-US"/>
        </a:p>
      </dgm:t>
    </dgm:pt>
    <dgm:pt modelId="{66BB762A-0F0C-4742-8839-36C0CF2C0E05}" type="pres">
      <dgm:prSet presAssocID="{6B4D80A8-6018-43C4-83D6-12C7BF7749B9}" presName="hierRoot2" presStyleCnt="0">
        <dgm:presLayoutVars>
          <dgm:hierBranch val="init"/>
        </dgm:presLayoutVars>
      </dgm:prSet>
      <dgm:spPr/>
    </dgm:pt>
    <dgm:pt modelId="{67D83B09-491D-4081-BDB1-4F0FF0A76352}" type="pres">
      <dgm:prSet presAssocID="{6B4D80A8-6018-43C4-83D6-12C7BF7749B9}" presName="rootComposite2" presStyleCnt="0"/>
      <dgm:spPr/>
    </dgm:pt>
    <dgm:pt modelId="{0672D2B9-E06C-4159-B9AB-A79C9FF8041F}" type="pres">
      <dgm:prSet presAssocID="{6B4D80A8-6018-43C4-83D6-12C7BF7749B9}" presName="rootText2" presStyleLbl="alignAcc1" presStyleIdx="0" presStyleCnt="0">
        <dgm:presLayoutVars>
          <dgm:chPref val="3"/>
        </dgm:presLayoutVars>
      </dgm:prSet>
      <dgm:spPr/>
      <dgm:t>
        <a:bodyPr/>
        <a:lstStyle/>
        <a:p>
          <a:endParaRPr lang="en-US"/>
        </a:p>
      </dgm:t>
    </dgm:pt>
    <dgm:pt modelId="{08496A9B-2FB4-4BD7-A8D9-085F8B0F78BC}" type="pres">
      <dgm:prSet presAssocID="{6B4D80A8-6018-43C4-83D6-12C7BF7749B9}" presName="topArc2" presStyleLbl="parChTrans1D1" presStyleIdx="32" presStyleCnt="64"/>
      <dgm:spPr/>
    </dgm:pt>
    <dgm:pt modelId="{B7211173-7F33-4006-B1DD-711F452D4B57}" type="pres">
      <dgm:prSet presAssocID="{6B4D80A8-6018-43C4-83D6-12C7BF7749B9}" presName="bottomArc2" presStyleLbl="parChTrans1D1" presStyleIdx="33" presStyleCnt="64"/>
      <dgm:spPr/>
    </dgm:pt>
    <dgm:pt modelId="{6FF8ED41-828D-432B-A57F-A8E6C4D52DE0}" type="pres">
      <dgm:prSet presAssocID="{6B4D80A8-6018-43C4-83D6-12C7BF7749B9}" presName="topConnNode2" presStyleLbl="node2" presStyleIdx="0" presStyleCnt="0"/>
      <dgm:spPr/>
      <dgm:t>
        <a:bodyPr/>
        <a:lstStyle/>
        <a:p>
          <a:endParaRPr lang="en-US"/>
        </a:p>
      </dgm:t>
    </dgm:pt>
    <dgm:pt modelId="{7D497F87-E690-4233-BC89-A90120048E03}" type="pres">
      <dgm:prSet presAssocID="{6B4D80A8-6018-43C4-83D6-12C7BF7749B9}" presName="hierChild4" presStyleCnt="0"/>
      <dgm:spPr/>
    </dgm:pt>
    <dgm:pt modelId="{D6B5F25B-69B6-46FA-B627-7FF16DAA77E7}" type="pres">
      <dgm:prSet presAssocID="{485A75F2-C097-4015-85AC-E2386F8486B0}" presName="Name28" presStyleLbl="parChTrans1D3" presStyleIdx="12" presStyleCnt="24"/>
      <dgm:spPr/>
      <dgm:t>
        <a:bodyPr/>
        <a:lstStyle/>
        <a:p>
          <a:endParaRPr lang="en-US"/>
        </a:p>
      </dgm:t>
    </dgm:pt>
    <dgm:pt modelId="{F94B431E-7CB4-416A-A6BA-19056FA2E0E0}" type="pres">
      <dgm:prSet presAssocID="{0D7C0C45-305A-4C74-B9BC-10901EFF14BB}" presName="hierRoot2" presStyleCnt="0">
        <dgm:presLayoutVars>
          <dgm:hierBranch val="init"/>
        </dgm:presLayoutVars>
      </dgm:prSet>
      <dgm:spPr/>
    </dgm:pt>
    <dgm:pt modelId="{34ADE607-DCFF-4FB1-BB83-D4A82C104FF4}" type="pres">
      <dgm:prSet presAssocID="{0D7C0C45-305A-4C74-B9BC-10901EFF14BB}" presName="rootComposite2" presStyleCnt="0"/>
      <dgm:spPr/>
    </dgm:pt>
    <dgm:pt modelId="{4F1E1B63-7A8C-4397-BEED-E9425345A96E}" type="pres">
      <dgm:prSet presAssocID="{0D7C0C45-305A-4C74-B9BC-10901EFF14BB}" presName="rootText2" presStyleLbl="alignAcc1" presStyleIdx="0" presStyleCnt="0">
        <dgm:presLayoutVars>
          <dgm:chPref val="3"/>
        </dgm:presLayoutVars>
      </dgm:prSet>
      <dgm:spPr/>
      <dgm:t>
        <a:bodyPr/>
        <a:lstStyle/>
        <a:p>
          <a:endParaRPr lang="en-US"/>
        </a:p>
      </dgm:t>
    </dgm:pt>
    <dgm:pt modelId="{1EB43E18-5156-490D-92B2-790E06454D9F}" type="pres">
      <dgm:prSet presAssocID="{0D7C0C45-305A-4C74-B9BC-10901EFF14BB}" presName="topArc2" presStyleLbl="parChTrans1D1" presStyleIdx="34" presStyleCnt="64"/>
      <dgm:spPr/>
    </dgm:pt>
    <dgm:pt modelId="{A6FEDA99-9621-4C9A-9799-8EDFF1D970FF}" type="pres">
      <dgm:prSet presAssocID="{0D7C0C45-305A-4C74-B9BC-10901EFF14BB}" presName="bottomArc2" presStyleLbl="parChTrans1D1" presStyleIdx="35" presStyleCnt="64"/>
      <dgm:spPr/>
    </dgm:pt>
    <dgm:pt modelId="{DDF4BA35-2ED3-40BF-987E-4844876DF0A3}" type="pres">
      <dgm:prSet presAssocID="{0D7C0C45-305A-4C74-B9BC-10901EFF14BB}" presName="topConnNode2" presStyleLbl="node3" presStyleIdx="0" presStyleCnt="0"/>
      <dgm:spPr/>
      <dgm:t>
        <a:bodyPr/>
        <a:lstStyle/>
        <a:p>
          <a:endParaRPr lang="en-US"/>
        </a:p>
      </dgm:t>
    </dgm:pt>
    <dgm:pt modelId="{D3E35862-2312-4476-A0A6-7DD6B2749108}" type="pres">
      <dgm:prSet presAssocID="{0D7C0C45-305A-4C74-B9BC-10901EFF14BB}" presName="hierChild4" presStyleCnt="0"/>
      <dgm:spPr/>
    </dgm:pt>
    <dgm:pt modelId="{8F68AF53-48C1-4A05-A088-83175B869B72}" type="pres">
      <dgm:prSet presAssocID="{0D7C0C45-305A-4C74-B9BC-10901EFF14BB}" presName="hierChild5" presStyleCnt="0"/>
      <dgm:spPr/>
    </dgm:pt>
    <dgm:pt modelId="{CF23A7A5-6A67-423A-B2BF-C64F8E9D2D9B}" type="pres">
      <dgm:prSet presAssocID="{CF0CDE10-6DDB-40A1-805A-68120B0F2664}" presName="Name28" presStyleLbl="parChTrans1D3" presStyleIdx="13" presStyleCnt="24"/>
      <dgm:spPr/>
      <dgm:t>
        <a:bodyPr/>
        <a:lstStyle/>
        <a:p>
          <a:endParaRPr lang="en-US"/>
        </a:p>
      </dgm:t>
    </dgm:pt>
    <dgm:pt modelId="{AEB8F37E-23FB-4245-8C34-47874615A90C}" type="pres">
      <dgm:prSet presAssocID="{88496425-E251-4448-B71E-8FE00020F443}" presName="hierRoot2" presStyleCnt="0">
        <dgm:presLayoutVars>
          <dgm:hierBranch val="init"/>
        </dgm:presLayoutVars>
      </dgm:prSet>
      <dgm:spPr/>
    </dgm:pt>
    <dgm:pt modelId="{BFED1AE6-F1A0-4652-BCD8-3C51751357CB}" type="pres">
      <dgm:prSet presAssocID="{88496425-E251-4448-B71E-8FE00020F443}" presName="rootComposite2" presStyleCnt="0"/>
      <dgm:spPr/>
    </dgm:pt>
    <dgm:pt modelId="{EEE095BC-8F84-4B56-968E-D81B67F37D6B}" type="pres">
      <dgm:prSet presAssocID="{88496425-E251-4448-B71E-8FE00020F443}" presName="rootText2" presStyleLbl="alignAcc1" presStyleIdx="0" presStyleCnt="0">
        <dgm:presLayoutVars>
          <dgm:chPref val="3"/>
        </dgm:presLayoutVars>
      </dgm:prSet>
      <dgm:spPr/>
      <dgm:t>
        <a:bodyPr/>
        <a:lstStyle/>
        <a:p>
          <a:endParaRPr lang="en-US"/>
        </a:p>
      </dgm:t>
    </dgm:pt>
    <dgm:pt modelId="{111ED49F-D0D2-4322-9072-88B0088D0EF8}" type="pres">
      <dgm:prSet presAssocID="{88496425-E251-4448-B71E-8FE00020F443}" presName="topArc2" presStyleLbl="parChTrans1D1" presStyleIdx="36" presStyleCnt="64"/>
      <dgm:spPr/>
    </dgm:pt>
    <dgm:pt modelId="{11A02858-CC56-420D-A563-9A9F546D6B9C}" type="pres">
      <dgm:prSet presAssocID="{88496425-E251-4448-B71E-8FE00020F443}" presName="bottomArc2" presStyleLbl="parChTrans1D1" presStyleIdx="37" presStyleCnt="64"/>
      <dgm:spPr/>
    </dgm:pt>
    <dgm:pt modelId="{F7BCA8C9-DAD6-4F82-B0D3-914F704D870E}" type="pres">
      <dgm:prSet presAssocID="{88496425-E251-4448-B71E-8FE00020F443}" presName="topConnNode2" presStyleLbl="node3" presStyleIdx="0" presStyleCnt="0"/>
      <dgm:spPr/>
      <dgm:t>
        <a:bodyPr/>
        <a:lstStyle/>
        <a:p>
          <a:endParaRPr lang="en-US"/>
        </a:p>
      </dgm:t>
    </dgm:pt>
    <dgm:pt modelId="{6934633F-1EE6-42CE-93D0-DF9344ABF30A}" type="pres">
      <dgm:prSet presAssocID="{88496425-E251-4448-B71E-8FE00020F443}" presName="hierChild4" presStyleCnt="0"/>
      <dgm:spPr/>
    </dgm:pt>
    <dgm:pt modelId="{6A256A8B-1A10-4FD8-8FC0-DD7DAB7AB596}" type="pres">
      <dgm:prSet presAssocID="{88496425-E251-4448-B71E-8FE00020F443}" presName="hierChild5" presStyleCnt="0"/>
      <dgm:spPr/>
    </dgm:pt>
    <dgm:pt modelId="{58286186-8156-496E-AA20-63D8321C4B9B}" type="pres">
      <dgm:prSet presAssocID="{3358438D-A4E8-4D27-AFBF-54138FD9D055}" presName="Name28" presStyleLbl="parChTrans1D3" presStyleIdx="14" presStyleCnt="24"/>
      <dgm:spPr/>
      <dgm:t>
        <a:bodyPr/>
        <a:lstStyle/>
        <a:p>
          <a:endParaRPr lang="en-US"/>
        </a:p>
      </dgm:t>
    </dgm:pt>
    <dgm:pt modelId="{49E3046D-C702-4F51-B5D8-0EDDDCEBA65F}" type="pres">
      <dgm:prSet presAssocID="{313C0346-9981-40E7-B77F-86A027E34F21}" presName="hierRoot2" presStyleCnt="0">
        <dgm:presLayoutVars>
          <dgm:hierBranch val="init"/>
        </dgm:presLayoutVars>
      </dgm:prSet>
      <dgm:spPr/>
    </dgm:pt>
    <dgm:pt modelId="{572944C4-EEA0-4368-A9A8-8CF95C5B01D1}" type="pres">
      <dgm:prSet presAssocID="{313C0346-9981-40E7-B77F-86A027E34F21}" presName="rootComposite2" presStyleCnt="0"/>
      <dgm:spPr/>
    </dgm:pt>
    <dgm:pt modelId="{03FAA447-7896-4090-99BC-AC84021EE0EB}" type="pres">
      <dgm:prSet presAssocID="{313C0346-9981-40E7-B77F-86A027E34F21}" presName="rootText2" presStyleLbl="alignAcc1" presStyleIdx="0" presStyleCnt="0">
        <dgm:presLayoutVars>
          <dgm:chPref val="3"/>
        </dgm:presLayoutVars>
      </dgm:prSet>
      <dgm:spPr/>
      <dgm:t>
        <a:bodyPr/>
        <a:lstStyle/>
        <a:p>
          <a:endParaRPr lang="en-US"/>
        </a:p>
      </dgm:t>
    </dgm:pt>
    <dgm:pt modelId="{E2937D81-8300-40E4-A04A-C3F70EE8F66B}" type="pres">
      <dgm:prSet presAssocID="{313C0346-9981-40E7-B77F-86A027E34F21}" presName="topArc2" presStyleLbl="parChTrans1D1" presStyleIdx="38" presStyleCnt="64"/>
      <dgm:spPr/>
    </dgm:pt>
    <dgm:pt modelId="{95F6C221-51DE-40BE-9C62-7453C3F86651}" type="pres">
      <dgm:prSet presAssocID="{313C0346-9981-40E7-B77F-86A027E34F21}" presName="bottomArc2" presStyleLbl="parChTrans1D1" presStyleIdx="39" presStyleCnt="64"/>
      <dgm:spPr/>
    </dgm:pt>
    <dgm:pt modelId="{CCBBBA81-6E20-41EE-992D-600CCF5FA3F7}" type="pres">
      <dgm:prSet presAssocID="{313C0346-9981-40E7-B77F-86A027E34F21}" presName="topConnNode2" presStyleLbl="node3" presStyleIdx="0" presStyleCnt="0"/>
      <dgm:spPr/>
      <dgm:t>
        <a:bodyPr/>
        <a:lstStyle/>
        <a:p>
          <a:endParaRPr lang="en-US"/>
        </a:p>
      </dgm:t>
    </dgm:pt>
    <dgm:pt modelId="{E0DD41F3-AB31-4B2A-A1F2-D786F493683E}" type="pres">
      <dgm:prSet presAssocID="{313C0346-9981-40E7-B77F-86A027E34F21}" presName="hierChild4" presStyleCnt="0"/>
      <dgm:spPr/>
    </dgm:pt>
    <dgm:pt modelId="{218E4683-B1FF-4BB5-BAC0-2D548472BC45}" type="pres">
      <dgm:prSet presAssocID="{313C0346-9981-40E7-B77F-86A027E34F21}" presName="hierChild5" presStyleCnt="0"/>
      <dgm:spPr/>
    </dgm:pt>
    <dgm:pt modelId="{C0BA933A-682A-466E-90DE-94D305DA84B8}" type="pres">
      <dgm:prSet presAssocID="{A63CA4DA-51A1-4E0C-848A-CA87EBC6BB85}" presName="Name28" presStyleLbl="parChTrans1D3" presStyleIdx="15" presStyleCnt="24"/>
      <dgm:spPr/>
      <dgm:t>
        <a:bodyPr/>
        <a:lstStyle/>
        <a:p>
          <a:endParaRPr lang="en-US"/>
        </a:p>
      </dgm:t>
    </dgm:pt>
    <dgm:pt modelId="{38CB5CC4-184D-4FE7-90C1-A7C77F85BA80}" type="pres">
      <dgm:prSet presAssocID="{EC41DC8C-F80A-42E2-9495-E6092951EAE4}" presName="hierRoot2" presStyleCnt="0">
        <dgm:presLayoutVars>
          <dgm:hierBranch val="init"/>
        </dgm:presLayoutVars>
      </dgm:prSet>
      <dgm:spPr/>
    </dgm:pt>
    <dgm:pt modelId="{9DFE7392-8BE1-4C4D-A2B2-226B51F4A236}" type="pres">
      <dgm:prSet presAssocID="{EC41DC8C-F80A-42E2-9495-E6092951EAE4}" presName="rootComposite2" presStyleCnt="0"/>
      <dgm:spPr/>
    </dgm:pt>
    <dgm:pt modelId="{4378BFE3-1E7A-41BC-9FC7-F1801B63BC56}" type="pres">
      <dgm:prSet presAssocID="{EC41DC8C-F80A-42E2-9495-E6092951EAE4}" presName="rootText2" presStyleLbl="alignAcc1" presStyleIdx="0" presStyleCnt="0">
        <dgm:presLayoutVars>
          <dgm:chPref val="3"/>
        </dgm:presLayoutVars>
      </dgm:prSet>
      <dgm:spPr/>
      <dgm:t>
        <a:bodyPr/>
        <a:lstStyle/>
        <a:p>
          <a:endParaRPr lang="en-US"/>
        </a:p>
      </dgm:t>
    </dgm:pt>
    <dgm:pt modelId="{7211E2D1-B1D4-4F94-B572-BA72F2AD7041}" type="pres">
      <dgm:prSet presAssocID="{EC41DC8C-F80A-42E2-9495-E6092951EAE4}" presName="topArc2" presStyleLbl="parChTrans1D1" presStyleIdx="40" presStyleCnt="64"/>
      <dgm:spPr/>
    </dgm:pt>
    <dgm:pt modelId="{481B9DFC-7CC7-47BA-B979-D23535EED956}" type="pres">
      <dgm:prSet presAssocID="{EC41DC8C-F80A-42E2-9495-E6092951EAE4}" presName="bottomArc2" presStyleLbl="parChTrans1D1" presStyleIdx="41" presStyleCnt="64"/>
      <dgm:spPr/>
    </dgm:pt>
    <dgm:pt modelId="{2181895F-3D13-4767-B9C8-F34B0C940285}" type="pres">
      <dgm:prSet presAssocID="{EC41DC8C-F80A-42E2-9495-E6092951EAE4}" presName="topConnNode2" presStyleLbl="node3" presStyleIdx="0" presStyleCnt="0"/>
      <dgm:spPr/>
      <dgm:t>
        <a:bodyPr/>
        <a:lstStyle/>
        <a:p>
          <a:endParaRPr lang="en-US"/>
        </a:p>
      </dgm:t>
    </dgm:pt>
    <dgm:pt modelId="{A8065244-8174-46D8-A88A-9FBC29004CEC}" type="pres">
      <dgm:prSet presAssocID="{EC41DC8C-F80A-42E2-9495-E6092951EAE4}" presName="hierChild4" presStyleCnt="0"/>
      <dgm:spPr/>
    </dgm:pt>
    <dgm:pt modelId="{2B6F3205-1041-4AC3-8250-83AB80DFD55F}" type="pres">
      <dgm:prSet presAssocID="{EC41DC8C-F80A-42E2-9495-E6092951EAE4}" presName="hierChild5" presStyleCnt="0"/>
      <dgm:spPr/>
    </dgm:pt>
    <dgm:pt modelId="{EE1221C1-8182-42CD-A566-B99B7ADE0960}" type="pres">
      <dgm:prSet presAssocID="{6B4D80A8-6018-43C4-83D6-12C7BF7749B9}" presName="hierChild5" presStyleCnt="0"/>
      <dgm:spPr/>
    </dgm:pt>
    <dgm:pt modelId="{5CA69EDE-DD3E-4377-AF8C-5176AC93E4EC}" type="pres">
      <dgm:prSet presAssocID="{A782FD0A-D008-49A3-861B-66BDF2DDB600}" presName="Name28" presStyleLbl="parChTrans1D2" presStyleIdx="4" presStyleCnt="7"/>
      <dgm:spPr/>
      <dgm:t>
        <a:bodyPr/>
        <a:lstStyle/>
        <a:p>
          <a:endParaRPr lang="en-US"/>
        </a:p>
      </dgm:t>
    </dgm:pt>
    <dgm:pt modelId="{BAEEBA24-A00D-4D2F-A1BD-9194A7118B51}" type="pres">
      <dgm:prSet presAssocID="{895118D2-3956-49A4-AF1E-2322F4A48991}" presName="hierRoot2" presStyleCnt="0">
        <dgm:presLayoutVars>
          <dgm:hierBranch val="init"/>
        </dgm:presLayoutVars>
      </dgm:prSet>
      <dgm:spPr/>
    </dgm:pt>
    <dgm:pt modelId="{9D665B4A-9A2F-40DC-A0FE-E42283BC4282}" type="pres">
      <dgm:prSet presAssocID="{895118D2-3956-49A4-AF1E-2322F4A48991}" presName="rootComposite2" presStyleCnt="0"/>
      <dgm:spPr/>
    </dgm:pt>
    <dgm:pt modelId="{669D3993-3D5F-42A7-84C9-9C3BC8809C92}" type="pres">
      <dgm:prSet presAssocID="{895118D2-3956-49A4-AF1E-2322F4A48991}" presName="rootText2" presStyleLbl="alignAcc1" presStyleIdx="0" presStyleCnt="0">
        <dgm:presLayoutVars>
          <dgm:chPref val="3"/>
        </dgm:presLayoutVars>
      </dgm:prSet>
      <dgm:spPr/>
      <dgm:t>
        <a:bodyPr/>
        <a:lstStyle/>
        <a:p>
          <a:endParaRPr lang="en-US"/>
        </a:p>
      </dgm:t>
    </dgm:pt>
    <dgm:pt modelId="{F117C779-5EEE-4193-AE97-B0ACF0A13771}" type="pres">
      <dgm:prSet presAssocID="{895118D2-3956-49A4-AF1E-2322F4A48991}" presName="topArc2" presStyleLbl="parChTrans1D1" presStyleIdx="42" presStyleCnt="64"/>
      <dgm:spPr/>
    </dgm:pt>
    <dgm:pt modelId="{912AB94F-4794-4413-AC0D-308D5E41327A}" type="pres">
      <dgm:prSet presAssocID="{895118D2-3956-49A4-AF1E-2322F4A48991}" presName="bottomArc2" presStyleLbl="parChTrans1D1" presStyleIdx="43" presStyleCnt="64"/>
      <dgm:spPr/>
    </dgm:pt>
    <dgm:pt modelId="{DDD65026-4C27-444D-8D34-17BF7BE151B2}" type="pres">
      <dgm:prSet presAssocID="{895118D2-3956-49A4-AF1E-2322F4A48991}" presName="topConnNode2" presStyleLbl="node2" presStyleIdx="0" presStyleCnt="0"/>
      <dgm:spPr/>
      <dgm:t>
        <a:bodyPr/>
        <a:lstStyle/>
        <a:p>
          <a:endParaRPr lang="en-US"/>
        </a:p>
      </dgm:t>
    </dgm:pt>
    <dgm:pt modelId="{6BAC63C4-714E-4CF6-88A5-07AC79D0D7A3}" type="pres">
      <dgm:prSet presAssocID="{895118D2-3956-49A4-AF1E-2322F4A48991}" presName="hierChild4" presStyleCnt="0"/>
      <dgm:spPr/>
    </dgm:pt>
    <dgm:pt modelId="{3F6A14B3-D3F2-4A9C-8C78-14905C7982DC}" type="pres">
      <dgm:prSet presAssocID="{2BD3DF44-722D-483D-AD5F-718852418CFE}" presName="Name28" presStyleLbl="parChTrans1D3" presStyleIdx="16" presStyleCnt="24"/>
      <dgm:spPr/>
      <dgm:t>
        <a:bodyPr/>
        <a:lstStyle/>
        <a:p>
          <a:endParaRPr lang="en-US"/>
        </a:p>
      </dgm:t>
    </dgm:pt>
    <dgm:pt modelId="{F06CDBD7-8353-4D17-A9F3-C3C04037B0D3}" type="pres">
      <dgm:prSet presAssocID="{674E0C4C-3346-4EF5-ABA3-0BC60FA6AE34}" presName="hierRoot2" presStyleCnt="0">
        <dgm:presLayoutVars>
          <dgm:hierBranch val="init"/>
        </dgm:presLayoutVars>
      </dgm:prSet>
      <dgm:spPr/>
    </dgm:pt>
    <dgm:pt modelId="{E3014C5A-251C-4B78-B712-AC7CFFD65B58}" type="pres">
      <dgm:prSet presAssocID="{674E0C4C-3346-4EF5-ABA3-0BC60FA6AE34}" presName="rootComposite2" presStyleCnt="0"/>
      <dgm:spPr/>
    </dgm:pt>
    <dgm:pt modelId="{B9CE30F8-DBA3-42AB-BBB5-E438B203E361}" type="pres">
      <dgm:prSet presAssocID="{674E0C4C-3346-4EF5-ABA3-0BC60FA6AE34}" presName="rootText2" presStyleLbl="alignAcc1" presStyleIdx="0" presStyleCnt="0">
        <dgm:presLayoutVars>
          <dgm:chPref val="3"/>
        </dgm:presLayoutVars>
      </dgm:prSet>
      <dgm:spPr/>
      <dgm:t>
        <a:bodyPr/>
        <a:lstStyle/>
        <a:p>
          <a:endParaRPr lang="en-US"/>
        </a:p>
      </dgm:t>
    </dgm:pt>
    <dgm:pt modelId="{B5915233-9FAA-41A0-B10C-023FFACA11D2}" type="pres">
      <dgm:prSet presAssocID="{674E0C4C-3346-4EF5-ABA3-0BC60FA6AE34}" presName="topArc2" presStyleLbl="parChTrans1D1" presStyleIdx="44" presStyleCnt="64"/>
      <dgm:spPr/>
    </dgm:pt>
    <dgm:pt modelId="{1112FFB8-E640-43C8-A01B-26CA809A56C5}" type="pres">
      <dgm:prSet presAssocID="{674E0C4C-3346-4EF5-ABA3-0BC60FA6AE34}" presName="bottomArc2" presStyleLbl="parChTrans1D1" presStyleIdx="45" presStyleCnt="64"/>
      <dgm:spPr/>
    </dgm:pt>
    <dgm:pt modelId="{91B769EF-4ABB-4F4E-8573-32758FB45D0B}" type="pres">
      <dgm:prSet presAssocID="{674E0C4C-3346-4EF5-ABA3-0BC60FA6AE34}" presName="topConnNode2" presStyleLbl="node3" presStyleIdx="0" presStyleCnt="0"/>
      <dgm:spPr/>
      <dgm:t>
        <a:bodyPr/>
        <a:lstStyle/>
        <a:p>
          <a:endParaRPr lang="en-US"/>
        </a:p>
      </dgm:t>
    </dgm:pt>
    <dgm:pt modelId="{A12072BD-5354-4D17-8B0C-A2AD91468B7B}" type="pres">
      <dgm:prSet presAssocID="{674E0C4C-3346-4EF5-ABA3-0BC60FA6AE34}" presName="hierChild4" presStyleCnt="0"/>
      <dgm:spPr/>
    </dgm:pt>
    <dgm:pt modelId="{3AE43DAB-B09E-4EDC-885B-A8FC450759D2}" type="pres">
      <dgm:prSet presAssocID="{674E0C4C-3346-4EF5-ABA3-0BC60FA6AE34}" presName="hierChild5" presStyleCnt="0"/>
      <dgm:spPr/>
    </dgm:pt>
    <dgm:pt modelId="{5FC9E409-3F2B-4D46-82B1-381047D5530F}" type="pres">
      <dgm:prSet presAssocID="{CF086159-0E21-4825-9666-B249CF2AA016}" presName="Name28" presStyleLbl="parChTrans1D3" presStyleIdx="17" presStyleCnt="24"/>
      <dgm:spPr/>
      <dgm:t>
        <a:bodyPr/>
        <a:lstStyle/>
        <a:p>
          <a:endParaRPr lang="en-US"/>
        </a:p>
      </dgm:t>
    </dgm:pt>
    <dgm:pt modelId="{DEE2FF90-2EB8-49BB-98DB-D15124FA386A}" type="pres">
      <dgm:prSet presAssocID="{795AC712-EEE4-470E-87CA-37362F5156EE}" presName="hierRoot2" presStyleCnt="0">
        <dgm:presLayoutVars>
          <dgm:hierBranch val="init"/>
        </dgm:presLayoutVars>
      </dgm:prSet>
      <dgm:spPr/>
    </dgm:pt>
    <dgm:pt modelId="{F32B6C9D-AE89-44C3-8FA1-7BEFD4899F49}" type="pres">
      <dgm:prSet presAssocID="{795AC712-EEE4-470E-87CA-37362F5156EE}" presName="rootComposite2" presStyleCnt="0"/>
      <dgm:spPr/>
    </dgm:pt>
    <dgm:pt modelId="{3038940A-E404-4D24-81CF-6B4DEBE97D96}" type="pres">
      <dgm:prSet presAssocID="{795AC712-EEE4-470E-87CA-37362F5156EE}" presName="rootText2" presStyleLbl="alignAcc1" presStyleIdx="0" presStyleCnt="0">
        <dgm:presLayoutVars>
          <dgm:chPref val="3"/>
        </dgm:presLayoutVars>
      </dgm:prSet>
      <dgm:spPr/>
      <dgm:t>
        <a:bodyPr/>
        <a:lstStyle/>
        <a:p>
          <a:endParaRPr lang="en-US"/>
        </a:p>
      </dgm:t>
    </dgm:pt>
    <dgm:pt modelId="{BE9A6053-E696-4B3E-A124-6D9AD29C9E94}" type="pres">
      <dgm:prSet presAssocID="{795AC712-EEE4-470E-87CA-37362F5156EE}" presName="topArc2" presStyleLbl="parChTrans1D1" presStyleIdx="46" presStyleCnt="64"/>
      <dgm:spPr/>
    </dgm:pt>
    <dgm:pt modelId="{E78FB34B-1C11-4C6E-831C-37C2A796D5EA}" type="pres">
      <dgm:prSet presAssocID="{795AC712-EEE4-470E-87CA-37362F5156EE}" presName="bottomArc2" presStyleLbl="parChTrans1D1" presStyleIdx="47" presStyleCnt="64"/>
      <dgm:spPr/>
    </dgm:pt>
    <dgm:pt modelId="{6003CBA4-28A7-40F4-B61F-79CF33BD1713}" type="pres">
      <dgm:prSet presAssocID="{795AC712-EEE4-470E-87CA-37362F5156EE}" presName="topConnNode2" presStyleLbl="node3" presStyleIdx="0" presStyleCnt="0"/>
      <dgm:spPr/>
      <dgm:t>
        <a:bodyPr/>
        <a:lstStyle/>
        <a:p>
          <a:endParaRPr lang="en-US"/>
        </a:p>
      </dgm:t>
    </dgm:pt>
    <dgm:pt modelId="{1A08FBE5-937A-42E6-9557-030243DD746D}" type="pres">
      <dgm:prSet presAssocID="{795AC712-EEE4-470E-87CA-37362F5156EE}" presName="hierChild4" presStyleCnt="0"/>
      <dgm:spPr/>
    </dgm:pt>
    <dgm:pt modelId="{742E7CC5-4055-413A-81E1-C9DE99F53606}" type="pres">
      <dgm:prSet presAssocID="{795AC712-EEE4-470E-87CA-37362F5156EE}" presName="hierChild5" presStyleCnt="0"/>
      <dgm:spPr/>
    </dgm:pt>
    <dgm:pt modelId="{EB981F77-9315-47AC-ADB9-15F641C86050}" type="pres">
      <dgm:prSet presAssocID="{CF56CCA4-FF82-4F53-976D-85251BEEE3B1}" presName="Name28" presStyleLbl="parChTrans1D3" presStyleIdx="18" presStyleCnt="24"/>
      <dgm:spPr/>
      <dgm:t>
        <a:bodyPr/>
        <a:lstStyle/>
        <a:p>
          <a:endParaRPr lang="en-US"/>
        </a:p>
      </dgm:t>
    </dgm:pt>
    <dgm:pt modelId="{69D516B1-F7E6-4235-B964-C9F6E9491225}" type="pres">
      <dgm:prSet presAssocID="{35B75160-A9F3-4568-951D-6DFB39CA032A}" presName="hierRoot2" presStyleCnt="0">
        <dgm:presLayoutVars>
          <dgm:hierBranch val="init"/>
        </dgm:presLayoutVars>
      </dgm:prSet>
      <dgm:spPr/>
    </dgm:pt>
    <dgm:pt modelId="{03E92736-54DA-457A-9665-9EDB9110256F}" type="pres">
      <dgm:prSet presAssocID="{35B75160-A9F3-4568-951D-6DFB39CA032A}" presName="rootComposite2" presStyleCnt="0"/>
      <dgm:spPr/>
    </dgm:pt>
    <dgm:pt modelId="{D5CCA083-9EB6-477E-9DE9-1F20CAB4D80D}" type="pres">
      <dgm:prSet presAssocID="{35B75160-A9F3-4568-951D-6DFB39CA032A}" presName="rootText2" presStyleLbl="alignAcc1" presStyleIdx="0" presStyleCnt="0">
        <dgm:presLayoutVars>
          <dgm:chPref val="3"/>
        </dgm:presLayoutVars>
      </dgm:prSet>
      <dgm:spPr/>
      <dgm:t>
        <a:bodyPr/>
        <a:lstStyle/>
        <a:p>
          <a:endParaRPr lang="en-US"/>
        </a:p>
      </dgm:t>
    </dgm:pt>
    <dgm:pt modelId="{B5624C8B-143E-4FF4-B8CF-EE61F8287850}" type="pres">
      <dgm:prSet presAssocID="{35B75160-A9F3-4568-951D-6DFB39CA032A}" presName="topArc2" presStyleLbl="parChTrans1D1" presStyleIdx="48" presStyleCnt="64"/>
      <dgm:spPr/>
    </dgm:pt>
    <dgm:pt modelId="{F4AF0D79-A3AD-48CD-B9B4-5AEB15272EE9}" type="pres">
      <dgm:prSet presAssocID="{35B75160-A9F3-4568-951D-6DFB39CA032A}" presName="bottomArc2" presStyleLbl="parChTrans1D1" presStyleIdx="49" presStyleCnt="64"/>
      <dgm:spPr/>
    </dgm:pt>
    <dgm:pt modelId="{5018C992-C74A-4386-A7FF-B7F60F9DD8FD}" type="pres">
      <dgm:prSet presAssocID="{35B75160-A9F3-4568-951D-6DFB39CA032A}" presName="topConnNode2" presStyleLbl="node3" presStyleIdx="0" presStyleCnt="0"/>
      <dgm:spPr/>
      <dgm:t>
        <a:bodyPr/>
        <a:lstStyle/>
        <a:p>
          <a:endParaRPr lang="en-US"/>
        </a:p>
      </dgm:t>
    </dgm:pt>
    <dgm:pt modelId="{765FF441-C00A-4487-8D93-FF6B0F47301E}" type="pres">
      <dgm:prSet presAssocID="{35B75160-A9F3-4568-951D-6DFB39CA032A}" presName="hierChild4" presStyleCnt="0"/>
      <dgm:spPr/>
    </dgm:pt>
    <dgm:pt modelId="{D414981D-9BA7-4A2F-B80E-EFAFE5F1194A}" type="pres">
      <dgm:prSet presAssocID="{35B75160-A9F3-4568-951D-6DFB39CA032A}" presName="hierChild5" presStyleCnt="0"/>
      <dgm:spPr/>
    </dgm:pt>
    <dgm:pt modelId="{900F9621-A935-4220-949A-64EFFE60F1B1}" type="pres">
      <dgm:prSet presAssocID="{4B037BAA-BF3B-482C-A54F-6B416942C5FD}" presName="Name28" presStyleLbl="parChTrans1D3" presStyleIdx="19" presStyleCnt="24"/>
      <dgm:spPr/>
      <dgm:t>
        <a:bodyPr/>
        <a:lstStyle/>
        <a:p>
          <a:endParaRPr lang="en-US"/>
        </a:p>
      </dgm:t>
    </dgm:pt>
    <dgm:pt modelId="{704D55E7-E904-4E81-8DF1-9A6DE545D75F}" type="pres">
      <dgm:prSet presAssocID="{C8079D5D-71F8-4D73-AA0B-ABC3082573D7}" presName="hierRoot2" presStyleCnt="0">
        <dgm:presLayoutVars>
          <dgm:hierBranch val="init"/>
        </dgm:presLayoutVars>
      </dgm:prSet>
      <dgm:spPr/>
    </dgm:pt>
    <dgm:pt modelId="{EDB46CF1-704C-4194-BBBA-BD76A4C67E19}" type="pres">
      <dgm:prSet presAssocID="{C8079D5D-71F8-4D73-AA0B-ABC3082573D7}" presName="rootComposite2" presStyleCnt="0"/>
      <dgm:spPr/>
    </dgm:pt>
    <dgm:pt modelId="{1993E1CE-60FF-4875-A80E-D90C78936E30}" type="pres">
      <dgm:prSet presAssocID="{C8079D5D-71F8-4D73-AA0B-ABC3082573D7}" presName="rootText2" presStyleLbl="alignAcc1" presStyleIdx="0" presStyleCnt="0">
        <dgm:presLayoutVars>
          <dgm:chPref val="3"/>
        </dgm:presLayoutVars>
      </dgm:prSet>
      <dgm:spPr/>
      <dgm:t>
        <a:bodyPr/>
        <a:lstStyle/>
        <a:p>
          <a:endParaRPr lang="en-US"/>
        </a:p>
      </dgm:t>
    </dgm:pt>
    <dgm:pt modelId="{51EB3872-1A02-49B2-A8D8-7A68C4A380A2}" type="pres">
      <dgm:prSet presAssocID="{C8079D5D-71F8-4D73-AA0B-ABC3082573D7}" presName="topArc2" presStyleLbl="parChTrans1D1" presStyleIdx="50" presStyleCnt="64"/>
      <dgm:spPr/>
    </dgm:pt>
    <dgm:pt modelId="{56E6282D-E3AA-4C22-AF22-5E3885508ACD}" type="pres">
      <dgm:prSet presAssocID="{C8079D5D-71F8-4D73-AA0B-ABC3082573D7}" presName="bottomArc2" presStyleLbl="parChTrans1D1" presStyleIdx="51" presStyleCnt="64"/>
      <dgm:spPr/>
    </dgm:pt>
    <dgm:pt modelId="{69312561-A986-42C1-9935-09BFD1CC45DF}" type="pres">
      <dgm:prSet presAssocID="{C8079D5D-71F8-4D73-AA0B-ABC3082573D7}" presName="topConnNode2" presStyleLbl="node3" presStyleIdx="0" presStyleCnt="0"/>
      <dgm:spPr/>
      <dgm:t>
        <a:bodyPr/>
        <a:lstStyle/>
        <a:p>
          <a:endParaRPr lang="en-US"/>
        </a:p>
      </dgm:t>
    </dgm:pt>
    <dgm:pt modelId="{2F433290-0EE7-40C2-B410-12E7CC56AE73}" type="pres">
      <dgm:prSet presAssocID="{C8079D5D-71F8-4D73-AA0B-ABC3082573D7}" presName="hierChild4" presStyleCnt="0"/>
      <dgm:spPr/>
    </dgm:pt>
    <dgm:pt modelId="{B6881BDD-73EE-4504-947B-ACBC1F917BAA}" type="pres">
      <dgm:prSet presAssocID="{C8079D5D-71F8-4D73-AA0B-ABC3082573D7}" presName="hierChild5" presStyleCnt="0"/>
      <dgm:spPr/>
    </dgm:pt>
    <dgm:pt modelId="{06C017C0-520D-4FC5-9667-1ADFF23D779E}" type="pres">
      <dgm:prSet presAssocID="{895118D2-3956-49A4-AF1E-2322F4A48991}" presName="hierChild5" presStyleCnt="0"/>
      <dgm:spPr/>
    </dgm:pt>
    <dgm:pt modelId="{B138DCDB-FA51-402A-BF69-B69235453A7F}" type="pres">
      <dgm:prSet presAssocID="{6EC74057-961C-4E38-A942-0E2E41AA57C1}" presName="Name28" presStyleLbl="parChTrans1D2" presStyleIdx="5" presStyleCnt="7"/>
      <dgm:spPr/>
      <dgm:t>
        <a:bodyPr/>
        <a:lstStyle/>
        <a:p>
          <a:endParaRPr lang="en-US"/>
        </a:p>
      </dgm:t>
    </dgm:pt>
    <dgm:pt modelId="{9785A211-A033-4107-942E-2523F1FACF1E}" type="pres">
      <dgm:prSet presAssocID="{BBC8F687-B20B-485F-BD7C-63AB8EB57C28}" presName="hierRoot2" presStyleCnt="0">
        <dgm:presLayoutVars>
          <dgm:hierBranch val="init"/>
        </dgm:presLayoutVars>
      </dgm:prSet>
      <dgm:spPr/>
    </dgm:pt>
    <dgm:pt modelId="{7D82E2DF-4893-4BC8-A30F-AB1D1F3647B6}" type="pres">
      <dgm:prSet presAssocID="{BBC8F687-B20B-485F-BD7C-63AB8EB57C28}" presName="rootComposite2" presStyleCnt="0"/>
      <dgm:spPr/>
    </dgm:pt>
    <dgm:pt modelId="{7FC2283A-B41A-42C8-8A43-334EBEF98208}" type="pres">
      <dgm:prSet presAssocID="{BBC8F687-B20B-485F-BD7C-63AB8EB57C28}" presName="rootText2" presStyleLbl="alignAcc1" presStyleIdx="0" presStyleCnt="0">
        <dgm:presLayoutVars>
          <dgm:chPref val="3"/>
        </dgm:presLayoutVars>
      </dgm:prSet>
      <dgm:spPr/>
      <dgm:t>
        <a:bodyPr/>
        <a:lstStyle/>
        <a:p>
          <a:endParaRPr lang="en-US"/>
        </a:p>
      </dgm:t>
    </dgm:pt>
    <dgm:pt modelId="{B74677CA-E643-4E73-89F5-8DE78C5F483D}" type="pres">
      <dgm:prSet presAssocID="{BBC8F687-B20B-485F-BD7C-63AB8EB57C28}" presName="topArc2" presStyleLbl="parChTrans1D1" presStyleIdx="52" presStyleCnt="64"/>
      <dgm:spPr/>
    </dgm:pt>
    <dgm:pt modelId="{174EE70C-C763-4E5B-A273-6F359455CD92}" type="pres">
      <dgm:prSet presAssocID="{BBC8F687-B20B-485F-BD7C-63AB8EB57C28}" presName="bottomArc2" presStyleLbl="parChTrans1D1" presStyleIdx="53" presStyleCnt="64"/>
      <dgm:spPr/>
    </dgm:pt>
    <dgm:pt modelId="{86E434C7-3A9B-4A73-8A31-1AFE63B620F8}" type="pres">
      <dgm:prSet presAssocID="{BBC8F687-B20B-485F-BD7C-63AB8EB57C28}" presName="topConnNode2" presStyleLbl="node2" presStyleIdx="0" presStyleCnt="0"/>
      <dgm:spPr/>
      <dgm:t>
        <a:bodyPr/>
        <a:lstStyle/>
        <a:p>
          <a:endParaRPr lang="en-US"/>
        </a:p>
      </dgm:t>
    </dgm:pt>
    <dgm:pt modelId="{62D2302C-BB62-4525-A61A-27D07E2B0D73}" type="pres">
      <dgm:prSet presAssocID="{BBC8F687-B20B-485F-BD7C-63AB8EB57C28}" presName="hierChild4" presStyleCnt="0"/>
      <dgm:spPr/>
    </dgm:pt>
    <dgm:pt modelId="{10C65DC1-12CC-49D7-B452-859BD4EA4944}" type="pres">
      <dgm:prSet presAssocID="{7C172592-1D38-4469-99B8-597ED7B6CC45}" presName="Name28" presStyleLbl="parChTrans1D3" presStyleIdx="20" presStyleCnt="24"/>
      <dgm:spPr/>
      <dgm:t>
        <a:bodyPr/>
        <a:lstStyle/>
        <a:p>
          <a:endParaRPr lang="en-US"/>
        </a:p>
      </dgm:t>
    </dgm:pt>
    <dgm:pt modelId="{04B38293-9AFC-4114-8C33-FEAD17C04275}" type="pres">
      <dgm:prSet presAssocID="{7C829071-A27C-4171-B25E-3C7F411B85A1}" presName="hierRoot2" presStyleCnt="0">
        <dgm:presLayoutVars>
          <dgm:hierBranch val="init"/>
        </dgm:presLayoutVars>
      </dgm:prSet>
      <dgm:spPr/>
    </dgm:pt>
    <dgm:pt modelId="{260982BF-ED81-4B60-A874-EB9C81BEDE18}" type="pres">
      <dgm:prSet presAssocID="{7C829071-A27C-4171-B25E-3C7F411B85A1}" presName="rootComposite2" presStyleCnt="0"/>
      <dgm:spPr/>
    </dgm:pt>
    <dgm:pt modelId="{EE339EF8-25FF-4774-9EC4-CC8CE0239A58}" type="pres">
      <dgm:prSet presAssocID="{7C829071-A27C-4171-B25E-3C7F411B85A1}" presName="rootText2" presStyleLbl="alignAcc1" presStyleIdx="0" presStyleCnt="0">
        <dgm:presLayoutVars>
          <dgm:chPref val="3"/>
        </dgm:presLayoutVars>
      </dgm:prSet>
      <dgm:spPr/>
      <dgm:t>
        <a:bodyPr/>
        <a:lstStyle/>
        <a:p>
          <a:endParaRPr lang="en-US"/>
        </a:p>
      </dgm:t>
    </dgm:pt>
    <dgm:pt modelId="{6CBAA34D-8C1E-4CBD-8245-7CF2CACF60AE}" type="pres">
      <dgm:prSet presAssocID="{7C829071-A27C-4171-B25E-3C7F411B85A1}" presName="topArc2" presStyleLbl="parChTrans1D1" presStyleIdx="54" presStyleCnt="64"/>
      <dgm:spPr/>
    </dgm:pt>
    <dgm:pt modelId="{23AFD801-789D-4A44-A2EB-390A6E658825}" type="pres">
      <dgm:prSet presAssocID="{7C829071-A27C-4171-B25E-3C7F411B85A1}" presName="bottomArc2" presStyleLbl="parChTrans1D1" presStyleIdx="55" presStyleCnt="64"/>
      <dgm:spPr/>
    </dgm:pt>
    <dgm:pt modelId="{29274CC3-B540-4B00-8F56-C6A22FC18C6B}" type="pres">
      <dgm:prSet presAssocID="{7C829071-A27C-4171-B25E-3C7F411B85A1}" presName="topConnNode2" presStyleLbl="node3" presStyleIdx="0" presStyleCnt="0"/>
      <dgm:spPr/>
      <dgm:t>
        <a:bodyPr/>
        <a:lstStyle/>
        <a:p>
          <a:endParaRPr lang="en-US"/>
        </a:p>
      </dgm:t>
    </dgm:pt>
    <dgm:pt modelId="{8B98EC5C-8755-4D3A-9C50-E983A8E70495}" type="pres">
      <dgm:prSet presAssocID="{7C829071-A27C-4171-B25E-3C7F411B85A1}" presName="hierChild4" presStyleCnt="0"/>
      <dgm:spPr/>
    </dgm:pt>
    <dgm:pt modelId="{00D58877-532F-4FC9-AF2B-E074658E9B0B}" type="pres">
      <dgm:prSet presAssocID="{7C829071-A27C-4171-B25E-3C7F411B85A1}" presName="hierChild5" presStyleCnt="0"/>
      <dgm:spPr/>
    </dgm:pt>
    <dgm:pt modelId="{2FF4B846-98F7-4EE1-954C-A2FCF8DDD3F8}" type="pres">
      <dgm:prSet presAssocID="{50BEF594-6C54-4437-82B6-8640F88C7660}" presName="Name28" presStyleLbl="parChTrans1D3" presStyleIdx="21" presStyleCnt="24"/>
      <dgm:spPr/>
      <dgm:t>
        <a:bodyPr/>
        <a:lstStyle/>
        <a:p>
          <a:endParaRPr lang="en-US"/>
        </a:p>
      </dgm:t>
    </dgm:pt>
    <dgm:pt modelId="{DAE9BFF4-BB2F-483C-8CB1-75E9DF5F10B3}" type="pres">
      <dgm:prSet presAssocID="{842E0B01-0B43-47DE-B020-A15F514AB925}" presName="hierRoot2" presStyleCnt="0">
        <dgm:presLayoutVars>
          <dgm:hierBranch val="init"/>
        </dgm:presLayoutVars>
      </dgm:prSet>
      <dgm:spPr/>
    </dgm:pt>
    <dgm:pt modelId="{F039887F-6D3F-4C7A-ACBE-89919AFD3A19}" type="pres">
      <dgm:prSet presAssocID="{842E0B01-0B43-47DE-B020-A15F514AB925}" presName="rootComposite2" presStyleCnt="0"/>
      <dgm:spPr/>
    </dgm:pt>
    <dgm:pt modelId="{91B31DCF-1FF8-4858-8DCF-168B327CEBAA}" type="pres">
      <dgm:prSet presAssocID="{842E0B01-0B43-47DE-B020-A15F514AB925}" presName="rootText2" presStyleLbl="alignAcc1" presStyleIdx="0" presStyleCnt="0">
        <dgm:presLayoutVars>
          <dgm:chPref val="3"/>
        </dgm:presLayoutVars>
      </dgm:prSet>
      <dgm:spPr/>
      <dgm:t>
        <a:bodyPr/>
        <a:lstStyle/>
        <a:p>
          <a:endParaRPr lang="en-US"/>
        </a:p>
      </dgm:t>
    </dgm:pt>
    <dgm:pt modelId="{31E399C8-C73F-4A80-8C76-E40CF0F0132E}" type="pres">
      <dgm:prSet presAssocID="{842E0B01-0B43-47DE-B020-A15F514AB925}" presName="topArc2" presStyleLbl="parChTrans1D1" presStyleIdx="56" presStyleCnt="64"/>
      <dgm:spPr/>
    </dgm:pt>
    <dgm:pt modelId="{9FEBFCBB-14D0-4C0E-A413-4FE391CE6C63}" type="pres">
      <dgm:prSet presAssocID="{842E0B01-0B43-47DE-B020-A15F514AB925}" presName="bottomArc2" presStyleLbl="parChTrans1D1" presStyleIdx="57" presStyleCnt="64"/>
      <dgm:spPr/>
    </dgm:pt>
    <dgm:pt modelId="{E884FE50-4A7F-4481-9E7E-01CAB90AA320}" type="pres">
      <dgm:prSet presAssocID="{842E0B01-0B43-47DE-B020-A15F514AB925}" presName="topConnNode2" presStyleLbl="node3" presStyleIdx="0" presStyleCnt="0"/>
      <dgm:spPr/>
      <dgm:t>
        <a:bodyPr/>
        <a:lstStyle/>
        <a:p>
          <a:endParaRPr lang="en-US"/>
        </a:p>
      </dgm:t>
    </dgm:pt>
    <dgm:pt modelId="{FDC7AE6E-5E5D-409F-AF74-13583394F1E6}" type="pres">
      <dgm:prSet presAssocID="{842E0B01-0B43-47DE-B020-A15F514AB925}" presName="hierChild4" presStyleCnt="0"/>
      <dgm:spPr/>
    </dgm:pt>
    <dgm:pt modelId="{86C898EA-4F97-42E2-BFB1-1F1C050C191F}" type="pres">
      <dgm:prSet presAssocID="{842E0B01-0B43-47DE-B020-A15F514AB925}" presName="hierChild5" presStyleCnt="0"/>
      <dgm:spPr/>
    </dgm:pt>
    <dgm:pt modelId="{1265D9B2-5FEB-40C7-B79A-F7F437DCEAF7}" type="pres">
      <dgm:prSet presAssocID="{8136E302-1638-4382-9249-170626F2168D}" presName="Name28" presStyleLbl="parChTrans1D3" presStyleIdx="22" presStyleCnt="24"/>
      <dgm:spPr/>
      <dgm:t>
        <a:bodyPr/>
        <a:lstStyle/>
        <a:p>
          <a:endParaRPr lang="en-US"/>
        </a:p>
      </dgm:t>
    </dgm:pt>
    <dgm:pt modelId="{A1F55257-6B0B-48AA-9418-BF6E29A7D9BC}" type="pres">
      <dgm:prSet presAssocID="{BD760CA2-48AA-4811-B74D-D390805FE3FF}" presName="hierRoot2" presStyleCnt="0">
        <dgm:presLayoutVars>
          <dgm:hierBranch val="init"/>
        </dgm:presLayoutVars>
      </dgm:prSet>
      <dgm:spPr/>
    </dgm:pt>
    <dgm:pt modelId="{BC23F630-7FD2-41CA-BA7F-69DB9395E3E7}" type="pres">
      <dgm:prSet presAssocID="{BD760CA2-48AA-4811-B74D-D390805FE3FF}" presName="rootComposite2" presStyleCnt="0"/>
      <dgm:spPr/>
    </dgm:pt>
    <dgm:pt modelId="{706A757C-C9C2-4A69-A114-001BC7B99FF1}" type="pres">
      <dgm:prSet presAssocID="{BD760CA2-48AA-4811-B74D-D390805FE3FF}" presName="rootText2" presStyleLbl="alignAcc1" presStyleIdx="0" presStyleCnt="0">
        <dgm:presLayoutVars>
          <dgm:chPref val="3"/>
        </dgm:presLayoutVars>
      </dgm:prSet>
      <dgm:spPr/>
      <dgm:t>
        <a:bodyPr/>
        <a:lstStyle/>
        <a:p>
          <a:endParaRPr lang="en-US"/>
        </a:p>
      </dgm:t>
    </dgm:pt>
    <dgm:pt modelId="{50F36FBE-53E1-485B-B962-2E53E3C29F92}" type="pres">
      <dgm:prSet presAssocID="{BD760CA2-48AA-4811-B74D-D390805FE3FF}" presName="topArc2" presStyleLbl="parChTrans1D1" presStyleIdx="58" presStyleCnt="64"/>
      <dgm:spPr/>
    </dgm:pt>
    <dgm:pt modelId="{C04317CF-1DEF-401B-88DB-CDDA4AAFE25F}" type="pres">
      <dgm:prSet presAssocID="{BD760CA2-48AA-4811-B74D-D390805FE3FF}" presName="bottomArc2" presStyleLbl="parChTrans1D1" presStyleIdx="59" presStyleCnt="64"/>
      <dgm:spPr/>
    </dgm:pt>
    <dgm:pt modelId="{5FDC028A-1827-4E69-9AE6-0600ED335EB9}" type="pres">
      <dgm:prSet presAssocID="{BD760CA2-48AA-4811-B74D-D390805FE3FF}" presName="topConnNode2" presStyleLbl="node3" presStyleIdx="0" presStyleCnt="0"/>
      <dgm:spPr/>
      <dgm:t>
        <a:bodyPr/>
        <a:lstStyle/>
        <a:p>
          <a:endParaRPr lang="en-US"/>
        </a:p>
      </dgm:t>
    </dgm:pt>
    <dgm:pt modelId="{C058165D-6307-4C7B-A50C-1C0659AA8710}" type="pres">
      <dgm:prSet presAssocID="{BD760CA2-48AA-4811-B74D-D390805FE3FF}" presName="hierChild4" presStyleCnt="0"/>
      <dgm:spPr/>
    </dgm:pt>
    <dgm:pt modelId="{72CB750A-710C-462C-A2D0-0C256226466D}" type="pres">
      <dgm:prSet presAssocID="{BD760CA2-48AA-4811-B74D-D390805FE3FF}" presName="hierChild5" presStyleCnt="0"/>
      <dgm:spPr/>
    </dgm:pt>
    <dgm:pt modelId="{934E6E0E-BD8D-4A27-B49E-B42BE62884D0}" type="pres">
      <dgm:prSet presAssocID="{6FAFB653-62E1-42D5-98B5-E58CABA3B558}" presName="Name28" presStyleLbl="parChTrans1D3" presStyleIdx="23" presStyleCnt="24"/>
      <dgm:spPr/>
      <dgm:t>
        <a:bodyPr/>
        <a:lstStyle/>
        <a:p>
          <a:endParaRPr lang="en-US"/>
        </a:p>
      </dgm:t>
    </dgm:pt>
    <dgm:pt modelId="{F6B22F04-DDE6-4629-B179-87418DD7C4F2}" type="pres">
      <dgm:prSet presAssocID="{3409E5BB-09AC-48B3-BE7B-D473058832DA}" presName="hierRoot2" presStyleCnt="0">
        <dgm:presLayoutVars>
          <dgm:hierBranch val="init"/>
        </dgm:presLayoutVars>
      </dgm:prSet>
      <dgm:spPr/>
    </dgm:pt>
    <dgm:pt modelId="{64154C43-A54D-44E1-A04C-3A6212351E5D}" type="pres">
      <dgm:prSet presAssocID="{3409E5BB-09AC-48B3-BE7B-D473058832DA}" presName="rootComposite2" presStyleCnt="0"/>
      <dgm:spPr/>
    </dgm:pt>
    <dgm:pt modelId="{B059416F-C60D-4015-8E44-21B2B26461F0}" type="pres">
      <dgm:prSet presAssocID="{3409E5BB-09AC-48B3-BE7B-D473058832DA}" presName="rootText2" presStyleLbl="alignAcc1" presStyleIdx="0" presStyleCnt="0">
        <dgm:presLayoutVars>
          <dgm:chPref val="3"/>
        </dgm:presLayoutVars>
      </dgm:prSet>
      <dgm:spPr/>
      <dgm:t>
        <a:bodyPr/>
        <a:lstStyle/>
        <a:p>
          <a:endParaRPr lang="en-US"/>
        </a:p>
      </dgm:t>
    </dgm:pt>
    <dgm:pt modelId="{53282556-5B1D-467C-8AC3-1916AF6502B3}" type="pres">
      <dgm:prSet presAssocID="{3409E5BB-09AC-48B3-BE7B-D473058832DA}" presName="topArc2" presStyleLbl="parChTrans1D1" presStyleIdx="60" presStyleCnt="64"/>
      <dgm:spPr/>
    </dgm:pt>
    <dgm:pt modelId="{49D76FCF-FDE6-4B9F-85EA-E559D5BDD3EC}" type="pres">
      <dgm:prSet presAssocID="{3409E5BB-09AC-48B3-BE7B-D473058832DA}" presName="bottomArc2" presStyleLbl="parChTrans1D1" presStyleIdx="61" presStyleCnt="64"/>
      <dgm:spPr/>
    </dgm:pt>
    <dgm:pt modelId="{EEE15219-F5BA-4EDA-8AF0-3FD385F3B7F1}" type="pres">
      <dgm:prSet presAssocID="{3409E5BB-09AC-48B3-BE7B-D473058832DA}" presName="topConnNode2" presStyleLbl="node3" presStyleIdx="0" presStyleCnt="0"/>
      <dgm:spPr/>
      <dgm:t>
        <a:bodyPr/>
        <a:lstStyle/>
        <a:p>
          <a:endParaRPr lang="en-US"/>
        </a:p>
      </dgm:t>
    </dgm:pt>
    <dgm:pt modelId="{9859A5EB-ACDA-41ED-8C51-B5DC7D8EBE35}" type="pres">
      <dgm:prSet presAssocID="{3409E5BB-09AC-48B3-BE7B-D473058832DA}" presName="hierChild4" presStyleCnt="0"/>
      <dgm:spPr/>
    </dgm:pt>
    <dgm:pt modelId="{0D219D39-7E12-4565-B5FA-ABCEFEE60951}" type="pres">
      <dgm:prSet presAssocID="{3409E5BB-09AC-48B3-BE7B-D473058832DA}" presName="hierChild5" presStyleCnt="0"/>
      <dgm:spPr/>
    </dgm:pt>
    <dgm:pt modelId="{D6F480C3-5524-4ECE-83F0-0DB6D69D1BA5}" type="pres">
      <dgm:prSet presAssocID="{BBC8F687-B20B-485F-BD7C-63AB8EB57C28}" presName="hierChild5" presStyleCnt="0"/>
      <dgm:spPr/>
    </dgm:pt>
    <dgm:pt modelId="{9EF1B090-18F3-4DE9-B9B1-E20AEE53E882}" type="pres">
      <dgm:prSet presAssocID="{537E4A15-FD39-467B-9D8D-68952F5B1CCE}" presName="Name28" presStyleLbl="parChTrans1D2" presStyleIdx="6" presStyleCnt="7"/>
      <dgm:spPr/>
      <dgm:t>
        <a:bodyPr/>
        <a:lstStyle/>
        <a:p>
          <a:endParaRPr lang="en-US"/>
        </a:p>
      </dgm:t>
    </dgm:pt>
    <dgm:pt modelId="{63125D17-B2C4-4348-8D0A-CEBF2EEF5EE5}" type="pres">
      <dgm:prSet presAssocID="{9ABA3CA7-52C1-4B18-A9CA-928107221305}" presName="hierRoot2" presStyleCnt="0">
        <dgm:presLayoutVars>
          <dgm:hierBranch val="init"/>
        </dgm:presLayoutVars>
      </dgm:prSet>
      <dgm:spPr/>
    </dgm:pt>
    <dgm:pt modelId="{0C32F08C-B370-4281-817F-FA4D2BFE0854}" type="pres">
      <dgm:prSet presAssocID="{9ABA3CA7-52C1-4B18-A9CA-928107221305}" presName="rootComposite2" presStyleCnt="0"/>
      <dgm:spPr/>
    </dgm:pt>
    <dgm:pt modelId="{4B81F71F-C9DC-461F-BD72-F9416FEFABC6}" type="pres">
      <dgm:prSet presAssocID="{9ABA3CA7-52C1-4B18-A9CA-928107221305}" presName="rootText2" presStyleLbl="alignAcc1" presStyleIdx="0" presStyleCnt="0">
        <dgm:presLayoutVars>
          <dgm:chPref val="3"/>
        </dgm:presLayoutVars>
      </dgm:prSet>
      <dgm:spPr/>
      <dgm:t>
        <a:bodyPr/>
        <a:lstStyle/>
        <a:p>
          <a:endParaRPr lang="en-US"/>
        </a:p>
      </dgm:t>
    </dgm:pt>
    <dgm:pt modelId="{AF601674-3092-477A-A0F1-94082E559AB0}" type="pres">
      <dgm:prSet presAssocID="{9ABA3CA7-52C1-4B18-A9CA-928107221305}" presName="topArc2" presStyleLbl="parChTrans1D1" presStyleIdx="62" presStyleCnt="64"/>
      <dgm:spPr/>
    </dgm:pt>
    <dgm:pt modelId="{99C468B2-8A57-4ED5-836D-95F49C71C671}" type="pres">
      <dgm:prSet presAssocID="{9ABA3CA7-52C1-4B18-A9CA-928107221305}" presName="bottomArc2" presStyleLbl="parChTrans1D1" presStyleIdx="63" presStyleCnt="64"/>
      <dgm:spPr/>
    </dgm:pt>
    <dgm:pt modelId="{3E4BC3C3-0BC7-4E3A-ADA9-FADEC322E47D}" type="pres">
      <dgm:prSet presAssocID="{9ABA3CA7-52C1-4B18-A9CA-928107221305}" presName="topConnNode2" presStyleLbl="node2" presStyleIdx="0" presStyleCnt="0"/>
      <dgm:spPr/>
      <dgm:t>
        <a:bodyPr/>
        <a:lstStyle/>
        <a:p>
          <a:endParaRPr lang="en-US"/>
        </a:p>
      </dgm:t>
    </dgm:pt>
    <dgm:pt modelId="{46147493-FD31-44AF-B646-CBC989DE99B7}" type="pres">
      <dgm:prSet presAssocID="{9ABA3CA7-52C1-4B18-A9CA-928107221305}" presName="hierChild4" presStyleCnt="0"/>
      <dgm:spPr/>
    </dgm:pt>
    <dgm:pt modelId="{BA1446BB-3D53-4CCC-8401-FF5F52241779}" type="pres">
      <dgm:prSet presAssocID="{9ABA3CA7-52C1-4B18-A9CA-928107221305}" presName="hierChild5" presStyleCnt="0"/>
      <dgm:spPr/>
    </dgm:pt>
    <dgm:pt modelId="{D0754D0F-5953-47CD-9767-12AF4BD27E4A}" type="pres">
      <dgm:prSet presAssocID="{6655D997-3928-466B-8BE9-6C9F84C30ADE}" presName="hierChild3" presStyleCnt="0"/>
      <dgm:spPr/>
    </dgm:pt>
  </dgm:ptLst>
  <dgm:cxnLst>
    <dgm:cxn modelId="{3101B0E5-33CB-4190-84DC-9D0D21216836}" srcId="{91E1A882-8BCF-4EB8-8116-15D119749E4E}" destId="{F63618E0-06AF-491F-9AD8-FF0731773225}" srcOrd="3" destOrd="0" parTransId="{BB22B51A-2CD5-48E8-9A9F-51605C31FE20}" sibTransId="{74775FC0-5F65-4576-AAF5-028D1D800EF4}"/>
    <dgm:cxn modelId="{5F53F888-52F0-4747-91AB-F9758E91EB25}" type="presOf" srcId="{20ADDFFC-A542-4FD9-B028-4D8E7210A55D}" destId="{CC9BA1A2-DB12-489C-A89D-A536DC7BD70B}" srcOrd="0" destOrd="0" presId="urn:microsoft.com/office/officeart/2008/layout/HalfCircleOrganizationChart"/>
    <dgm:cxn modelId="{78C9C97E-7EE6-474E-B6B8-0DD9C9DB3113}" srcId="{403C4D50-83B9-414B-85AD-3BFA43C7F3EA}" destId="{590254C3-536B-48F2-A80B-B1427F2EFAA2}" srcOrd="2" destOrd="0" parTransId="{D9C8DBC1-F597-47D7-90BB-890997BFD87C}" sibTransId="{F52647FC-165E-44D3-AF50-C8621773F1A8}"/>
    <dgm:cxn modelId="{C563B20F-4F61-4B63-A9B4-779AEDFD8231}" type="presOf" srcId="{A63CA4DA-51A1-4E0C-848A-CA87EBC6BB85}" destId="{C0BA933A-682A-466E-90DE-94D305DA84B8}" srcOrd="0" destOrd="0" presId="urn:microsoft.com/office/officeart/2008/layout/HalfCircleOrganizationChart"/>
    <dgm:cxn modelId="{7189FD85-E001-48B3-A058-D8C85299520B}" type="presOf" srcId="{2D80E661-1041-4280-A432-17EBDC09F93A}" destId="{70D3C03B-683F-4E99-B2CD-7A061CF16775}" srcOrd="1" destOrd="0" presId="urn:microsoft.com/office/officeart/2008/layout/HalfCircleOrganizationChart"/>
    <dgm:cxn modelId="{25CC4948-E4C4-4522-A66D-7AF1AA998871}" type="presOf" srcId="{842E0B01-0B43-47DE-B020-A15F514AB925}" destId="{E884FE50-4A7F-4481-9E7E-01CAB90AA320}" srcOrd="1" destOrd="0" presId="urn:microsoft.com/office/officeart/2008/layout/HalfCircleOrganizationChart"/>
    <dgm:cxn modelId="{BC5D2FA2-3DE2-4A6E-9E5B-A9740592524D}" srcId="{91E1A882-8BCF-4EB8-8116-15D119749E4E}" destId="{2047C210-C107-426E-B4D4-16C5095473A7}" srcOrd="2" destOrd="0" parTransId="{9CE6BC0C-2E7E-47D9-A9ED-64B7FF23566C}" sibTransId="{6D137242-51EC-49E0-9F00-BD1FCE7F1A21}"/>
    <dgm:cxn modelId="{50AE8A02-1AC3-4211-A319-79901E4C5F7C}" type="presOf" srcId="{88496425-E251-4448-B71E-8FE00020F443}" destId="{F7BCA8C9-DAD6-4F82-B0D3-914F704D870E}" srcOrd="1" destOrd="0" presId="urn:microsoft.com/office/officeart/2008/layout/HalfCircleOrganizationChart"/>
    <dgm:cxn modelId="{F90620C0-BCE1-421C-95A4-9A31376293CB}" type="presOf" srcId="{2A8DDEA6-13CE-4218-AC27-C56DC3717BD3}" destId="{636442E4-DE80-43B5-90E1-DEEDAA5D8802}" srcOrd="0" destOrd="0" presId="urn:microsoft.com/office/officeart/2008/layout/HalfCircleOrganizationChart"/>
    <dgm:cxn modelId="{6940713E-6325-4F6A-B9FC-6E211D9DCC0E}" type="presOf" srcId="{8E06AAC7-D86F-4614-87B2-D6984C14AA3A}" destId="{58078F1B-C7C4-4850-A0C2-1863186B1A5A}" srcOrd="0" destOrd="0" presId="urn:microsoft.com/office/officeart/2008/layout/HalfCircleOrganizationChart"/>
    <dgm:cxn modelId="{5E9E60F2-7963-4EFD-BFC2-ABDA8019F58C}" srcId="{6655D997-3928-466B-8BE9-6C9F84C30ADE}" destId="{9ABA3CA7-52C1-4B18-A9CA-928107221305}" srcOrd="6" destOrd="0" parTransId="{537E4A15-FD39-467B-9D8D-68952F5B1CCE}" sibTransId="{7B09DE4A-110F-40FB-8421-2D55093E0215}"/>
    <dgm:cxn modelId="{C66971C1-470A-49A3-A49D-8DD53DC1A023}" type="presOf" srcId="{6FAFB653-62E1-42D5-98B5-E58CABA3B558}" destId="{934E6E0E-BD8D-4A27-B49E-B42BE62884D0}" srcOrd="0" destOrd="0" presId="urn:microsoft.com/office/officeart/2008/layout/HalfCircleOrganizationChart"/>
    <dgm:cxn modelId="{21DD070A-EBCC-40A8-84BF-8F002C66E06D}" type="presOf" srcId="{BD760CA2-48AA-4811-B74D-D390805FE3FF}" destId="{5FDC028A-1827-4E69-9AE6-0600ED335EB9}" srcOrd="1" destOrd="0" presId="urn:microsoft.com/office/officeart/2008/layout/HalfCircleOrganizationChart"/>
    <dgm:cxn modelId="{808EFEF1-6C38-4F03-A3BA-E01DF1E9D47D}" type="presOf" srcId="{4B037BAA-BF3B-482C-A54F-6B416942C5FD}" destId="{900F9621-A935-4220-949A-64EFFE60F1B1}" srcOrd="0" destOrd="0" presId="urn:microsoft.com/office/officeart/2008/layout/HalfCircleOrganizationChart"/>
    <dgm:cxn modelId="{9092A923-D8C7-4306-8E62-7D71A6F83FBC}" type="presOf" srcId="{26D310B1-BF43-40B3-94CD-F525F15C896B}" destId="{0132FA2A-ECC2-4D05-ABBF-05AF370E71EB}" srcOrd="0" destOrd="0" presId="urn:microsoft.com/office/officeart/2008/layout/HalfCircleOrganizationChart"/>
    <dgm:cxn modelId="{2BF3806A-2E75-40A9-9CBC-F2542A9A6286}" type="presOf" srcId="{7C829071-A27C-4171-B25E-3C7F411B85A1}" destId="{29274CC3-B540-4B00-8F56-C6A22FC18C6B}" srcOrd="1" destOrd="0" presId="urn:microsoft.com/office/officeart/2008/layout/HalfCircleOrganizationChart"/>
    <dgm:cxn modelId="{C5BA81BC-879F-4C22-ACB0-BBF467DB94DD}" type="presOf" srcId="{95D1C2C0-21BF-4B4A-AB8A-45BC6C1F3810}" destId="{1016DC4A-8E66-4C6E-BC4D-262EC25F2F0B}" srcOrd="1" destOrd="0" presId="urn:microsoft.com/office/officeart/2008/layout/HalfCircleOrganizationChart"/>
    <dgm:cxn modelId="{541F046E-0982-4494-97F5-E58F601B0A67}" srcId="{6B4D80A8-6018-43C4-83D6-12C7BF7749B9}" destId="{313C0346-9981-40E7-B77F-86A027E34F21}" srcOrd="2" destOrd="0" parTransId="{3358438D-A4E8-4D27-AFBF-54138FD9D055}" sibTransId="{1D0ED475-4D56-4EE8-9207-FA50E5F08B4F}"/>
    <dgm:cxn modelId="{0A6224A8-6B70-45BF-A11B-DA0E6594EF82}" type="presOf" srcId="{590254C3-536B-48F2-A80B-B1427F2EFAA2}" destId="{80990DCE-409F-4385-A021-D79A55AD09ED}" srcOrd="1" destOrd="0" presId="urn:microsoft.com/office/officeart/2008/layout/HalfCircleOrganizationChart"/>
    <dgm:cxn modelId="{7D76B054-A82A-4F2E-82DA-F5706F820C26}" type="presOf" srcId="{8DB27464-0A88-40BB-B0A4-57879B596FE0}" destId="{1639D530-11AE-48E2-8589-2D9BCEB2A7E6}" srcOrd="1" destOrd="0" presId="urn:microsoft.com/office/officeart/2008/layout/HalfCircleOrganizationChart"/>
    <dgm:cxn modelId="{72F86807-D956-4884-B188-353D864EA46C}" type="presOf" srcId="{485A75F2-C097-4015-85AC-E2386F8486B0}" destId="{D6B5F25B-69B6-46FA-B627-7FF16DAA77E7}" srcOrd="0" destOrd="0" presId="urn:microsoft.com/office/officeart/2008/layout/HalfCircleOrganizationChart"/>
    <dgm:cxn modelId="{B37564A0-0386-48B1-BEE5-0AA9E0A031B4}" type="presOf" srcId="{50BEF594-6C54-4437-82B6-8640F88C7660}" destId="{2FF4B846-98F7-4EE1-954C-A2FCF8DDD3F8}" srcOrd="0" destOrd="0" presId="urn:microsoft.com/office/officeart/2008/layout/HalfCircleOrganizationChart"/>
    <dgm:cxn modelId="{C9902AAC-15DA-4B4A-844F-40B97048F434}" type="presOf" srcId="{6655D997-3928-466B-8BE9-6C9F84C30ADE}" destId="{D61F1F6A-E87D-4EDC-BD9B-39BDA4F840AB}" srcOrd="0" destOrd="0" presId="urn:microsoft.com/office/officeart/2008/layout/HalfCircleOrganizationChart"/>
    <dgm:cxn modelId="{F7B8BDC7-EB74-4B8A-821F-77753BA21FBA}" type="presOf" srcId="{2D80E661-1041-4280-A432-17EBDC09F93A}" destId="{CF07FEFA-AF5E-4C5E-8EEB-3EF256A969C6}" srcOrd="0" destOrd="0" presId="urn:microsoft.com/office/officeart/2008/layout/HalfCircleOrganizationChart"/>
    <dgm:cxn modelId="{C4BB0C5F-62D5-4F06-8365-F2886A6006A5}" type="presOf" srcId="{795AC712-EEE4-470E-87CA-37362F5156EE}" destId="{3038940A-E404-4D24-81CF-6B4DEBE97D96}" srcOrd="0" destOrd="0" presId="urn:microsoft.com/office/officeart/2008/layout/HalfCircleOrganizationChart"/>
    <dgm:cxn modelId="{07D12253-5E59-4617-B8BB-08CF537836AD}" type="presOf" srcId="{A782FD0A-D008-49A3-861B-66BDF2DDB600}" destId="{5CA69EDE-DD3E-4377-AF8C-5176AC93E4EC}" srcOrd="0" destOrd="0" presId="urn:microsoft.com/office/officeart/2008/layout/HalfCircleOrganizationChart"/>
    <dgm:cxn modelId="{204426CC-1DDC-4268-AAAF-35A40C6A9055}" type="presOf" srcId="{F63618E0-06AF-491F-9AD8-FF0731773225}" destId="{EC74368C-D7FC-49B9-8625-A518FB4344BA}" srcOrd="0" destOrd="0" presId="urn:microsoft.com/office/officeart/2008/layout/HalfCircleOrganizationChart"/>
    <dgm:cxn modelId="{ECEB573B-4D96-43B1-A4B8-D1626DC0BC4D}" type="presOf" srcId="{6655D997-3928-466B-8BE9-6C9F84C30ADE}" destId="{DA7F59E6-F80F-4948-963C-D0597D10ED08}" srcOrd="1" destOrd="0" presId="urn:microsoft.com/office/officeart/2008/layout/HalfCircleOrganizationChart"/>
    <dgm:cxn modelId="{4EA2EAA9-E9CE-4222-B0AE-E163228E1CE5}" type="presOf" srcId="{2047C210-C107-426E-B4D4-16C5095473A7}" destId="{37F89221-E49B-41E6-8033-87C26BF4B4F5}" srcOrd="0" destOrd="0" presId="urn:microsoft.com/office/officeart/2008/layout/HalfCircleOrganizationChart"/>
    <dgm:cxn modelId="{55FBC70E-834F-4EDC-97F6-3BAB6067C333}" type="presOf" srcId="{35B75160-A9F3-4568-951D-6DFB39CA032A}" destId="{5018C992-C74A-4386-A7FF-B7F60F9DD8FD}" srcOrd="1" destOrd="0" presId="urn:microsoft.com/office/officeart/2008/layout/HalfCircleOrganizationChart"/>
    <dgm:cxn modelId="{9D05BF69-DEA7-4FAD-B402-27BEA823D9BE}" type="presOf" srcId="{945A779E-A1FC-4158-BA01-366DDCAD55DC}" destId="{011A25F0-6C14-4559-8749-1CA4D1F4D39A}" srcOrd="0" destOrd="0" presId="urn:microsoft.com/office/officeart/2008/layout/HalfCircleOrganizationChart"/>
    <dgm:cxn modelId="{5E98337C-67AC-4A7E-93D2-507FAED00A41}" srcId="{6655D997-3928-466B-8BE9-6C9F84C30ADE}" destId="{91E1A882-8BCF-4EB8-8116-15D119749E4E}" srcOrd="0" destOrd="0" parTransId="{A21E3994-9509-4F11-9D24-756E73AC4B6D}" sibTransId="{E81F8746-5CA0-4F2F-BA90-868AC6A3A708}"/>
    <dgm:cxn modelId="{7B3E89EB-6695-4CBD-9695-7D75E44FA145}" srcId="{6655D997-3928-466B-8BE9-6C9F84C30ADE}" destId="{E34542B2-3026-448D-B658-CC4795BF0103}" srcOrd="2" destOrd="0" parTransId="{E7726EC1-AAE2-4EFF-BAA2-646020A12E2E}" sibTransId="{C4ECCF7E-3D80-4820-9F6E-AA4ED36333A5}"/>
    <dgm:cxn modelId="{5EDA06EF-D151-405D-8558-B93A6315FF67}" srcId="{BBC8F687-B20B-485F-BD7C-63AB8EB57C28}" destId="{BD760CA2-48AA-4811-B74D-D390805FE3FF}" srcOrd="2" destOrd="0" parTransId="{8136E302-1638-4382-9249-170626F2168D}" sibTransId="{1508A8B7-EB49-46F1-B75D-86A14018B4C6}"/>
    <dgm:cxn modelId="{3AAC7DC4-1DA3-4A70-B1DD-F1D7C2F0C12D}" type="presOf" srcId="{6B4D80A8-6018-43C4-83D6-12C7BF7749B9}" destId="{6FF8ED41-828D-432B-A57F-A8E6C4D52DE0}" srcOrd="1" destOrd="0" presId="urn:microsoft.com/office/officeart/2008/layout/HalfCircleOrganizationChart"/>
    <dgm:cxn modelId="{7B759F32-50EF-4DEA-8866-2F2859752D2D}" type="presOf" srcId="{E34542B2-3026-448D-B658-CC4795BF0103}" destId="{C1AC6F8B-D759-4978-8507-66334E1C9285}" srcOrd="1" destOrd="0" presId="urn:microsoft.com/office/officeart/2008/layout/HalfCircleOrganizationChart"/>
    <dgm:cxn modelId="{A3634154-C661-40FB-86BA-EC0CA9BB8887}" type="presOf" srcId="{EC41DC8C-F80A-42E2-9495-E6092951EAE4}" destId="{2181895F-3D13-4767-B9C8-F34B0C940285}" srcOrd="1" destOrd="0" presId="urn:microsoft.com/office/officeart/2008/layout/HalfCircleOrganizationChart"/>
    <dgm:cxn modelId="{C842EA8C-7EEB-4D2A-A3B1-A3527AF465E9}" type="presOf" srcId="{313C0346-9981-40E7-B77F-86A027E34F21}" destId="{03FAA447-7896-4090-99BC-AC84021EE0EB}" srcOrd="0" destOrd="0" presId="urn:microsoft.com/office/officeart/2008/layout/HalfCircleOrganizationChart"/>
    <dgm:cxn modelId="{98ED8E96-8466-4E80-B49F-4962EF6E00F1}" type="presOf" srcId="{BB22B51A-2CD5-48E8-9A9F-51605C31FE20}" destId="{6452EF26-242A-4176-8CD1-D9B0FA8EA4F4}" srcOrd="0" destOrd="0" presId="urn:microsoft.com/office/officeart/2008/layout/HalfCircleOrganizationChart"/>
    <dgm:cxn modelId="{BB763715-61B5-4730-84D3-73E02A894972}" srcId="{BBC8F687-B20B-485F-BD7C-63AB8EB57C28}" destId="{7C829071-A27C-4171-B25E-3C7F411B85A1}" srcOrd="0" destOrd="0" parTransId="{7C172592-1D38-4469-99B8-597ED7B6CC45}" sibTransId="{9B55DF69-9013-4B2E-BFA4-DE1562D7E913}"/>
    <dgm:cxn modelId="{739BFB6A-6864-4703-B218-162F62426106}" type="presOf" srcId="{6BA76C15-A7E4-4E2D-ACC9-013700A75AF2}" destId="{DD90204B-B6C8-4BE0-8746-7884F8B16D8E}" srcOrd="1" destOrd="0" presId="urn:microsoft.com/office/officeart/2008/layout/HalfCircleOrganizationChart"/>
    <dgm:cxn modelId="{D91C1467-987A-4F84-8B5B-25E660D4BD9C}" type="presOf" srcId="{362FB30D-C11A-4010-9A32-5221DD2B5B80}" destId="{D452E704-D1CB-4280-A89F-87DA557C00B5}" srcOrd="0" destOrd="0" presId="urn:microsoft.com/office/officeart/2008/layout/HalfCircleOrganizationChart"/>
    <dgm:cxn modelId="{3873544F-CD21-487C-9E38-A615E6270688}" type="presOf" srcId="{D9C8DBC1-F597-47D7-90BB-890997BFD87C}" destId="{F0D7D4DD-AAA5-4F4A-AD3A-E814B2B9616B}" srcOrd="0" destOrd="0" presId="urn:microsoft.com/office/officeart/2008/layout/HalfCircleOrganizationChart"/>
    <dgm:cxn modelId="{DBCE42F2-4BCB-4599-8B94-6C74C0A489C6}" type="presOf" srcId="{674E0C4C-3346-4EF5-ABA3-0BC60FA6AE34}" destId="{B9CE30F8-DBA3-42AB-BBB5-E438B203E361}" srcOrd="0" destOrd="0" presId="urn:microsoft.com/office/officeart/2008/layout/HalfCircleOrganizationChart"/>
    <dgm:cxn modelId="{3EFF48D5-EBF6-4411-92D1-FE58F3069581}" type="presOf" srcId="{CF086159-0E21-4825-9666-B249CF2AA016}" destId="{5FC9E409-3F2B-4D46-82B1-381047D5530F}" srcOrd="0" destOrd="0" presId="urn:microsoft.com/office/officeart/2008/layout/HalfCircleOrganizationChart"/>
    <dgm:cxn modelId="{FA3DB571-144B-4543-AA91-27C81DEF1D6E}" type="presOf" srcId="{E1C7E423-E188-483D-B123-5B378044AE6C}" destId="{5FD1443B-0C34-4DC6-B055-D7E154B4BA01}" srcOrd="0" destOrd="0" presId="urn:microsoft.com/office/officeart/2008/layout/HalfCircleOrganizationChart"/>
    <dgm:cxn modelId="{90294C73-2BE6-412A-B862-E47D7D574F5C}" type="presOf" srcId="{7BE39DA1-C55E-441C-A2F3-3BAD1E7916DC}" destId="{78E8C9BF-C1A0-47C5-86C0-6F47152CA732}" srcOrd="1" destOrd="0" presId="urn:microsoft.com/office/officeart/2008/layout/HalfCircleOrganizationChart"/>
    <dgm:cxn modelId="{DD7875BC-FA08-4A12-B434-134564224D3C}" srcId="{BBC8F687-B20B-485F-BD7C-63AB8EB57C28}" destId="{842E0B01-0B43-47DE-B020-A15F514AB925}" srcOrd="1" destOrd="0" parTransId="{50BEF594-6C54-4437-82B6-8640F88C7660}" sibTransId="{E378AEC9-8331-4AA7-999A-4936C1B01FB2}"/>
    <dgm:cxn modelId="{D55764A5-634B-41A0-9C9D-2A07D7144D0F}" type="presOf" srcId="{362FB30D-C11A-4010-9A32-5221DD2B5B80}" destId="{4AF59DEA-5A58-4E1A-997B-0638FB5387E6}" srcOrd="1" destOrd="0" presId="urn:microsoft.com/office/officeart/2008/layout/HalfCircleOrganizationChart"/>
    <dgm:cxn modelId="{299B2A92-DB3F-442C-A5A4-8984AE014881}" type="presOf" srcId="{8136E302-1638-4382-9249-170626F2168D}" destId="{1265D9B2-5FEB-40C7-B79A-F7F437DCEAF7}" srcOrd="0" destOrd="0" presId="urn:microsoft.com/office/officeart/2008/layout/HalfCircleOrganizationChart"/>
    <dgm:cxn modelId="{EDD51E99-5EA7-4D26-865C-677EC38EBA74}" type="presOf" srcId="{70B635A0-0A53-415C-B8D2-668994DCB952}" destId="{67D7432C-C56C-47CB-8F71-00AB006E21C3}" srcOrd="0" destOrd="0" presId="urn:microsoft.com/office/officeart/2008/layout/HalfCircleOrganizationChart"/>
    <dgm:cxn modelId="{C052AFB5-7663-489C-867C-7A9EEFFA16A3}" type="presOf" srcId="{BD760CA2-48AA-4811-B74D-D390805FE3FF}" destId="{706A757C-C9C2-4A69-A114-001BC7B99FF1}" srcOrd="0" destOrd="0" presId="urn:microsoft.com/office/officeart/2008/layout/HalfCircleOrganizationChart"/>
    <dgm:cxn modelId="{7B2DFBCC-E516-4E85-BE98-FED062E15E85}" type="presOf" srcId="{313C0346-9981-40E7-B77F-86A027E34F21}" destId="{CCBBBA81-6E20-41EE-992D-600CCF5FA3F7}" srcOrd="1" destOrd="0" presId="urn:microsoft.com/office/officeart/2008/layout/HalfCircleOrganizationChart"/>
    <dgm:cxn modelId="{7A4143F5-02AB-4BFA-A7CE-711FEBEFAD41}" type="presOf" srcId="{895118D2-3956-49A4-AF1E-2322F4A48991}" destId="{669D3993-3D5F-42A7-84C9-9C3BC8809C92}" srcOrd="0" destOrd="0" presId="urn:microsoft.com/office/officeart/2008/layout/HalfCircleOrganizationChart"/>
    <dgm:cxn modelId="{EC508E49-7B9C-4E9F-8A3B-63B0C2C901F9}" type="presOf" srcId="{D674D4DC-ACE0-409D-82F4-00FF285C8EBC}" destId="{CDA09B8C-0D70-4F57-B0D0-203D1A0F4009}" srcOrd="0" destOrd="0" presId="urn:microsoft.com/office/officeart/2008/layout/HalfCircleOrganizationChart"/>
    <dgm:cxn modelId="{D693DBFF-F4D8-4D15-A4BA-8E8C3BB8703B}" type="presOf" srcId="{91E1A882-8BCF-4EB8-8116-15D119749E4E}" destId="{EA45845D-016F-4140-B137-1209788392C5}" srcOrd="1" destOrd="0" presId="urn:microsoft.com/office/officeart/2008/layout/HalfCircleOrganizationChart"/>
    <dgm:cxn modelId="{E8E67616-EF08-4C5B-9F79-5FC6436EC9F9}" type="presOf" srcId="{590254C3-536B-48F2-A80B-B1427F2EFAA2}" destId="{97C888D1-4184-4E0C-AA77-88716F189091}" srcOrd="0" destOrd="0" presId="urn:microsoft.com/office/officeart/2008/layout/HalfCircleOrganizationChart"/>
    <dgm:cxn modelId="{A82E6C29-EE50-4C4E-974D-E9B9649B22AB}" type="presOf" srcId="{7C829071-A27C-4171-B25E-3C7F411B85A1}" destId="{EE339EF8-25FF-4774-9EC4-CC8CE0239A58}" srcOrd="0" destOrd="0" presId="urn:microsoft.com/office/officeart/2008/layout/HalfCircleOrganizationChart"/>
    <dgm:cxn modelId="{813B1F82-2507-4957-AD4F-FBCE4F1F205A}" type="presOf" srcId="{75E9982C-8C40-48D2-BAC8-68F5115288E1}" destId="{9A6B91B1-0C90-4A13-99DF-FA3003003209}" srcOrd="0" destOrd="0" presId="urn:microsoft.com/office/officeart/2008/layout/HalfCircleOrganizationChart"/>
    <dgm:cxn modelId="{D8836B60-D695-4D90-BFCF-1A3739574842}" type="presOf" srcId="{842E0B01-0B43-47DE-B020-A15F514AB925}" destId="{91B31DCF-1FF8-4858-8DCF-168B327CEBAA}" srcOrd="0" destOrd="0" presId="urn:microsoft.com/office/officeart/2008/layout/HalfCircleOrganizationChart"/>
    <dgm:cxn modelId="{B872E29E-4448-4C28-8092-F957C94354B1}" srcId="{6655D997-3928-466B-8BE9-6C9F84C30ADE}" destId="{895118D2-3956-49A4-AF1E-2322F4A48991}" srcOrd="4" destOrd="0" parTransId="{A782FD0A-D008-49A3-861B-66BDF2DDB600}" sibTransId="{42D42F5D-ABD5-4E7F-B2C0-324C87BDFC9F}"/>
    <dgm:cxn modelId="{49E9BC9C-1480-4991-98B9-DF4E4D8CC2C2}" srcId="{895118D2-3956-49A4-AF1E-2322F4A48991}" destId="{35B75160-A9F3-4568-951D-6DFB39CA032A}" srcOrd="2" destOrd="0" parTransId="{CF56CCA4-FF82-4F53-976D-85251BEEE3B1}" sibTransId="{79D3F918-71BC-4762-8D1A-2AD97882AE65}"/>
    <dgm:cxn modelId="{E471EFA0-1EA7-4F58-BBA1-33ACB26B85B7}" type="presOf" srcId="{95D1C2C0-21BF-4B4A-AB8A-45BC6C1F3810}" destId="{28313664-57A9-40DF-B6D2-2B1AB603AC8A}" srcOrd="0" destOrd="0" presId="urn:microsoft.com/office/officeart/2008/layout/HalfCircleOrganizationChart"/>
    <dgm:cxn modelId="{50265C62-8031-433D-886E-2667B2B06CA6}" type="presOf" srcId="{26D310B1-BF43-40B3-94CD-F525F15C896B}" destId="{A6F6C9DE-F66D-493F-9CFE-053D63493E08}" srcOrd="1" destOrd="0" presId="urn:microsoft.com/office/officeart/2008/layout/HalfCircleOrganizationChart"/>
    <dgm:cxn modelId="{51018DCA-E666-4873-96DC-0F1205D8EB16}" type="presOf" srcId="{E34542B2-3026-448D-B658-CC4795BF0103}" destId="{653719B4-3B25-41DF-9495-ADE9FD3FB1B7}" srcOrd="0" destOrd="0" presId="urn:microsoft.com/office/officeart/2008/layout/HalfCircleOrganizationChart"/>
    <dgm:cxn modelId="{6DA7D0B3-2CAA-40E9-B2FB-13ED401BE7AF}" type="presOf" srcId="{3409E5BB-09AC-48B3-BE7B-D473058832DA}" destId="{B059416F-C60D-4015-8E44-21B2B26461F0}" srcOrd="0" destOrd="0" presId="urn:microsoft.com/office/officeart/2008/layout/HalfCircleOrganizationChart"/>
    <dgm:cxn modelId="{D7FBE254-B023-4920-BE99-124B6600DC38}" srcId="{403C4D50-83B9-414B-85AD-3BFA43C7F3EA}" destId="{95D1C2C0-21BF-4B4A-AB8A-45BC6C1F3810}" srcOrd="0" destOrd="0" parTransId="{D575AC13-4C3F-439A-BC4D-C09C5398FDEF}" sibTransId="{994E998A-131F-400F-9EA4-B70E07C6D49F}"/>
    <dgm:cxn modelId="{2E0E0946-5C0C-4A17-BDE2-F030CC5D0097}" type="presOf" srcId="{8DB27464-0A88-40BB-B0A4-57879B596FE0}" destId="{A32452AB-F710-4FC0-80A8-85BB30AAE5CD}" srcOrd="0" destOrd="0" presId="urn:microsoft.com/office/officeart/2008/layout/HalfCircleOrganizationChart"/>
    <dgm:cxn modelId="{D8CC9278-B992-4BC9-A9AA-C32B853E884D}" srcId="{895118D2-3956-49A4-AF1E-2322F4A48991}" destId="{674E0C4C-3346-4EF5-ABA3-0BC60FA6AE34}" srcOrd="0" destOrd="0" parTransId="{2BD3DF44-722D-483D-AD5F-718852418CFE}" sibTransId="{B717FE46-9757-4AC8-A883-9D51D260ABBE}"/>
    <dgm:cxn modelId="{9F3A9A79-D598-4D80-9822-E22449E0816F}" type="presOf" srcId="{EC41DC8C-F80A-42E2-9495-E6092951EAE4}" destId="{4378BFE3-1E7A-41BC-9FC7-F1801B63BC56}" srcOrd="0" destOrd="0" presId="urn:microsoft.com/office/officeart/2008/layout/HalfCircleOrganizationChart"/>
    <dgm:cxn modelId="{5F4C2C48-188A-406E-B83F-89EC5FA48C8F}" srcId="{6B4D80A8-6018-43C4-83D6-12C7BF7749B9}" destId="{0D7C0C45-305A-4C74-B9BC-10901EFF14BB}" srcOrd="0" destOrd="0" parTransId="{485A75F2-C097-4015-85AC-E2386F8486B0}" sibTransId="{7DD50D54-FF82-4250-A81A-28EEB399C08C}"/>
    <dgm:cxn modelId="{8E359C32-4279-411C-94B9-D71503B93C7E}" type="presOf" srcId="{839F7549-88CC-4A34-9DF0-EFDF1922B92D}" destId="{7F20E9C9-CE98-4721-ADDB-5DAF4D379946}" srcOrd="1" destOrd="0" presId="urn:microsoft.com/office/officeart/2008/layout/HalfCircleOrganizationChart"/>
    <dgm:cxn modelId="{8898FFE4-D591-4D02-93F5-A32A7CAE4E44}" type="presOf" srcId="{895118D2-3956-49A4-AF1E-2322F4A48991}" destId="{DDD65026-4C27-444D-8D34-17BF7BE151B2}" srcOrd="1" destOrd="0" presId="urn:microsoft.com/office/officeart/2008/layout/HalfCircleOrganizationChart"/>
    <dgm:cxn modelId="{E837081D-E55B-4EE0-ACFF-D450F10995AC}" srcId="{403C4D50-83B9-414B-85AD-3BFA43C7F3EA}" destId="{26D310B1-BF43-40B3-94CD-F525F15C896B}" srcOrd="1" destOrd="0" parTransId="{2A8DDEA6-13CE-4218-AC27-C56DC3717BD3}" sibTransId="{2F673E47-5E03-45DE-9DEA-F5A98CC32594}"/>
    <dgm:cxn modelId="{A7996888-FF17-4A7C-952E-9E2ED77EDD29}" type="presOf" srcId="{C8079D5D-71F8-4D73-AA0B-ABC3082573D7}" destId="{1993E1CE-60FF-4875-A80E-D90C78936E30}" srcOrd="0" destOrd="0" presId="urn:microsoft.com/office/officeart/2008/layout/HalfCircleOrganizationChart"/>
    <dgm:cxn modelId="{6C04D0FB-3AB2-4FB5-8167-84760D7DBC4A}" type="presOf" srcId="{3358438D-A4E8-4D27-AFBF-54138FD9D055}" destId="{58286186-8156-496E-AA20-63D8321C4B9B}" srcOrd="0" destOrd="0" presId="urn:microsoft.com/office/officeart/2008/layout/HalfCircleOrganizationChart"/>
    <dgm:cxn modelId="{060E9900-52AE-41C3-85F6-0469EA19D2AF}" type="presOf" srcId="{6B4D80A8-6018-43C4-83D6-12C7BF7749B9}" destId="{0672D2B9-E06C-4159-B9AB-A79C9FF8041F}" srcOrd="0" destOrd="0" presId="urn:microsoft.com/office/officeart/2008/layout/HalfCircleOrganizationChart"/>
    <dgm:cxn modelId="{43E3938A-9571-4E2C-914D-664DCEDA2B91}" type="presOf" srcId="{0D7C0C45-305A-4C74-B9BC-10901EFF14BB}" destId="{4F1E1B63-7A8C-4397-BEED-E9425345A96E}" srcOrd="0" destOrd="0" presId="urn:microsoft.com/office/officeart/2008/layout/HalfCircleOrganizationChart"/>
    <dgm:cxn modelId="{1163A2F7-BE1A-4C20-8804-A89516FA8230}" srcId="{E34542B2-3026-448D-B658-CC4795BF0103}" destId="{7BE39DA1-C55E-441C-A2F3-3BAD1E7916DC}" srcOrd="3" destOrd="0" parTransId="{E1C7E423-E188-483D-B123-5B378044AE6C}" sibTransId="{F6337B50-A68E-4651-AB47-805FF224AD0D}"/>
    <dgm:cxn modelId="{4F875E46-D786-4DE0-ACE8-27FB9E00EE68}" srcId="{6655D997-3928-466B-8BE9-6C9F84C30ADE}" destId="{6B4D80A8-6018-43C4-83D6-12C7BF7749B9}" srcOrd="3" destOrd="0" parTransId="{DA43D08C-2CB3-47B3-A93A-FB4259F7220A}" sibTransId="{C2383776-CACA-4D54-950E-B8C9A80C2FF2}"/>
    <dgm:cxn modelId="{63F9A91B-94E8-4095-BBC3-72D7105EE8BB}" type="presOf" srcId="{A21E3994-9509-4F11-9D24-756E73AC4B6D}" destId="{4F27A999-6D4F-4089-B594-102CFDAE932A}" srcOrd="0" destOrd="0" presId="urn:microsoft.com/office/officeart/2008/layout/HalfCircleOrganizationChart"/>
    <dgm:cxn modelId="{E465A5B9-D063-4E29-AC77-AC130638EA4D}" srcId="{6655D997-3928-466B-8BE9-6C9F84C30ADE}" destId="{BBC8F687-B20B-485F-BD7C-63AB8EB57C28}" srcOrd="5" destOrd="0" parTransId="{6EC74057-961C-4E38-A942-0E2E41AA57C1}" sibTransId="{E7D8E817-B862-4E9A-8B05-34C5F5767147}"/>
    <dgm:cxn modelId="{709B8B06-7A01-4A19-B515-5C55365B9A72}" type="presOf" srcId="{6BA76C15-A7E4-4E2D-ACC9-013700A75AF2}" destId="{77A41BD3-9043-41AA-8CB8-5566C9F3C813}" srcOrd="0" destOrd="0" presId="urn:microsoft.com/office/officeart/2008/layout/HalfCircleOrganizationChart"/>
    <dgm:cxn modelId="{E26A4624-199F-4924-9C93-10958842550F}" type="presOf" srcId="{674E0C4C-3346-4EF5-ABA3-0BC60FA6AE34}" destId="{91B769EF-4ABB-4F4E-8573-32758FB45D0B}" srcOrd="1" destOrd="0" presId="urn:microsoft.com/office/officeart/2008/layout/HalfCircleOrganizationChart"/>
    <dgm:cxn modelId="{981E59CD-3DD9-4D5E-9732-675F98FC3AFB}" srcId="{895118D2-3956-49A4-AF1E-2322F4A48991}" destId="{795AC712-EEE4-470E-87CA-37362F5156EE}" srcOrd="1" destOrd="0" parTransId="{CF086159-0E21-4825-9666-B249CF2AA016}" sibTransId="{7187D823-43C3-449D-BB97-9385D5ACB732}"/>
    <dgm:cxn modelId="{AB7F3339-7094-4A0C-9DC5-E3C94321D48D}" srcId="{E34542B2-3026-448D-B658-CC4795BF0103}" destId="{2D80E661-1041-4280-A432-17EBDC09F93A}" srcOrd="2" destOrd="0" parTransId="{945A779E-A1FC-4158-BA01-366DDCAD55DC}" sibTransId="{5511568A-B5B7-4F34-A8B1-6461DEDD40D0}"/>
    <dgm:cxn modelId="{AE192691-73F3-4ECE-8A6D-A3C1CA5170B0}" type="presOf" srcId="{C8079D5D-71F8-4D73-AA0B-ABC3082573D7}" destId="{69312561-A986-42C1-9935-09BFD1CC45DF}" srcOrd="1" destOrd="0" presId="urn:microsoft.com/office/officeart/2008/layout/HalfCircleOrganizationChart"/>
    <dgm:cxn modelId="{103CF693-3190-43A8-9038-EAE26B1020A2}" srcId="{6655D997-3928-466B-8BE9-6C9F84C30ADE}" destId="{403C4D50-83B9-414B-85AD-3BFA43C7F3EA}" srcOrd="1" destOrd="0" parTransId="{8E06AAC7-D86F-4614-87B2-D6984C14AA3A}" sibTransId="{3329AB4E-65FD-4E94-8181-F70F63F7F478}"/>
    <dgm:cxn modelId="{B1A57F38-2F49-45BD-9E56-389837E9B3F5}" srcId="{91E1A882-8BCF-4EB8-8116-15D119749E4E}" destId="{362FB30D-C11A-4010-9A32-5221DD2B5B80}" srcOrd="1" destOrd="0" parTransId="{F7CAEBCD-92B5-465F-97A2-0B468FB3E800}" sibTransId="{F2344BC1-4164-4203-94A2-A5EFC99BD40B}"/>
    <dgm:cxn modelId="{346E9AB8-9CC5-4531-9087-8CAAEF5D7E6D}" type="presOf" srcId="{E7726EC1-AAE2-4EFF-BAA2-646020A12E2E}" destId="{317F47F8-8DE4-4281-9957-1C46FBE4361A}" srcOrd="0" destOrd="0" presId="urn:microsoft.com/office/officeart/2008/layout/HalfCircleOrganizationChart"/>
    <dgm:cxn modelId="{B4427D89-E23F-46A5-9407-E526F91F64DC}" type="presOf" srcId="{91E1A882-8BCF-4EB8-8116-15D119749E4E}" destId="{16BE35F7-5489-435F-9A17-60B69E040345}" srcOrd="0" destOrd="0" presId="urn:microsoft.com/office/officeart/2008/layout/HalfCircleOrganizationChart"/>
    <dgm:cxn modelId="{04A93E51-962B-4618-A07E-DA889142D720}" type="presOf" srcId="{CF56CCA4-FF82-4F53-976D-85251BEEE3B1}" destId="{EB981F77-9315-47AC-ADB9-15F641C86050}" srcOrd="0" destOrd="0" presId="urn:microsoft.com/office/officeart/2008/layout/HalfCircleOrganizationChart"/>
    <dgm:cxn modelId="{89CE354A-9DD3-4D4D-A6C6-E3CECBE48AE7}" type="presOf" srcId="{2BD3DF44-722D-483D-AD5F-718852418CFE}" destId="{3F6A14B3-D3F2-4A9C-8C78-14905C7982DC}" srcOrd="0" destOrd="0" presId="urn:microsoft.com/office/officeart/2008/layout/HalfCircleOrganizationChart"/>
    <dgm:cxn modelId="{5296FD8D-5D01-4B09-AD9E-EF56EE8C497F}" type="presOf" srcId="{9ABA3CA7-52C1-4B18-A9CA-928107221305}" destId="{4B81F71F-C9DC-461F-BD72-F9416FEFABC6}" srcOrd="0" destOrd="0" presId="urn:microsoft.com/office/officeart/2008/layout/HalfCircleOrganizationChart"/>
    <dgm:cxn modelId="{0899D66F-B3D9-491D-BC68-B788CC7DB15A}" type="presOf" srcId="{6F907A0A-06D1-4E6F-865E-3E6446C3B4F8}" destId="{92E53656-DF4F-4D5E-94AB-A10E6A318723}" srcOrd="0" destOrd="0" presId="urn:microsoft.com/office/officeart/2008/layout/HalfCircleOrganizationChart"/>
    <dgm:cxn modelId="{02066DCC-D5A5-44BC-9E7C-A25E5872E946}" type="presOf" srcId="{2047C210-C107-426E-B4D4-16C5095473A7}" destId="{45724F3E-D732-4BA5-9395-DD56E07E9E2D}" srcOrd="1" destOrd="0" presId="urn:microsoft.com/office/officeart/2008/layout/HalfCircleOrganizationChart"/>
    <dgm:cxn modelId="{C394D466-61D8-48A6-B576-E3CB10B431B2}" srcId="{6B4D80A8-6018-43C4-83D6-12C7BF7749B9}" destId="{88496425-E251-4448-B71E-8FE00020F443}" srcOrd="1" destOrd="0" parTransId="{CF0CDE10-6DDB-40A1-805A-68120B0F2664}" sibTransId="{2C2A8F89-7299-45C2-A0CB-DA666271486D}"/>
    <dgm:cxn modelId="{C86F954F-7252-487C-8F6E-767E39708E7C}" type="presOf" srcId="{F7CAEBCD-92B5-465F-97A2-0B468FB3E800}" destId="{1D020AB7-0E2B-4B47-B418-9A19D17D27AB}" srcOrd="0" destOrd="0" presId="urn:microsoft.com/office/officeart/2008/layout/HalfCircleOrganizationChart"/>
    <dgm:cxn modelId="{796585E7-CE00-4343-AD5B-9A66E1ADB320}" type="presOf" srcId="{7BE39DA1-C55E-441C-A2F3-3BAD1E7916DC}" destId="{14F975F1-9228-4959-968C-A7A997FBFA61}" srcOrd="0" destOrd="0" presId="urn:microsoft.com/office/officeart/2008/layout/HalfCircleOrganizationChart"/>
    <dgm:cxn modelId="{95497A0B-E089-4FF4-821A-1523423720A6}" type="presOf" srcId="{CF0CDE10-6DDB-40A1-805A-68120B0F2664}" destId="{CF23A7A5-6A67-423A-B2BF-C64F8E9D2D9B}" srcOrd="0" destOrd="0" presId="urn:microsoft.com/office/officeart/2008/layout/HalfCircleOrganizationChart"/>
    <dgm:cxn modelId="{8FF81112-BF2B-4C94-A1CC-FF1091C3DB7F}" srcId="{BBC8F687-B20B-485F-BD7C-63AB8EB57C28}" destId="{3409E5BB-09AC-48B3-BE7B-D473058832DA}" srcOrd="3" destOrd="0" parTransId="{6FAFB653-62E1-42D5-98B5-E58CABA3B558}" sibTransId="{61997BE8-DB65-412D-A24F-9999F8DB693E}"/>
    <dgm:cxn modelId="{456D6B76-8B87-4C86-9CE3-422F63CB0950}" srcId="{E34542B2-3026-448D-B658-CC4795BF0103}" destId="{839F7549-88CC-4A34-9DF0-EFDF1922B92D}" srcOrd="1" destOrd="0" parTransId="{20ADDFFC-A542-4FD9-B028-4D8E7210A55D}" sibTransId="{DB1109FE-5E6B-46F6-9D17-9240B631505E}"/>
    <dgm:cxn modelId="{1F337C95-A9AD-4C21-B671-DC47F202E641}" type="presOf" srcId="{F63618E0-06AF-491F-9AD8-FF0731773225}" destId="{B4887A04-0828-489C-ADE4-C530360F2D68}" srcOrd="1" destOrd="0" presId="urn:microsoft.com/office/officeart/2008/layout/HalfCircleOrganizationChart"/>
    <dgm:cxn modelId="{2C2272AB-B654-40CF-9F26-C20195BA9574}" type="presOf" srcId="{BBC8F687-B20B-485F-BD7C-63AB8EB57C28}" destId="{7FC2283A-B41A-42C8-8A43-334EBEF98208}" srcOrd="0" destOrd="0" presId="urn:microsoft.com/office/officeart/2008/layout/HalfCircleOrganizationChart"/>
    <dgm:cxn modelId="{6B76DB65-20BC-4F18-BD69-F6082A7BABFE}" type="presOf" srcId="{839F7549-88CC-4A34-9DF0-EFDF1922B92D}" destId="{6E5036AB-89F0-40C3-A016-F8921A76F47D}" srcOrd="0" destOrd="0" presId="urn:microsoft.com/office/officeart/2008/layout/HalfCircleOrganizationChart"/>
    <dgm:cxn modelId="{E822F118-DB87-43C5-8042-FDD82703F797}" type="presOf" srcId="{9CE6BC0C-2E7E-47D9-A9ED-64B7FF23566C}" destId="{B5C59A8C-2ED8-4B39-9A34-DFB34865D9D7}" srcOrd="0" destOrd="0" presId="urn:microsoft.com/office/officeart/2008/layout/HalfCircleOrganizationChart"/>
    <dgm:cxn modelId="{E1782911-4379-475E-A6E0-C6EDAEA97E92}" srcId="{91E1A882-8BCF-4EB8-8116-15D119749E4E}" destId="{8DB27464-0A88-40BB-B0A4-57879B596FE0}" srcOrd="0" destOrd="0" parTransId="{75E9982C-8C40-48D2-BAC8-68F5115288E1}" sibTransId="{D3D0F78A-8582-4777-AFFB-5CE6C367130F}"/>
    <dgm:cxn modelId="{105CA87A-1DB9-43F0-8B1A-9FFD960F9945}" srcId="{403C4D50-83B9-414B-85AD-3BFA43C7F3EA}" destId="{6BA76C15-A7E4-4E2D-ACC9-013700A75AF2}" srcOrd="3" destOrd="0" parTransId="{6F907A0A-06D1-4E6F-865E-3E6446C3B4F8}" sibTransId="{FC469E96-6EC5-4A63-9E37-B268CFFA553F}"/>
    <dgm:cxn modelId="{BD66D105-245E-48F6-8E5D-E67105F6A000}" srcId="{6B4D80A8-6018-43C4-83D6-12C7BF7749B9}" destId="{EC41DC8C-F80A-42E2-9495-E6092951EAE4}" srcOrd="3" destOrd="0" parTransId="{A63CA4DA-51A1-4E0C-848A-CA87EBC6BB85}" sibTransId="{CD427192-6551-43AC-9CCA-DBF6E1F497F8}"/>
    <dgm:cxn modelId="{6C0A693D-3872-4C3A-9122-E1993406C32B}" type="presOf" srcId="{795AC712-EEE4-470E-87CA-37362F5156EE}" destId="{6003CBA4-28A7-40F4-B61F-79CF33BD1713}" srcOrd="1" destOrd="0" presId="urn:microsoft.com/office/officeart/2008/layout/HalfCircleOrganizationChart"/>
    <dgm:cxn modelId="{5FA59859-E5AF-4DD1-B5BC-8F875639630B}" type="presOf" srcId="{88496425-E251-4448-B71E-8FE00020F443}" destId="{EEE095BC-8F84-4B56-968E-D81B67F37D6B}" srcOrd="0" destOrd="0" presId="urn:microsoft.com/office/officeart/2008/layout/HalfCircleOrganizationChart"/>
    <dgm:cxn modelId="{DF51A549-D3DD-4EB3-BE13-B68F6511CB9F}" type="presOf" srcId="{A4C66E4E-2FB1-497A-858B-0E5C84C41E55}" destId="{24F8293A-05E9-4BC7-99A3-27AC97EF3A62}" srcOrd="0" destOrd="0" presId="urn:microsoft.com/office/officeart/2008/layout/HalfCircleOrganizationChart"/>
    <dgm:cxn modelId="{856C2B5E-93F4-4DCA-BADC-431735B11D6F}" srcId="{895118D2-3956-49A4-AF1E-2322F4A48991}" destId="{C8079D5D-71F8-4D73-AA0B-ABC3082573D7}" srcOrd="3" destOrd="0" parTransId="{4B037BAA-BF3B-482C-A54F-6B416942C5FD}" sibTransId="{278A22F9-D62B-4BFA-BCE1-076383F699AA}"/>
    <dgm:cxn modelId="{B525487B-1940-454A-A3CB-654ED7A1163B}" type="presOf" srcId="{D575AC13-4C3F-439A-BC4D-C09C5398FDEF}" destId="{B76EF473-5ED2-4F57-A69A-F3F09C76083F}" srcOrd="0" destOrd="0" presId="urn:microsoft.com/office/officeart/2008/layout/HalfCircleOrganizationChart"/>
    <dgm:cxn modelId="{695710B4-7CD5-440A-AEED-47EDE243030B}" type="presOf" srcId="{403C4D50-83B9-414B-85AD-3BFA43C7F3EA}" destId="{98E83F02-7CCA-444A-A631-8973872ADF5F}" srcOrd="1" destOrd="0" presId="urn:microsoft.com/office/officeart/2008/layout/HalfCircleOrganizationChart"/>
    <dgm:cxn modelId="{417BBD37-6F52-4A42-9FDB-D7E68D5B0476}" srcId="{A4C66E4E-2FB1-497A-858B-0E5C84C41E55}" destId="{6655D997-3928-466B-8BE9-6C9F84C30ADE}" srcOrd="0" destOrd="0" parTransId="{6F55EBBB-E6F0-4EDB-9460-1DB07CF01434}" sibTransId="{64536002-694A-456E-968C-FF766F3665E0}"/>
    <dgm:cxn modelId="{6083E1C6-FBEB-4DA5-A6FF-CA3A9F41D9E2}" type="presOf" srcId="{0D7C0C45-305A-4C74-B9BC-10901EFF14BB}" destId="{DDF4BA35-2ED3-40BF-987E-4844876DF0A3}" srcOrd="1" destOrd="0" presId="urn:microsoft.com/office/officeart/2008/layout/HalfCircleOrganizationChart"/>
    <dgm:cxn modelId="{632835C1-87EC-43A2-9D9F-02A3317B94AB}" type="presOf" srcId="{7C172592-1D38-4469-99B8-597ED7B6CC45}" destId="{10C65DC1-12CC-49D7-B452-859BD4EA4944}" srcOrd="0" destOrd="0" presId="urn:microsoft.com/office/officeart/2008/layout/HalfCircleOrganizationChart"/>
    <dgm:cxn modelId="{9A7714BD-7698-447D-9E33-957189247012}" type="presOf" srcId="{3409E5BB-09AC-48B3-BE7B-D473058832DA}" destId="{EEE15219-F5BA-4EDA-8AF0-3FD385F3B7F1}" srcOrd="1" destOrd="0" presId="urn:microsoft.com/office/officeart/2008/layout/HalfCircleOrganizationChart"/>
    <dgm:cxn modelId="{F1A9E1FB-B8E9-457B-B030-530EE66CF854}" type="presOf" srcId="{9ABA3CA7-52C1-4B18-A9CA-928107221305}" destId="{3E4BC3C3-0BC7-4E3A-ADA9-FADEC322E47D}" srcOrd="1" destOrd="0" presId="urn:microsoft.com/office/officeart/2008/layout/HalfCircleOrganizationChart"/>
    <dgm:cxn modelId="{26E87F0A-69AE-4E4D-9AD8-42C80D6FF3BC}" type="presOf" srcId="{6EC74057-961C-4E38-A942-0E2E41AA57C1}" destId="{B138DCDB-FA51-402A-BF69-B69235453A7F}" srcOrd="0" destOrd="0" presId="urn:microsoft.com/office/officeart/2008/layout/HalfCircleOrganizationChart"/>
    <dgm:cxn modelId="{2F72964A-6FAD-414B-B53E-CF9A0BB75184}" type="presOf" srcId="{DA43D08C-2CB3-47B3-A93A-FB4259F7220A}" destId="{48C11821-1975-4FE4-8BB8-6583DAFB39C2}" srcOrd="0" destOrd="0" presId="urn:microsoft.com/office/officeart/2008/layout/HalfCircleOrganizationChart"/>
    <dgm:cxn modelId="{734C946D-7A31-4AF6-B5F4-541D8B476A64}" srcId="{E34542B2-3026-448D-B658-CC4795BF0103}" destId="{D674D4DC-ACE0-409D-82F4-00FF285C8EBC}" srcOrd="0" destOrd="0" parTransId="{70B635A0-0A53-415C-B8D2-668994DCB952}" sibTransId="{E4B027FD-529E-460C-859F-E62DE42315C2}"/>
    <dgm:cxn modelId="{017A6C7F-B3E9-4040-9C51-229F95C4331D}" type="presOf" srcId="{537E4A15-FD39-467B-9D8D-68952F5B1CCE}" destId="{9EF1B090-18F3-4DE9-B9B1-E20AEE53E882}" srcOrd="0" destOrd="0" presId="urn:microsoft.com/office/officeart/2008/layout/HalfCircleOrganizationChart"/>
    <dgm:cxn modelId="{90E50401-E697-479A-9529-318BF80AFBD0}" type="presOf" srcId="{35B75160-A9F3-4568-951D-6DFB39CA032A}" destId="{D5CCA083-9EB6-477E-9DE9-1F20CAB4D80D}" srcOrd="0" destOrd="0" presId="urn:microsoft.com/office/officeart/2008/layout/HalfCircleOrganizationChart"/>
    <dgm:cxn modelId="{01050F38-5644-4D44-BA30-BC69A2A35530}" type="presOf" srcId="{403C4D50-83B9-414B-85AD-3BFA43C7F3EA}" destId="{293C359B-CEBC-477A-8D87-1426C394A7F8}" srcOrd="0" destOrd="0" presId="urn:microsoft.com/office/officeart/2008/layout/HalfCircleOrganizationChart"/>
    <dgm:cxn modelId="{0F5DEE66-4835-4815-B4B1-49E86E67CE40}" type="presOf" srcId="{D674D4DC-ACE0-409D-82F4-00FF285C8EBC}" destId="{E117DE3D-FA1D-469B-B9C4-FB576B372416}" srcOrd="1" destOrd="0" presId="urn:microsoft.com/office/officeart/2008/layout/HalfCircleOrganizationChart"/>
    <dgm:cxn modelId="{32F6DC0E-B303-4B07-8657-CCB4C4AB69DC}" type="presOf" srcId="{BBC8F687-B20B-485F-BD7C-63AB8EB57C28}" destId="{86E434C7-3A9B-4A73-8A31-1AFE63B620F8}" srcOrd="1" destOrd="0" presId="urn:microsoft.com/office/officeart/2008/layout/HalfCircleOrganizationChart"/>
    <dgm:cxn modelId="{33361732-F47B-4B3F-A613-A9B3CADA8597}" type="presParOf" srcId="{24F8293A-05E9-4BC7-99A3-27AC97EF3A62}" destId="{FA8E905A-ECFF-4165-86B3-189CFC669F84}" srcOrd="0" destOrd="0" presId="urn:microsoft.com/office/officeart/2008/layout/HalfCircleOrganizationChart"/>
    <dgm:cxn modelId="{F4ED6716-D3B1-4E71-885F-4EC1FCD4236E}" type="presParOf" srcId="{FA8E905A-ECFF-4165-86B3-189CFC669F84}" destId="{A5992D5A-B8A5-4E21-871C-83E39FAFDF40}" srcOrd="0" destOrd="0" presId="urn:microsoft.com/office/officeart/2008/layout/HalfCircleOrganizationChart"/>
    <dgm:cxn modelId="{29F6D98E-EE84-4D89-A209-34D7B4FFD37D}" type="presParOf" srcId="{A5992D5A-B8A5-4E21-871C-83E39FAFDF40}" destId="{D61F1F6A-E87D-4EDC-BD9B-39BDA4F840AB}" srcOrd="0" destOrd="0" presId="urn:microsoft.com/office/officeart/2008/layout/HalfCircleOrganizationChart"/>
    <dgm:cxn modelId="{2AE13934-3438-47A1-A0D6-F250EBE70BED}" type="presParOf" srcId="{A5992D5A-B8A5-4E21-871C-83E39FAFDF40}" destId="{4AC6CBBD-CE99-4C77-83DE-9D3A2EABA2E9}" srcOrd="1" destOrd="0" presId="urn:microsoft.com/office/officeart/2008/layout/HalfCircleOrganizationChart"/>
    <dgm:cxn modelId="{367707F8-13DB-45D7-A919-E27F96C05CE1}" type="presParOf" srcId="{A5992D5A-B8A5-4E21-871C-83E39FAFDF40}" destId="{2384E324-ECD3-4BB0-A516-EAA15C5B9185}" srcOrd="2" destOrd="0" presId="urn:microsoft.com/office/officeart/2008/layout/HalfCircleOrganizationChart"/>
    <dgm:cxn modelId="{C8B079F9-D587-4F73-8EF4-0B74A638E4AE}" type="presParOf" srcId="{A5992D5A-B8A5-4E21-871C-83E39FAFDF40}" destId="{DA7F59E6-F80F-4948-963C-D0597D10ED08}" srcOrd="3" destOrd="0" presId="urn:microsoft.com/office/officeart/2008/layout/HalfCircleOrganizationChart"/>
    <dgm:cxn modelId="{06E21174-782F-4A2A-A7BB-E49E183E03A8}" type="presParOf" srcId="{FA8E905A-ECFF-4165-86B3-189CFC669F84}" destId="{606E4A4E-4AD2-489D-AA4B-AC771F22A722}" srcOrd="1" destOrd="0" presId="urn:microsoft.com/office/officeart/2008/layout/HalfCircleOrganizationChart"/>
    <dgm:cxn modelId="{8FE12C82-5AA4-4B99-BE82-8A898B1ED279}" type="presParOf" srcId="{606E4A4E-4AD2-489D-AA4B-AC771F22A722}" destId="{4F27A999-6D4F-4089-B594-102CFDAE932A}" srcOrd="0" destOrd="0" presId="urn:microsoft.com/office/officeart/2008/layout/HalfCircleOrganizationChart"/>
    <dgm:cxn modelId="{0A7E4B04-529B-4FE4-B7E0-663209E838D1}" type="presParOf" srcId="{606E4A4E-4AD2-489D-AA4B-AC771F22A722}" destId="{DE679B70-E8CD-4CF7-A015-88BEA5FDB0F2}" srcOrd="1" destOrd="0" presId="urn:microsoft.com/office/officeart/2008/layout/HalfCircleOrganizationChart"/>
    <dgm:cxn modelId="{3D266EBC-43A7-4FE0-AEE0-3D4BCF43D010}" type="presParOf" srcId="{DE679B70-E8CD-4CF7-A015-88BEA5FDB0F2}" destId="{5582C518-1A60-4C8E-AD1C-3C15F7242F82}" srcOrd="0" destOrd="0" presId="urn:microsoft.com/office/officeart/2008/layout/HalfCircleOrganizationChart"/>
    <dgm:cxn modelId="{6909EF4F-927A-4BC7-9BDA-1FDA50606AA4}" type="presParOf" srcId="{5582C518-1A60-4C8E-AD1C-3C15F7242F82}" destId="{16BE35F7-5489-435F-9A17-60B69E040345}" srcOrd="0" destOrd="0" presId="urn:microsoft.com/office/officeart/2008/layout/HalfCircleOrganizationChart"/>
    <dgm:cxn modelId="{78559E86-C503-42CC-84B4-DC11648E07A6}" type="presParOf" srcId="{5582C518-1A60-4C8E-AD1C-3C15F7242F82}" destId="{293221C5-BCFD-4CB3-BC04-AE34F962C65C}" srcOrd="1" destOrd="0" presId="urn:microsoft.com/office/officeart/2008/layout/HalfCircleOrganizationChart"/>
    <dgm:cxn modelId="{2FA30EA0-FF59-48C4-A5C1-175F417CEF6D}" type="presParOf" srcId="{5582C518-1A60-4C8E-AD1C-3C15F7242F82}" destId="{22D563CE-C0CC-4E42-9F2C-18ECF9CDFDBC}" srcOrd="2" destOrd="0" presId="urn:microsoft.com/office/officeart/2008/layout/HalfCircleOrganizationChart"/>
    <dgm:cxn modelId="{EBE36FFE-F165-4BFD-8623-7C8B192538EA}" type="presParOf" srcId="{5582C518-1A60-4C8E-AD1C-3C15F7242F82}" destId="{EA45845D-016F-4140-B137-1209788392C5}" srcOrd="3" destOrd="0" presId="urn:microsoft.com/office/officeart/2008/layout/HalfCircleOrganizationChart"/>
    <dgm:cxn modelId="{527993C1-610D-411A-B9F9-70EAE1FF0600}" type="presParOf" srcId="{DE679B70-E8CD-4CF7-A015-88BEA5FDB0F2}" destId="{07B60C79-EE30-4FE9-80BB-72709A3D3C63}" srcOrd="1" destOrd="0" presId="urn:microsoft.com/office/officeart/2008/layout/HalfCircleOrganizationChart"/>
    <dgm:cxn modelId="{A9335FC9-293E-4B7E-84B5-5C9D9B399DDE}" type="presParOf" srcId="{07B60C79-EE30-4FE9-80BB-72709A3D3C63}" destId="{9A6B91B1-0C90-4A13-99DF-FA3003003209}" srcOrd="0" destOrd="0" presId="urn:microsoft.com/office/officeart/2008/layout/HalfCircleOrganizationChart"/>
    <dgm:cxn modelId="{8ED5909E-7C6E-47E3-9869-D0FF5B7DC838}" type="presParOf" srcId="{07B60C79-EE30-4FE9-80BB-72709A3D3C63}" destId="{331F1F28-49DA-4A35-BE0E-785EF8021891}" srcOrd="1" destOrd="0" presId="urn:microsoft.com/office/officeart/2008/layout/HalfCircleOrganizationChart"/>
    <dgm:cxn modelId="{970B1CB4-7796-469A-8FE6-AC49A7FD01F8}" type="presParOf" srcId="{331F1F28-49DA-4A35-BE0E-785EF8021891}" destId="{3E1B9701-63E8-4A6F-BCB2-770CEC958F2F}" srcOrd="0" destOrd="0" presId="urn:microsoft.com/office/officeart/2008/layout/HalfCircleOrganizationChart"/>
    <dgm:cxn modelId="{47E6285F-4B6F-40AD-A87F-7DAF8F529250}" type="presParOf" srcId="{3E1B9701-63E8-4A6F-BCB2-770CEC958F2F}" destId="{A32452AB-F710-4FC0-80A8-85BB30AAE5CD}" srcOrd="0" destOrd="0" presId="urn:microsoft.com/office/officeart/2008/layout/HalfCircleOrganizationChart"/>
    <dgm:cxn modelId="{433D4FFE-9CF2-4BA5-9C31-8D164BCB4CDB}" type="presParOf" srcId="{3E1B9701-63E8-4A6F-BCB2-770CEC958F2F}" destId="{E37BB71C-60B9-4D28-AEB3-31CDED4DE413}" srcOrd="1" destOrd="0" presId="urn:microsoft.com/office/officeart/2008/layout/HalfCircleOrganizationChart"/>
    <dgm:cxn modelId="{D9CEDCD0-B8BB-44C5-A978-AE76EF025562}" type="presParOf" srcId="{3E1B9701-63E8-4A6F-BCB2-770CEC958F2F}" destId="{F8F33AA1-B240-4780-851E-C32A45D592FF}" srcOrd="2" destOrd="0" presId="urn:microsoft.com/office/officeart/2008/layout/HalfCircleOrganizationChart"/>
    <dgm:cxn modelId="{27D6536C-5C03-42B0-AA76-4124D5312FBC}" type="presParOf" srcId="{3E1B9701-63E8-4A6F-BCB2-770CEC958F2F}" destId="{1639D530-11AE-48E2-8589-2D9BCEB2A7E6}" srcOrd="3" destOrd="0" presId="urn:microsoft.com/office/officeart/2008/layout/HalfCircleOrganizationChart"/>
    <dgm:cxn modelId="{CF0B6A88-207B-4671-AF86-FD5B16307AFA}" type="presParOf" srcId="{331F1F28-49DA-4A35-BE0E-785EF8021891}" destId="{60EDA4B8-B0EC-4FA5-AAF1-8C5A1E3BAD8A}" srcOrd="1" destOrd="0" presId="urn:microsoft.com/office/officeart/2008/layout/HalfCircleOrganizationChart"/>
    <dgm:cxn modelId="{16A2A745-C542-4886-A4D7-C912B687C8D8}" type="presParOf" srcId="{331F1F28-49DA-4A35-BE0E-785EF8021891}" destId="{D94F5493-1F5E-4D3C-902E-799C40EA15CB}" srcOrd="2" destOrd="0" presId="urn:microsoft.com/office/officeart/2008/layout/HalfCircleOrganizationChart"/>
    <dgm:cxn modelId="{6E0107AB-8667-4E4E-942B-EBCFA18A8890}" type="presParOf" srcId="{07B60C79-EE30-4FE9-80BB-72709A3D3C63}" destId="{1D020AB7-0E2B-4B47-B418-9A19D17D27AB}" srcOrd="2" destOrd="0" presId="urn:microsoft.com/office/officeart/2008/layout/HalfCircleOrganizationChart"/>
    <dgm:cxn modelId="{023EB415-06B1-406B-9EF0-2EE8DFB1B964}" type="presParOf" srcId="{07B60C79-EE30-4FE9-80BB-72709A3D3C63}" destId="{0C215B66-8726-4700-A97E-766624E165B3}" srcOrd="3" destOrd="0" presId="urn:microsoft.com/office/officeart/2008/layout/HalfCircleOrganizationChart"/>
    <dgm:cxn modelId="{BEF528E4-1CD8-4A3B-8202-C36DB96A5216}" type="presParOf" srcId="{0C215B66-8726-4700-A97E-766624E165B3}" destId="{B385B173-4046-48C5-8C42-D35A143EC55E}" srcOrd="0" destOrd="0" presId="urn:microsoft.com/office/officeart/2008/layout/HalfCircleOrganizationChart"/>
    <dgm:cxn modelId="{9664B1DE-C456-42E9-8618-CE6D258ADF62}" type="presParOf" srcId="{B385B173-4046-48C5-8C42-D35A143EC55E}" destId="{D452E704-D1CB-4280-A89F-87DA557C00B5}" srcOrd="0" destOrd="0" presId="urn:microsoft.com/office/officeart/2008/layout/HalfCircleOrganizationChart"/>
    <dgm:cxn modelId="{C822964F-6541-44AC-A6AB-BAA2B4F0016C}" type="presParOf" srcId="{B385B173-4046-48C5-8C42-D35A143EC55E}" destId="{15ED3C96-E551-46BE-A5A7-7FB7020EBE7B}" srcOrd="1" destOrd="0" presId="urn:microsoft.com/office/officeart/2008/layout/HalfCircleOrganizationChart"/>
    <dgm:cxn modelId="{2836887B-1746-4F60-9D6F-C9A7ECB84C85}" type="presParOf" srcId="{B385B173-4046-48C5-8C42-D35A143EC55E}" destId="{00153D1C-90D8-4457-A057-8D591497CAEE}" srcOrd="2" destOrd="0" presId="urn:microsoft.com/office/officeart/2008/layout/HalfCircleOrganizationChart"/>
    <dgm:cxn modelId="{94F94D29-2D31-4F08-83BE-9F2159BA59DD}" type="presParOf" srcId="{B385B173-4046-48C5-8C42-D35A143EC55E}" destId="{4AF59DEA-5A58-4E1A-997B-0638FB5387E6}" srcOrd="3" destOrd="0" presId="urn:microsoft.com/office/officeart/2008/layout/HalfCircleOrganizationChart"/>
    <dgm:cxn modelId="{1842C98B-3C3C-415E-92A4-B5596EEC27E9}" type="presParOf" srcId="{0C215B66-8726-4700-A97E-766624E165B3}" destId="{8BA6F7EA-E176-44D4-B086-E53E75CA4F68}" srcOrd="1" destOrd="0" presId="urn:microsoft.com/office/officeart/2008/layout/HalfCircleOrganizationChart"/>
    <dgm:cxn modelId="{B817F4D8-C03A-4D6F-8104-C350EE287EDE}" type="presParOf" srcId="{0C215B66-8726-4700-A97E-766624E165B3}" destId="{3C801ACD-F84B-4D95-A8DC-B66FE8750F12}" srcOrd="2" destOrd="0" presId="urn:microsoft.com/office/officeart/2008/layout/HalfCircleOrganizationChart"/>
    <dgm:cxn modelId="{8A4458EF-5B15-463E-AC27-9A108CAC7AD3}" type="presParOf" srcId="{07B60C79-EE30-4FE9-80BB-72709A3D3C63}" destId="{B5C59A8C-2ED8-4B39-9A34-DFB34865D9D7}" srcOrd="4" destOrd="0" presId="urn:microsoft.com/office/officeart/2008/layout/HalfCircleOrganizationChart"/>
    <dgm:cxn modelId="{01B1C28B-58A2-4A07-9625-95CF62EB69C2}" type="presParOf" srcId="{07B60C79-EE30-4FE9-80BB-72709A3D3C63}" destId="{D8F44CAA-438F-439F-B0B9-6A47569D38A4}" srcOrd="5" destOrd="0" presId="urn:microsoft.com/office/officeart/2008/layout/HalfCircleOrganizationChart"/>
    <dgm:cxn modelId="{255FBB97-F412-4E42-AEEC-919059107F3C}" type="presParOf" srcId="{D8F44CAA-438F-439F-B0B9-6A47569D38A4}" destId="{9AE1461E-E28E-4F60-8B28-80A5AB9557BD}" srcOrd="0" destOrd="0" presId="urn:microsoft.com/office/officeart/2008/layout/HalfCircleOrganizationChart"/>
    <dgm:cxn modelId="{EE6E8FCC-394B-4178-A2C3-A13423C739C9}" type="presParOf" srcId="{9AE1461E-E28E-4F60-8B28-80A5AB9557BD}" destId="{37F89221-E49B-41E6-8033-87C26BF4B4F5}" srcOrd="0" destOrd="0" presId="urn:microsoft.com/office/officeart/2008/layout/HalfCircleOrganizationChart"/>
    <dgm:cxn modelId="{DE951947-6332-4EC7-8693-2758CAC93100}" type="presParOf" srcId="{9AE1461E-E28E-4F60-8B28-80A5AB9557BD}" destId="{B822AA1E-FC68-46DC-A370-7345A673F499}" srcOrd="1" destOrd="0" presId="urn:microsoft.com/office/officeart/2008/layout/HalfCircleOrganizationChart"/>
    <dgm:cxn modelId="{DD1EB77F-CFF7-40A9-9541-E82AFDACBE35}" type="presParOf" srcId="{9AE1461E-E28E-4F60-8B28-80A5AB9557BD}" destId="{A4977C30-F7E3-498A-959D-5F7380808567}" srcOrd="2" destOrd="0" presId="urn:microsoft.com/office/officeart/2008/layout/HalfCircleOrganizationChart"/>
    <dgm:cxn modelId="{5E458AE8-1429-4D2B-89B2-F72FE8C59DB0}" type="presParOf" srcId="{9AE1461E-E28E-4F60-8B28-80A5AB9557BD}" destId="{45724F3E-D732-4BA5-9395-DD56E07E9E2D}" srcOrd="3" destOrd="0" presId="urn:microsoft.com/office/officeart/2008/layout/HalfCircleOrganizationChart"/>
    <dgm:cxn modelId="{A5A766E2-BB96-4A0F-A160-E9B7A4DAA2C6}" type="presParOf" srcId="{D8F44CAA-438F-439F-B0B9-6A47569D38A4}" destId="{61128F28-6F12-4B38-8844-8DDB6CC55221}" srcOrd="1" destOrd="0" presId="urn:microsoft.com/office/officeart/2008/layout/HalfCircleOrganizationChart"/>
    <dgm:cxn modelId="{59250A84-3565-4E9A-8697-B5EA3075A7D0}" type="presParOf" srcId="{D8F44CAA-438F-439F-B0B9-6A47569D38A4}" destId="{53A04A40-7CE6-4CAF-BAE6-B0E7CFE2501F}" srcOrd="2" destOrd="0" presId="urn:microsoft.com/office/officeart/2008/layout/HalfCircleOrganizationChart"/>
    <dgm:cxn modelId="{733092E0-476A-4538-B5E2-47DBD1FE98F6}" type="presParOf" srcId="{07B60C79-EE30-4FE9-80BB-72709A3D3C63}" destId="{6452EF26-242A-4176-8CD1-D9B0FA8EA4F4}" srcOrd="6" destOrd="0" presId="urn:microsoft.com/office/officeart/2008/layout/HalfCircleOrganizationChart"/>
    <dgm:cxn modelId="{DDF743F0-B4FC-424A-B5C0-DA1C8972428B}" type="presParOf" srcId="{07B60C79-EE30-4FE9-80BB-72709A3D3C63}" destId="{9D7D6933-E8DB-4F39-941D-A0F64D8D7BEE}" srcOrd="7" destOrd="0" presId="urn:microsoft.com/office/officeart/2008/layout/HalfCircleOrganizationChart"/>
    <dgm:cxn modelId="{A162E61B-9996-4E19-B036-8B60D9369C7C}" type="presParOf" srcId="{9D7D6933-E8DB-4F39-941D-A0F64D8D7BEE}" destId="{D39C2630-3986-4FAA-A93F-A01796BA9E58}" srcOrd="0" destOrd="0" presId="urn:microsoft.com/office/officeart/2008/layout/HalfCircleOrganizationChart"/>
    <dgm:cxn modelId="{3BC7B5AE-B165-4649-8171-58E4E4021B6E}" type="presParOf" srcId="{D39C2630-3986-4FAA-A93F-A01796BA9E58}" destId="{EC74368C-D7FC-49B9-8625-A518FB4344BA}" srcOrd="0" destOrd="0" presId="urn:microsoft.com/office/officeart/2008/layout/HalfCircleOrganizationChart"/>
    <dgm:cxn modelId="{352DB4AF-E3CB-4879-A04B-4E674C68A273}" type="presParOf" srcId="{D39C2630-3986-4FAA-A93F-A01796BA9E58}" destId="{B9EC8BAD-567C-49FE-BED9-44A8D0FD36C5}" srcOrd="1" destOrd="0" presId="urn:microsoft.com/office/officeart/2008/layout/HalfCircleOrganizationChart"/>
    <dgm:cxn modelId="{33935157-6888-49FC-8EAB-01AA5B4D55A4}" type="presParOf" srcId="{D39C2630-3986-4FAA-A93F-A01796BA9E58}" destId="{FE59F821-D8FC-47B5-8F44-5945DA3DD363}" srcOrd="2" destOrd="0" presId="urn:microsoft.com/office/officeart/2008/layout/HalfCircleOrganizationChart"/>
    <dgm:cxn modelId="{382C4C04-A453-43A9-8C9B-1CE5AA910AE0}" type="presParOf" srcId="{D39C2630-3986-4FAA-A93F-A01796BA9E58}" destId="{B4887A04-0828-489C-ADE4-C530360F2D68}" srcOrd="3" destOrd="0" presId="urn:microsoft.com/office/officeart/2008/layout/HalfCircleOrganizationChart"/>
    <dgm:cxn modelId="{16C4253B-07E8-4C95-B562-E9F446494B3D}" type="presParOf" srcId="{9D7D6933-E8DB-4F39-941D-A0F64D8D7BEE}" destId="{F91F9A79-4C02-41B1-BCED-8D99C0C56543}" srcOrd="1" destOrd="0" presId="urn:microsoft.com/office/officeart/2008/layout/HalfCircleOrganizationChart"/>
    <dgm:cxn modelId="{55ED0913-B7CC-474A-8B9C-F74B3CA2B195}" type="presParOf" srcId="{9D7D6933-E8DB-4F39-941D-A0F64D8D7BEE}" destId="{849B5CA8-D09D-4B5C-BEA8-AD4981948505}" srcOrd="2" destOrd="0" presId="urn:microsoft.com/office/officeart/2008/layout/HalfCircleOrganizationChart"/>
    <dgm:cxn modelId="{B9A48DFD-B4B3-42DB-8CD4-8D6DC94BBC44}" type="presParOf" srcId="{DE679B70-E8CD-4CF7-A015-88BEA5FDB0F2}" destId="{E6DF484F-9168-4975-A515-771584465450}" srcOrd="2" destOrd="0" presId="urn:microsoft.com/office/officeart/2008/layout/HalfCircleOrganizationChart"/>
    <dgm:cxn modelId="{6022A1B4-2C05-466B-8834-DF130AC074CF}" type="presParOf" srcId="{606E4A4E-4AD2-489D-AA4B-AC771F22A722}" destId="{58078F1B-C7C4-4850-A0C2-1863186B1A5A}" srcOrd="2" destOrd="0" presId="urn:microsoft.com/office/officeart/2008/layout/HalfCircleOrganizationChart"/>
    <dgm:cxn modelId="{0FE61CF9-B719-4FBD-9A37-1C7AB6D7BE31}" type="presParOf" srcId="{606E4A4E-4AD2-489D-AA4B-AC771F22A722}" destId="{D0D79EB4-6D35-4A8D-9A42-C19E6E3C7AF2}" srcOrd="3" destOrd="0" presId="urn:microsoft.com/office/officeart/2008/layout/HalfCircleOrganizationChart"/>
    <dgm:cxn modelId="{46452EEC-855F-4B57-AB40-349FC8C4BABA}" type="presParOf" srcId="{D0D79EB4-6D35-4A8D-9A42-C19E6E3C7AF2}" destId="{7F1A3DBE-7B60-492C-8627-1206851B2A03}" srcOrd="0" destOrd="0" presId="urn:microsoft.com/office/officeart/2008/layout/HalfCircleOrganizationChart"/>
    <dgm:cxn modelId="{C06D3456-7CEC-4863-95B2-955D636101F2}" type="presParOf" srcId="{7F1A3DBE-7B60-492C-8627-1206851B2A03}" destId="{293C359B-CEBC-477A-8D87-1426C394A7F8}" srcOrd="0" destOrd="0" presId="urn:microsoft.com/office/officeart/2008/layout/HalfCircleOrganizationChart"/>
    <dgm:cxn modelId="{44338F00-58F2-4E29-98D2-5B30114BDD0E}" type="presParOf" srcId="{7F1A3DBE-7B60-492C-8627-1206851B2A03}" destId="{3EB4C9B6-0630-4945-A491-8D475E894693}" srcOrd="1" destOrd="0" presId="urn:microsoft.com/office/officeart/2008/layout/HalfCircleOrganizationChart"/>
    <dgm:cxn modelId="{7C8DEBFD-E69A-4D01-9C78-FC1E84D52158}" type="presParOf" srcId="{7F1A3DBE-7B60-492C-8627-1206851B2A03}" destId="{C007E433-7EAD-4E02-BE6B-66C7757B9DAC}" srcOrd="2" destOrd="0" presId="urn:microsoft.com/office/officeart/2008/layout/HalfCircleOrganizationChart"/>
    <dgm:cxn modelId="{D17112C8-F25A-4A59-80D0-BF80F836DD31}" type="presParOf" srcId="{7F1A3DBE-7B60-492C-8627-1206851B2A03}" destId="{98E83F02-7CCA-444A-A631-8973872ADF5F}" srcOrd="3" destOrd="0" presId="urn:microsoft.com/office/officeart/2008/layout/HalfCircleOrganizationChart"/>
    <dgm:cxn modelId="{2AF37DF8-770A-4BAB-9E84-130520EBDE0A}" type="presParOf" srcId="{D0D79EB4-6D35-4A8D-9A42-C19E6E3C7AF2}" destId="{8E2D41A8-BD1B-4252-AEAB-8BF7C73EC5E8}" srcOrd="1" destOrd="0" presId="urn:microsoft.com/office/officeart/2008/layout/HalfCircleOrganizationChart"/>
    <dgm:cxn modelId="{412D65C7-129A-4E05-8E53-DB24BE9C9EB0}" type="presParOf" srcId="{8E2D41A8-BD1B-4252-AEAB-8BF7C73EC5E8}" destId="{B76EF473-5ED2-4F57-A69A-F3F09C76083F}" srcOrd="0" destOrd="0" presId="urn:microsoft.com/office/officeart/2008/layout/HalfCircleOrganizationChart"/>
    <dgm:cxn modelId="{8E3806CE-CCC4-414D-B6DD-55F7D915B109}" type="presParOf" srcId="{8E2D41A8-BD1B-4252-AEAB-8BF7C73EC5E8}" destId="{412CE3DC-6EC5-4345-AEDA-6993DA00D974}" srcOrd="1" destOrd="0" presId="urn:microsoft.com/office/officeart/2008/layout/HalfCircleOrganizationChart"/>
    <dgm:cxn modelId="{B336FAB4-AB5F-4C81-BBB7-567DCF75406D}" type="presParOf" srcId="{412CE3DC-6EC5-4345-AEDA-6993DA00D974}" destId="{C20EFE80-130F-4D2D-BA8B-352F0F689C61}" srcOrd="0" destOrd="0" presId="urn:microsoft.com/office/officeart/2008/layout/HalfCircleOrganizationChart"/>
    <dgm:cxn modelId="{66D3356F-9599-48F3-AE35-3B01022D34F9}" type="presParOf" srcId="{C20EFE80-130F-4D2D-BA8B-352F0F689C61}" destId="{28313664-57A9-40DF-B6D2-2B1AB603AC8A}" srcOrd="0" destOrd="0" presId="urn:microsoft.com/office/officeart/2008/layout/HalfCircleOrganizationChart"/>
    <dgm:cxn modelId="{B4C70F59-BC7B-4466-B7C2-D705CAAD99E9}" type="presParOf" srcId="{C20EFE80-130F-4D2D-BA8B-352F0F689C61}" destId="{CF3FDAE6-F01E-416C-8E1A-61EBB9EF30EE}" srcOrd="1" destOrd="0" presId="urn:microsoft.com/office/officeart/2008/layout/HalfCircleOrganizationChart"/>
    <dgm:cxn modelId="{52ECBA78-EAF9-41D6-B034-A79469F5547B}" type="presParOf" srcId="{C20EFE80-130F-4D2D-BA8B-352F0F689C61}" destId="{F73A22AD-96DA-420C-AF3F-B54C3980D110}" srcOrd="2" destOrd="0" presId="urn:microsoft.com/office/officeart/2008/layout/HalfCircleOrganizationChart"/>
    <dgm:cxn modelId="{A7551809-5663-4F0B-B90E-DC77BB4BA565}" type="presParOf" srcId="{C20EFE80-130F-4D2D-BA8B-352F0F689C61}" destId="{1016DC4A-8E66-4C6E-BC4D-262EC25F2F0B}" srcOrd="3" destOrd="0" presId="urn:microsoft.com/office/officeart/2008/layout/HalfCircleOrganizationChart"/>
    <dgm:cxn modelId="{5E9D4A75-033A-4EA6-85FD-58DC8DE009BD}" type="presParOf" srcId="{412CE3DC-6EC5-4345-AEDA-6993DA00D974}" destId="{DB7F3884-F779-4BC3-9755-EE11547333AB}" srcOrd="1" destOrd="0" presId="urn:microsoft.com/office/officeart/2008/layout/HalfCircleOrganizationChart"/>
    <dgm:cxn modelId="{48EF21D2-810B-49F3-B99C-88228E295D0A}" type="presParOf" srcId="{412CE3DC-6EC5-4345-AEDA-6993DA00D974}" destId="{7E88E2E7-E472-4358-AB31-0A0EB0D76B5A}" srcOrd="2" destOrd="0" presId="urn:microsoft.com/office/officeart/2008/layout/HalfCircleOrganizationChart"/>
    <dgm:cxn modelId="{0154286E-F8A8-45C5-9AAE-BDF375E4F422}" type="presParOf" srcId="{8E2D41A8-BD1B-4252-AEAB-8BF7C73EC5E8}" destId="{636442E4-DE80-43B5-90E1-DEEDAA5D8802}" srcOrd="2" destOrd="0" presId="urn:microsoft.com/office/officeart/2008/layout/HalfCircleOrganizationChart"/>
    <dgm:cxn modelId="{90073F17-FD73-4A02-B329-96D368D4231A}" type="presParOf" srcId="{8E2D41A8-BD1B-4252-AEAB-8BF7C73EC5E8}" destId="{D70A429F-6DF6-4CB5-8CA8-48ADCC1ABFC6}" srcOrd="3" destOrd="0" presId="urn:microsoft.com/office/officeart/2008/layout/HalfCircleOrganizationChart"/>
    <dgm:cxn modelId="{5F50A854-E67B-494B-96DF-0581B0A10F46}" type="presParOf" srcId="{D70A429F-6DF6-4CB5-8CA8-48ADCC1ABFC6}" destId="{8B65A331-3BB0-42C8-9A59-A2947B78291F}" srcOrd="0" destOrd="0" presId="urn:microsoft.com/office/officeart/2008/layout/HalfCircleOrganizationChart"/>
    <dgm:cxn modelId="{8CF9F29C-7BC6-45B8-8877-9DF1A4B9EE7F}" type="presParOf" srcId="{8B65A331-3BB0-42C8-9A59-A2947B78291F}" destId="{0132FA2A-ECC2-4D05-ABBF-05AF370E71EB}" srcOrd="0" destOrd="0" presId="urn:microsoft.com/office/officeart/2008/layout/HalfCircleOrganizationChart"/>
    <dgm:cxn modelId="{257D2BCF-384C-4834-91FD-2FE65B834D81}" type="presParOf" srcId="{8B65A331-3BB0-42C8-9A59-A2947B78291F}" destId="{636643EC-4079-4FC9-8852-0CAADBA60B5B}" srcOrd="1" destOrd="0" presId="urn:microsoft.com/office/officeart/2008/layout/HalfCircleOrganizationChart"/>
    <dgm:cxn modelId="{49828F4B-39AD-470D-AEF5-6B1FAC76D0C8}" type="presParOf" srcId="{8B65A331-3BB0-42C8-9A59-A2947B78291F}" destId="{EEF39BE3-2F86-48AE-B6C4-41E980A58692}" srcOrd="2" destOrd="0" presId="urn:microsoft.com/office/officeart/2008/layout/HalfCircleOrganizationChart"/>
    <dgm:cxn modelId="{3BCBEC23-62BB-43BA-9CDA-5257D2F059C2}" type="presParOf" srcId="{8B65A331-3BB0-42C8-9A59-A2947B78291F}" destId="{A6F6C9DE-F66D-493F-9CFE-053D63493E08}" srcOrd="3" destOrd="0" presId="urn:microsoft.com/office/officeart/2008/layout/HalfCircleOrganizationChart"/>
    <dgm:cxn modelId="{11BD2821-87A3-4C78-98CD-002F8BAC420C}" type="presParOf" srcId="{D70A429F-6DF6-4CB5-8CA8-48ADCC1ABFC6}" destId="{F7F51A84-F9C7-4517-9B12-7552A0F112B1}" srcOrd="1" destOrd="0" presId="urn:microsoft.com/office/officeart/2008/layout/HalfCircleOrganizationChart"/>
    <dgm:cxn modelId="{A26C50CB-823B-4DEE-A9DE-C5CDD76A5786}" type="presParOf" srcId="{D70A429F-6DF6-4CB5-8CA8-48ADCC1ABFC6}" destId="{6C6C23D0-061C-49E9-BF1C-D200A9CE84A8}" srcOrd="2" destOrd="0" presId="urn:microsoft.com/office/officeart/2008/layout/HalfCircleOrganizationChart"/>
    <dgm:cxn modelId="{AAAB047B-A8D5-4F0E-94D7-3DCFD5D31D3C}" type="presParOf" srcId="{8E2D41A8-BD1B-4252-AEAB-8BF7C73EC5E8}" destId="{F0D7D4DD-AAA5-4F4A-AD3A-E814B2B9616B}" srcOrd="4" destOrd="0" presId="urn:microsoft.com/office/officeart/2008/layout/HalfCircleOrganizationChart"/>
    <dgm:cxn modelId="{E83C5B24-E033-4DB3-BCB1-60A02D5347CC}" type="presParOf" srcId="{8E2D41A8-BD1B-4252-AEAB-8BF7C73EC5E8}" destId="{1F644C3F-AC8D-4546-A7B0-D2DC8E74372D}" srcOrd="5" destOrd="0" presId="urn:microsoft.com/office/officeart/2008/layout/HalfCircleOrganizationChart"/>
    <dgm:cxn modelId="{797D380B-2842-40EA-8173-456C2B7081F5}" type="presParOf" srcId="{1F644C3F-AC8D-4546-A7B0-D2DC8E74372D}" destId="{6D6E7A3E-B72D-4623-9FD6-AACE9795E8A9}" srcOrd="0" destOrd="0" presId="urn:microsoft.com/office/officeart/2008/layout/HalfCircleOrganizationChart"/>
    <dgm:cxn modelId="{E2A4C50C-52E1-4DB0-8929-85956278E1E0}" type="presParOf" srcId="{6D6E7A3E-B72D-4623-9FD6-AACE9795E8A9}" destId="{97C888D1-4184-4E0C-AA77-88716F189091}" srcOrd="0" destOrd="0" presId="urn:microsoft.com/office/officeart/2008/layout/HalfCircleOrganizationChart"/>
    <dgm:cxn modelId="{E87C4A39-213E-4E2B-B4D4-7FFB137E5FF6}" type="presParOf" srcId="{6D6E7A3E-B72D-4623-9FD6-AACE9795E8A9}" destId="{62D912BB-B67D-44F5-B8B2-6A3775E2D060}" srcOrd="1" destOrd="0" presId="urn:microsoft.com/office/officeart/2008/layout/HalfCircleOrganizationChart"/>
    <dgm:cxn modelId="{492CEDF1-CF6A-4341-8946-D02138AC7E54}" type="presParOf" srcId="{6D6E7A3E-B72D-4623-9FD6-AACE9795E8A9}" destId="{C3AF83AA-2707-41DA-82A9-5091AF06DC86}" srcOrd="2" destOrd="0" presId="urn:microsoft.com/office/officeart/2008/layout/HalfCircleOrganizationChart"/>
    <dgm:cxn modelId="{03BFFB19-451F-4C44-81C0-5D40AF7B9AFC}" type="presParOf" srcId="{6D6E7A3E-B72D-4623-9FD6-AACE9795E8A9}" destId="{80990DCE-409F-4385-A021-D79A55AD09ED}" srcOrd="3" destOrd="0" presId="urn:microsoft.com/office/officeart/2008/layout/HalfCircleOrganizationChart"/>
    <dgm:cxn modelId="{547DA7F1-A185-4273-8AF7-189D6CD03FB0}" type="presParOf" srcId="{1F644C3F-AC8D-4546-A7B0-D2DC8E74372D}" destId="{BA14279A-2F2C-40D8-A5DD-6736B11E6E7A}" srcOrd="1" destOrd="0" presId="urn:microsoft.com/office/officeart/2008/layout/HalfCircleOrganizationChart"/>
    <dgm:cxn modelId="{010E6060-113B-4E44-A1BD-35954D883CEE}" type="presParOf" srcId="{1F644C3F-AC8D-4546-A7B0-D2DC8E74372D}" destId="{2BD664B8-F549-490F-8050-FFBFF68E222A}" srcOrd="2" destOrd="0" presId="urn:microsoft.com/office/officeart/2008/layout/HalfCircleOrganizationChart"/>
    <dgm:cxn modelId="{6D097B24-EA3B-4E8D-AD61-A160887F4806}" type="presParOf" srcId="{8E2D41A8-BD1B-4252-AEAB-8BF7C73EC5E8}" destId="{92E53656-DF4F-4D5E-94AB-A10E6A318723}" srcOrd="6" destOrd="0" presId="urn:microsoft.com/office/officeart/2008/layout/HalfCircleOrganizationChart"/>
    <dgm:cxn modelId="{5B2E3A03-3DE1-453E-BE29-D9723B396662}" type="presParOf" srcId="{8E2D41A8-BD1B-4252-AEAB-8BF7C73EC5E8}" destId="{4B945051-DBBD-4A71-A989-DB75BA74D114}" srcOrd="7" destOrd="0" presId="urn:microsoft.com/office/officeart/2008/layout/HalfCircleOrganizationChart"/>
    <dgm:cxn modelId="{90C8ED40-FFE9-4A71-8A5B-B9C66D7885C3}" type="presParOf" srcId="{4B945051-DBBD-4A71-A989-DB75BA74D114}" destId="{7E9442A9-0276-4C03-91F0-9BE9661AD5CC}" srcOrd="0" destOrd="0" presId="urn:microsoft.com/office/officeart/2008/layout/HalfCircleOrganizationChart"/>
    <dgm:cxn modelId="{53CA82C0-F729-4C1A-BB58-5E90252C1A1A}" type="presParOf" srcId="{7E9442A9-0276-4C03-91F0-9BE9661AD5CC}" destId="{77A41BD3-9043-41AA-8CB8-5566C9F3C813}" srcOrd="0" destOrd="0" presId="urn:microsoft.com/office/officeart/2008/layout/HalfCircleOrganizationChart"/>
    <dgm:cxn modelId="{C79D7196-1D75-4C79-800F-866D0FE94F85}" type="presParOf" srcId="{7E9442A9-0276-4C03-91F0-9BE9661AD5CC}" destId="{3BE91349-53D8-44B7-8FC2-3AD484DE5024}" srcOrd="1" destOrd="0" presId="urn:microsoft.com/office/officeart/2008/layout/HalfCircleOrganizationChart"/>
    <dgm:cxn modelId="{71989F09-643C-4AE9-B5B4-43840C87B1C7}" type="presParOf" srcId="{7E9442A9-0276-4C03-91F0-9BE9661AD5CC}" destId="{D53E7110-0106-4D36-A2DB-D63C4F4B6FFF}" srcOrd="2" destOrd="0" presId="urn:microsoft.com/office/officeart/2008/layout/HalfCircleOrganizationChart"/>
    <dgm:cxn modelId="{4B5C5709-69B9-43DC-ACE3-69A85FB825CD}" type="presParOf" srcId="{7E9442A9-0276-4C03-91F0-9BE9661AD5CC}" destId="{DD90204B-B6C8-4BE0-8746-7884F8B16D8E}" srcOrd="3" destOrd="0" presId="urn:microsoft.com/office/officeart/2008/layout/HalfCircleOrganizationChart"/>
    <dgm:cxn modelId="{85AACB04-4272-45C5-8873-4F1136FDAC6B}" type="presParOf" srcId="{4B945051-DBBD-4A71-A989-DB75BA74D114}" destId="{B37784F7-49C1-4366-94BB-9D9A29C785BE}" srcOrd="1" destOrd="0" presId="urn:microsoft.com/office/officeart/2008/layout/HalfCircleOrganizationChart"/>
    <dgm:cxn modelId="{984358E5-1296-4241-B25C-58ED6C1B00A8}" type="presParOf" srcId="{4B945051-DBBD-4A71-A989-DB75BA74D114}" destId="{3532379F-BB29-4F52-9FB5-98A371C45310}" srcOrd="2" destOrd="0" presId="urn:microsoft.com/office/officeart/2008/layout/HalfCircleOrganizationChart"/>
    <dgm:cxn modelId="{17609CA7-1C3D-4C02-9565-BB515BE0CA39}" type="presParOf" srcId="{D0D79EB4-6D35-4A8D-9A42-C19E6E3C7AF2}" destId="{D92A92DB-EC74-4DD8-8F85-7CB42E6A4051}" srcOrd="2" destOrd="0" presId="urn:microsoft.com/office/officeart/2008/layout/HalfCircleOrganizationChart"/>
    <dgm:cxn modelId="{F635380F-57A9-419F-AF81-A5638C50CA0C}" type="presParOf" srcId="{606E4A4E-4AD2-489D-AA4B-AC771F22A722}" destId="{317F47F8-8DE4-4281-9957-1C46FBE4361A}" srcOrd="4" destOrd="0" presId="urn:microsoft.com/office/officeart/2008/layout/HalfCircleOrganizationChart"/>
    <dgm:cxn modelId="{0EA0EA8F-112B-4414-BEDB-6569D4B8BF4E}" type="presParOf" srcId="{606E4A4E-4AD2-489D-AA4B-AC771F22A722}" destId="{9DC0F8D7-92A4-4FA9-9C78-D5747E32B19C}" srcOrd="5" destOrd="0" presId="urn:microsoft.com/office/officeart/2008/layout/HalfCircleOrganizationChart"/>
    <dgm:cxn modelId="{55E81116-41F7-429A-A52F-886582D30E6C}" type="presParOf" srcId="{9DC0F8D7-92A4-4FA9-9C78-D5747E32B19C}" destId="{95403C80-1F25-40A1-B1C1-E75179946A13}" srcOrd="0" destOrd="0" presId="urn:microsoft.com/office/officeart/2008/layout/HalfCircleOrganizationChart"/>
    <dgm:cxn modelId="{710AA93A-29D4-4D46-96F8-7B162CC949A3}" type="presParOf" srcId="{95403C80-1F25-40A1-B1C1-E75179946A13}" destId="{653719B4-3B25-41DF-9495-ADE9FD3FB1B7}" srcOrd="0" destOrd="0" presId="urn:microsoft.com/office/officeart/2008/layout/HalfCircleOrganizationChart"/>
    <dgm:cxn modelId="{E6E8FD0F-6301-4E74-95E0-2DD41E744F4C}" type="presParOf" srcId="{95403C80-1F25-40A1-B1C1-E75179946A13}" destId="{D3F1FA75-4CF0-4A79-BE13-A8F3B29E53FB}" srcOrd="1" destOrd="0" presId="urn:microsoft.com/office/officeart/2008/layout/HalfCircleOrganizationChart"/>
    <dgm:cxn modelId="{CD87444D-1EBB-4573-B191-1718915332D7}" type="presParOf" srcId="{95403C80-1F25-40A1-B1C1-E75179946A13}" destId="{F7CFADEB-2702-4B68-A06D-3DB6A2614977}" srcOrd="2" destOrd="0" presId="urn:microsoft.com/office/officeart/2008/layout/HalfCircleOrganizationChart"/>
    <dgm:cxn modelId="{D19E09FE-EBBC-4672-8A01-692282E6A3B6}" type="presParOf" srcId="{95403C80-1F25-40A1-B1C1-E75179946A13}" destId="{C1AC6F8B-D759-4978-8507-66334E1C9285}" srcOrd="3" destOrd="0" presId="urn:microsoft.com/office/officeart/2008/layout/HalfCircleOrganizationChart"/>
    <dgm:cxn modelId="{E1FAB692-B788-473E-AA34-F7F64CDF0A9B}" type="presParOf" srcId="{9DC0F8D7-92A4-4FA9-9C78-D5747E32B19C}" destId="{6596F8FA-D6CC-416F-9C94-4216F9704E99}" srcOrd="1" destOrd="0" presId="urn:microsoft.com/office/officeart/2008/layout/HalfCircleOrganizationChart"/>
    <dgm:cxn modelId="{6D6B832D-987E-410E-88B3-2D495EAFFA43}" type="presParOf" srcId="{6596F8FA-D6CC-416F-9C94-4216F9704E99}" destId="{67D7432C-C56C-47CB-8F71-00AB006E21C3}" srcOrd="0" destOrd="0" presId="urn:microsoft.com/office/officeart/2008/layout/HalfCircleOrganizationChart"/>
    <dgm:cxn modelId="{3677A9D9-6958-4A02-8F45-8994796AB7E5}" type="presParOf" srcId="{6596F8FA-D6CC-416F-9C94-4216F9704E99}" destId="{D285E46F-A6AF-4F2C-BF60-0FE1F59ED185}" srcOrd="1" destOrd="0" presId="urn:microsoft.com/office/officeart/2008/layout/HalfCircleOrganizationChart"/>
    <dgm:cxn modelId="{3E9EAA0D-AF15-4526-BF6A-86A2140A682B}" type="presParOf" srcId="{D285E46F-A6AF-4F2C-BF60-0FE1F59ED185}" destId="{E3022DD7-7060-4220-B05F-09A4CDE84B7A}" srcOrd="0" destOrd="0" presId="urn:microsoft.com/office/officeart/2008/layout/HalfCircleOrganizationChart"/>
    <dgm:cxn modelId="{15FEDB91-2AEB-484E-BC28-4C411DFACDA4}" type="presParOf" srcId="{E3022DD7-7060-4220-B05F-09A4CDE84B7A}" destId="{CDA09B8C-0D70-4F57-B0D0-203D1A0F4009}" srcOrd="0" destOrd="0" presId="urn:microsoft.com/office/officeart/2008/layout/HalfCircleOrganizationChart"/>
    <dgm:cxn modelId="{35EECDA3-C0E5-407D-BC1A-496CA49804A2}" type="presParOf" srcId="{E3022DD7-7060-4220-B05F-09A4CDE84B7A}" destId="{96501085-AFF2-4B45-962E-553098FD8448}" srcOrd="1" destOrd="0" presId="urn:microsoft.com/office/officeart/2008/layout/HalfCircleOrganizationChart"/>
    <dgm:cxn modelId="{9C9452A4-49D8-4FD2-90D0-98E08FA12FD4}" type="presParOf" srcId="{E3022DD7-7060-4220-B05F-09A4CDE84B7A}" destId="{E4422DB4-8394-499C-8886-0A840EFA5A7B}" srcOrd="2" destOrd="0" presId="urn:microsoft.com/office/officeart/2008/layout/HalfCircleOrganizationChart"/>
    <dgm:cxn modelId="{257C1FB7-FB6F-432C-AB10-9ED1054A2B43}" type="presParOf" srcId="{E3022DD7-7060-4220-B05F-09A4CDE84B7A}" destId="{E117DE3D-FA1D-469B-B9C4-FB576B372416}" srcOrd="3" destOrd="0" presId="urn:microsoft.com/office/officeart/2008/layout/HalfCircleOrganizationChart"/>
    <dgm:cxn modelId="{FCE1C1FC-3F83-4105-BA2D-1C34DD4970FF}" type="presParOf" srcId="{D285E46F-A6AF-4F2C-BF60-0FE1F59ED185}" destId="{B2903142-10D9-44E0-A3F3-C4B0DA9A3A9A}" srcOrd="1" destOrd="0" presId="urn:microsoft.com/office/officeart/2008/layout/HalfCircleOrganizationChart"/>
    <dgm:cxn modelId="{A25D2100-2A5A-408E-86F6-C45BF6876F2F}" type="presParOf" srcId="{D285E46F-A6AF-4F2C-BF60-0FE1F59ED185}" destId="{07ADD596-155A-4D18-B721-BEC030235DE4}" srcOrd="2" destOrd="0" presId="urn:microsoft.com/office/officeart/2008/layout/HalfCircleOrganizationChart"/>
    <dgm:cxn modelId="{582E00A1-5556-4E86-8800-BE2E24B42A1B}" type="presParOf" srcId="{6596F8FA-D6CC-416F-9C94-4216F9704E99}" destId="{CC9BA1A2-DB12-489C-A89D-A536DC7BD70B}" srcOrd="2" destOrd="0" presId="urn:microsoft.com/office/officeart/2008/layout/HalfCircleOrganizationChart"/>
    <dgm:cxn modelId="{02739168-73FD-47B6-8012-2C66ACE8DEAD}" type="presParOf" srcId="{6596F8FA-D6CC-416F-9C94-4216F9704E99}" destId="{76C69A86-496B-475E-A8DA-54F4486FAE45}" srcOrd="3" destOrd="0" presId="urn:microsoft.com/office/officeart/2008/layout/HalfCircleOrganizationChart"/>
    <dgm:cxn modelId="{7554C81B-067A-433A-83D0-C2195CCC2D0F}" type="presParOf" srcId="{76C69A86-496B-475E-A8DA-54F4486FAE45}" destId="{B184AE70-4D6E-47BC-8895-E317DB1ADB33}" srcOrd="0" destOrd="0" presId="urn:microsoft.com/office/officeart/2008/layout/HalfCircleOrganizationChart"/>
    <dgm:cxn modelId="{AD1059DF-CA63-49E7-B54A-1C6804810A8B}" type="presParOf" srcId="{B184AE70-4D6E-47BC-8895-E317DB1ADB33}" destId="{6E5036AB-89F0-40C3-A016-F8921A76F47D}" srcOrd="0" destOrd="0" presId="urn:microsoft.com/office/officeart/2008/layout/HalfCircleOrganizationChart"/>
    <dgm:cxn modelId="{43252929-299C-4193-B8D1-1C32DFC20DBD}" type="presParOf" srcId="{B184AE70-4D6E-47BC-8895-E317DB1ADB33}" destId="{8EE20B23-E5B6-4C46-B361-C1E9ED5D161A}" srcOrd="1" destOrd="0" presId="urn:microsoft.com/office/officeart/2008/layout/HalfCircleOrganizationChart"/>
    <dgm:cxn modelId="{B4C8D794-4A6D-418E-9DC6-58026B6A1177}" type="presParOf" srcId="{B184AE70-4D6E-47BC-8895-E317DB1ADB33}" destId="{55AF13E0-8F89-45DA-9406-0931A40B7FB8}" srcOrd="2" destOrd="0" presId="urn:microsoft.com/office/officeart/2008/layout/HalfCircleOrganizationChart"/>
    <dgm:cxn modelId="{B2385B8F-729C-4A9D-998C-DAF3631E07F4}" type="presParOf" srcId="{B184AE70-4D6E-47BC-8895-E317DB1ADB33}" destId="{7F20E9C9-CE98-4721-ADDB-5DAF4D379946}" srcOrd="3" destOrd="0" presId="urn:microsoft.com/office/officeart/2008/layout/HalfCircleOrganizationChart"/>
    <dgm:cxn modelId="{FB4BCCC4-3AFF-477E-8CD8-8D3183A72EE8}" type="presParOf" srcId="{76C69A86-496B-475E-A8DA-54F4486FAE45}" destId="{A43B2427-7161-4A1E-AAD4-7411EB033E49}" srcOrd="1" destOrd="0" presId="urn:microsoft.com/office/officeart/2008/layout/HalfCircleOrganizationChart"/>
    <dgm:cxn modelId="{E4CF33A5-26F6-4976-A1EF-E15A99B01DE1}" type="presParOf" srcId="{76C69A86-496B-475E-A8DA-54F4486FAE45}" destId="{54C365D6-4654-49B8-B447-067D3FCC6F70}" srcOrd="2" destOrd="0" presId="urn:microsoft.com/office/officeart/2008/layout/HalfCircleOrganizationChart"/>
    <dgm:cxn modelId="{91EF0115-6533-42AB-911A-342B0EF746BF}" type="presParOf" srcId="{6596F8FA-D6CC-416F-9C94-4216F9704E99}" destId="{011A25F0-6C14-4559-8749-1CA4D1F4D39A}" srcOrd="4" destOrd="0" presId="urn:microsoft.com/office/officeart/2008/layout/HalfCircleOrganizationChart"/>
    <dgm:cxn modelId="{8297F91F-FECC-4D22-9FCB-FFFC037047AB}" type="presParOf" srcId="{6596F8FA-D6CC-416F-9C94-4216F9704E99}" destId="{93017F0C-F9AC-408B-AECA-1AC692EE8E65}" srcOrd="5" destOrd="0" presId="urn:microsoft.com/office/officeart/2008/layout/HalfCircleOrganizationChart"/>
    <dgm:cxn modelId="{AE7C1774-202F-46F5-9CEB-98CA236C66E8}" type="presParOf" srcId="{93017F0C-F9AC-408B-AECA-1AC692EE8E65}" destId="{F3BAFA45-72D5-45C6-9CFC-368741A994CD}" srcOrd="0" destOrd="0" presId="urn:microsoft.com/office/officeart/2008/layout/HalfCircleOrganizationChart"/>
    <dgm:cxn modelId="{1E880740-5D12-49AA-B6B5-2BDF032F5913}" type="presParOf" srcId="{F3BAFA45-72D5-45C6-9CFC-368741A994CD}" destId="{CF07FEFA-AF5E-4C5E-8EEB-3EF256A969C6}" srcOrd="0" destOrd="0" presId="urn:microsoft.com/office/officeart/2008/layout/HalfCircleOrganizationChart"/>
    <dgm:cxn modelId="{F5954D8B-64C4-45DB-B132-0462FE90D7FB}" type="presParOf" srcId="{F3BAFA45-72D5-45C6-9CFC-368741A994CD}" destId="{A0047155-381B-4CF5-9F40-C80B35F05354}" srcOrd="1" destOrd="0" presId="urn:microsoft.com/office/officeart/2008/layout/HalfCircleOrganizationChart"/>
    <dgm:cxn modelId="{5E858DD1-D6EA-419C-897C-78973BB078D6}" type="presParOf" srcId="{F3BAFA45-72D5-45C6-9CFC-368741A994CD}" destId="{B3A67646-840B-472E-B6CF-6865F5BA27DC}" srcOrd="2" destOrd="0" presId="urn:microsoft.com/office/officeart/2008/layout/HalfCircleOrganizationChart"/>
    <dgm:cxn modelId="{943841BE-BAFC-4FF3-B0AC-AA8F0F7F2B57}" type="presParOf" srcId="{F3BAFA45-72D5-45C6-9CFC-368741A994CD}" destId="{70D3C03B-683F-4E99-B2CD-7A061CF16775}" srcOrd="3" destOrd="0" presId="urn:microsoft.com/office/officeart/2008/layout/HalfCircleOrganizationChart"/>
    <dgm:cxn modelId="{A2A484C2-9EF1-4FD0-B976-D2D4A99512DD}" type="presParOf" srcId="{93017F0C-F9AC-408B-AECA-1AC692EE8E65}" destId="{1ED20768-08AA-47C6-AF54-687CA53CF9A1}" srcOrd="1" destOrd="0" presId="urn:microsoft.com/office/officeart/2008/layout/HalfCircleOrganizationChart"/>
    <dgm:cxn modelId="{15D5CBA1-D059-4A4D-91F9-1316D525652D}" type="presParOf" srcId="{93017F0C-F9AC-408B-AECA-1AC692EE8E65}" destId="{BF6361D8-30C5-4CC1-84D4-5B43E30489B8}" srcOrd="2" destOrd="0" presId="urn:microsoft.com/office/officeart/2008/layout/HalfCircleOrganizationChart"/>
    <dgm:cxn modelId="{11955355-5463-418F-8F6E-4EB6E12D5209}" type="presParOf" srcId="{6596F8FA-D6CC-416F-9C94-4216F9704E99}" destId="{5FD1443B-0C34-4DC6-B055-D7E154B4BA01}" srcOrd="6" destOrd="0" presId="urn:microsoft.com/office/officeart/2008/layout/HalfCircleOrganizationChart"/>
    <dgm:cxn modelId="{D9D1C3A5-FCDF-4609-AC37-277788A866DF}" type="presParOf" srcId="{6596F8FA-D6CC-416F-9C94-4216F9704E99}" destId="{F629F1BE-226F-4391-B1CD-3A1984A84B1B}" srcOrd="7" destOrd="0" presId="urn:microsoft.com/office/officeart/2008/layout/HalfCircleOrganizationChart"/>
    <dgm:cxn modelId="{99E7E5DF-3ED8-497E-A006-74B637362232}" type="presParOf" srcId="{F629F1BE-226F-4391-B1CD-3A1984A84B1B}" destId="{F0D129AF-5D40-4871-8206-25FCBB053263}" srcOrd="0" destOrd="0" presId="urn:microsoft.com/office/officeart/2008/layout/HalfCircleOrganizationChart"/>
    <dgm:cxn modelId="{B0862448-B34A-44E1-8DAE-9942C2218680}" type="presParOf" srcId="{F0D129AF-5D40-4871-8206-25FCBB053263}" destId="{14F975F1-9228-4959-968C-A7A997FBFA61}" srcOrd="0" destOrd="0" presId="urn:microsoft.com/office/officeart/2008/layout/HalfCircleOrganizationChart"/>
    <dgm:cxn modelId="{32A48C40-B6FE-4D3D-9E21-650B080B91AF}" type="presParOf" srcId="{F0D129AF-5D40-4871-8206-25FCBB053263}" destId="{3797A550-79BE-4621-9D52-141EE60C2285}" srcOrd="1" destOrd="0" presId="urn:microsoft.com/office/officeart/2008/layout/HalfCircleOrganizationChart"/>
    <dgm:cxn modelId="{258BC676-8BCA-4369-AD85-BF7382C011B6}" type="presParOf" srcId="{F0D129AF-5D40-4871-8206-25FCBB053263}" destId="{743A7AFB-8927-4074-AB45-CA16AF3A0A17}" srcOrd="2" destOrd="0" presId="urn:microsoft.com/office/officeart/2008/layout/HalfCircleOrganizationChart"/>
    <dgm:cxn modelId="{6AA19CF8-346C-463B-A03C-59442DBBFD43}" type="presParOf" srcId="{F0D129AF-5D40-4871-8206-25FCBB053263}" destId="{78E8C9BF-C1A0-47C5-86C0-6F47152CA732}" srcOrd="3" destOrd="0" presId="urn:microsoft.com/office/officeart/2008/layout/HalfCircleOrganizationChart"/>
    <dgm:cxn modelId="{08AB6FF9-4B93-4DC3-9702-E238DA031D37}" type="presParOf" srcId="{F629F1BE-226F-4391-B1CD-3A1984A84B1B}" destId="{3C06E29F-0A3A-4480-A49B-1CD1B966131B}" srcOrd="1" destOrd="0" presId="urn:microsoft.com/office/officeart/2008/layout/HalfCircleOrganizationChart"/>
    <dgm:cxn modelId="{5634D6DC-1CEA-48ED-8630-C28E4AF471D4}" type="presParOf" srcId="{F629F1BE-226F-4391-B1CD-3A1984A84B1B}" destId="{B5E51E9C-8110-492D-8FB2-DAF6BD9D78B4}" srcOrd="2" destOrd="0" presId="urn:microsoft.com/office/officeart/2008/layout/HalfCircleOrganizationChart"/>
    <dgm:cxn modelId="{551FE595-7101-4205-8974-208B8ECE2374}" type="presParOf" srcId="{9DC0F8D7-92A4-4FA9-9C78-D5747E32B19C}" destId="{5314ADB4-76BB-4B78-9BF0-00AD351B77F9}" srcOrd="2" destOrd="0" presId="urn:microsoft.com/office/officeart/2008/layout/HalfCircleOrganizationChart"/>
    <dgm:cxn modelId="{71E0DFAF-9DDD-4B78-AACD-405D3522D250}" type="presParOf" srcId="{606E4A4E-4AD2-489D-AA4B-AC771F22A722}" destId="{48C11821-1975-4FE4-8BB8-6583DAFB39C2}" srcOrd="6" destOrd="0" presId="urn:microsoft.com/office/officeart/2008/layout/HalfCircleOrganizationChart"/>
    <dgm:cxn modelId="{522072DC-03F9-44D9-9A09-6052219D6E91}" type="presParOf" srcId="{606E4A4E-4AD2-489D-AA4B-AC771F22A722}" destId="{66BB762A-0F0C-4742-8839-36C0CF2C0E05}" srcOrd="7" destOrd="0" presId="urn:microsoft.com/office/officeart/2008/layout/HalfCircleOrganizationChart"/>
    <dgm:cxn modelId="{06203DC3-13A1-4C01-ABCE-7B89E2CEF026}" type="presParOf" srcId="{66BB762A-0F0C-4742-8839-36C0CF2C0E05}" destId="{67D83B09-491D-4081-BDB1-4F0FF0A76352}" srcOrd="0" destOrd="0" presId="urn:microsoft.com/office/officeart/2008/layout/HalfCircleOrganizationChart"/>
    <dgm:cxn modelId="{365407AB-DF91-4BD6-9C48-CEEF807066E9}" type="presParOf" srcId="{67D83B09-491D-4081-BDB1-4F0FF0A76352}" destId="{0672D2B9-E06C-4159-B9AB-A79C9FF8041F}" srcOrd="0" destOrd="0" presId="urn:microsoft.com/office/officeart/2008/layout/HalfCircleOrganizationChart"/>
    <dgm:cxn modelId="{7FB607C3-D9D7-437B-86DB-7E182F962193}" type="presParOf" srcId="{67D83B09-491D-4081-BDB1-4F0FF0A76352}" destId="{08496A9B-2FB4-4BD7-A8D9-085F8B0F78BC}" srcOrd="1" destOrd="0" presId="urn:microsoft.com/office/officeart/2008/layout/HalfCircleOrganizationChart"/>
    <dgm:cxn modelId="{938F27D8-DCBB-4B2A-8BE6-16D7F409C272}" type="presParOf" srcId="{67D83B09-491D-4081-BDB1-4F0FF0A76352}" destId="{B7211173-7F33-4006-B1DD-711F452D4B57}" srcOrd="2" destOrd="0" presId="urn:microsoft.com/office/officeart/2008/layout/HalfCircleOrganizationChart"/>
    <dgm:cxn modelId="{9354737F-D840-4EBE-AFD6-B7A0F5DA8A44}" type="presParOf" srcId="{67D83B09-491D-4081-BDB1-4F0FF0A76352}" destId="{6FF8ED41-828D-432B-A57F-A8E6C4D52DE0}" srcOrd="3" destOrd="0" presId="urn:microsoft.com/office/officeart/2008/layout/HalfCircleOrganizationChart"/>
    <dgm:cxn modelId="{7F3D0C61-48F4-47B7-8F8E-6BF469BCBCE2}" type="presParOf" srcId="{66BB762A-0F0C-4742-8839-36C0CF2C0E05}" destId="{7D497F87-E690-4233-BC89-A90120048E03}" srcOrd="1" destOrd="0" presId="urn:microsoft.com/office/officeart/2008/layout/HalfCircleOrganizationChart"/>
    <dgm:cxn modelId="{D783D37B-925F-4D77-98AD-43807758D643}" type="presParOf" srcId="{7D497F87-E690-4233-BC89-A90120048E03}" destId="{D6B5F25B-69B6-46FA-B627-7FF16DAA77E7}" srcOrd="0" destOrd="0" presId="urn:microsoft.com/office/officeart/2008/layout/HalfCircleOrganizationChart"/>
    <dgm:cxn modelId="{A35B980C-5EAC-49BD-A944-0E6DDA0CCD3C}" type="presParOf" srcId="{7D497F87-E690-4233-BC89-A90120048E03}" destId="{F94B431E-7CB4-416A-A6BA-19056FA2E0E0}" srcOrd="1" destOrd="0" presId="urn:microsoft.com/office/officeart/2008/layout/HalfCircleOrganizationChart"/>
    <dgm:cxn modelId="{87A5F27E-6944-4BD0-BF0B-9094FC8C778C}" type="presParOf" srcId="{F94B431E-7CB4-416A-A6BA-19056FA2E0E0}" destId="{34ADE607-DCFF-4FB1-BB83-D4A82C104FF4}" srcOrd="0" destOrd="0" presId="urn:microsoft.com/office/officeart/2008/layout/HalfCircleOrganizationChart"/>
    <dgm:cxn modelId="{597158DE-9BF2-487B-BF0F-6A40321FE986}" type="presParOf" srcId="{34ADE607-DCFF-4FB1-BB83-D4A82C104FF4}" destId="{4F1E1B63-7A8C-4397-BEED-E9425345A96E}" srcOrd="0" destOrd="0" presId="urn:microsoft.com/office/officeart/2008/layout/HalfCircleOrganizationChart"/>
    <dgm:cxn modelId="{2C275930-1091-4510-A006-E140B6C5F08E}" type="presParOf" srcId="{34ADE607-DCFF-4FB1-BB83-D4A82C104FF4}" destId="{1EB43E18-5156-490D-92B2-790E06454D9F}" srcOrd="1" destOrd="0" presId="urn:microsoft.com/office/officeart/2008/layout/HalfCircleOrganizationChart"/>
    <dgm:cxn modelId="{CA52CB0E-FAED-4985-94D5-7C358FB8A697}" type="presParOf" srcId="{34ADE607-DCFF-4FB1-BB83-D4A82C104FF4}" destId="{A6FEDA99-9621-4C9A-9799-8EDFF1D970FF}" srcOrd="2" destOrd="0" presId="urn:microsoft.com/office/officeart/2008/layout/HalfCircleOrganizationChart"/>
    <dgm:cxn modelId="{726F0AE7-39F7-46BE-A3FC-97A5A8213EA1}" type="presParOf" srcId="{34ADE607-DCFF-4FB1-BB83-D4A82C104FF4}" destId="{DDF4BA35-2ED3-40BF-987E-4844876DF0A3}" srcOrd="3" destOrd="0" presId="urn:microsoft.com/office/officeart/2008/layout/HalfCircleOrganizationChart"/>
    <dgm:cxn modelId="{DBED164D-6A4F-4557-9E7F-9DD2FF74253B}" type="presParOf" srcId="{F94B431E-7CB4-416A-A6BA-19056FA2E0E0}" destId="{D3E35862-2312-4476-A0A6-7DD6B2749108}" srcOrd="1" destOrd="0" presId="urn:microsoft.com/office/officeart/2008/layout/HalfCircleOrganizationChart"/>
    <dgm:cxn modelId="{3FE25258-6F57-4919-ACA4-A702FDE591EC}" type="presParOf" srcId="{F94B431E-7CB4-416A-A6BA-19056FA2E0E0}" destId="{8F68AF53-48C1-4A05-A088-83175B869B72}" srcOrd="2" destOrd="0" presId="urn:microsoft.com/office/officeart/2008/layout/HalfCircleOrganizationChart"/>
    <dgm:cxn modelId="{94962615-55E1-4D69-900D-AA270DD30B90}" type="presParOf" srcId="{7D497F87-E690-4233-BC89-A90120048E03}" destId="{CF23A7A5-6A67-423A-B2BF-C64F8E9D2D9B}" srcOrd="2" destOrd="0" presId="urn:microsoft.com/office/officeart/2008/layout/HalfCircleOrganizationChart"/>
    <dgm:cxn modelId="{C35178F1-9300-4E26-B9B3-43313C0523DC}" type="presParOf" srcId="{7D497F87-E690-4233-BC89-A90120048E03}" destId="{AEB8F37E-23FB-4245-8C34-47874615A90C}" srcOrd="3" destOrd="0" presId="urn:microsoft.com/office/officeart/2008/layout/HalfCircleOrganizationChart"/>
    <dgm:cxn modelId="{B3AEA160-B5AF-46F5-BAAE-EFD2E5D6CCA9}" type="presParOf" srcId="{AEB8F37E-23FB-4245-8C34-47874615A90C}" destId="{BFED1AE6-F1A0-4652-BCD8-3C51751357CB}" srcOrd="0" destOrd="0" presId="urn:microsoft.com/office/officeart/2008/layout/HalfCircleOrganizationChart"/>
    <dgm:cxn modelId="{980A2600-3027-4A0C-9852-5DE0BDB9A025}" type="presParOf" srcId="{BFED1AE6-F1A0-4652-BCD8-3C51751357CB}" destId="{EEE095BC-8F84-4B56-968E-D81B67F37D6B}" srcOrd="0" destOrd="0" presId="urn:microsoft.com/office/officeart/2008/layout/HalfCircleOrganizationChart"/>
    <dgm:cxn modelId="{D4103026-42B0-4A1E-BE45-5F3D5FFA1EA8}" type="presParOf" srcId="{BFED1AE6-F1A0-4652-BCD8-3C51751357CB}" destId="{111ED49F-D0D2-4322-9072-88B0088D0EF8}" srcOrd="1" destOrd="0" presId="urn:microsoft.com/office/officeart/2008/layout/HalfCircleOrganizationChart"/>
    <dgm:cxn modelId="{39F8AFB9-6B9C-4848-B85D-C95DC772D0C4}" type="presParOf" srcId="{BFED1AE6-F1A0-4652-BCD8-3C51751357CB}" destId="{11A02858-CC56-420D-A563-9A9F546D6B9C}" srcOrd="2" destOrd="0" presId="urn:microsoft.com/office/officeart/2008/layout/HalfCircleOrganizationChart"/>
    <dgm:cxn modelId="{1AA79364-748F-4D55-BA0D-77CA87B9453C}" type="presParOf" srcId="{BFED1AE6-F1A0-4652-BCD8-3C51751357CB}" destId="{F7BCA8C9-DAD6-4F82-B0D3-914F704D870E}" srcOrd="3" destOrd="0" presId="urn:microsoft.com/office/officeart/2008/layout/HalfCircleOrganizationChart"/>
    <dgm:cxn modelId="{721047CC-42AD-4A68-A6B6-7327ED0D05CF}" type="presParOf" srcId="{AEB8F37E-23FB-4245-8C34-47874615A90C}" destId="{6934633F-1EE6-42CE-93D0-DF9344ABF30A}" srcOrd="1" destOrd="0" presId="urn:microsoft.com/office/officeart/2008/layout/HalfCircleOrganizationChart"/>
    <dgm:cxn modelId="{D969CB17-95ED-4ABC-B674-31608F030DFD}" type="presParOf" srcId="{AEB8F37E-23FB-4245-8C34-47874615A90C}" destId="{6A256A8B-1A10-4FD8-8FC0-DD7DAB7AB596}" srcOrd="2" destOrd="0" presId="urn:microsoft.com/office/officeart/2008/layout/HalfCircleOrganizationChart"/>
    <dgm:cxn modelId="{AEDBE7FE-9693-47A7-BCAF-622B63B079D8}" type="presParOf" srcId="{7D497F87-E690-4233-BC89-A90120048E03}" destId="{58286186-8156-496E-AA20-63D8321C4B9B}" srcOrd="4" destOrd="0" presId="urn:microsoft.com/office/officeart/2008/layout/HalfCircleOrganizationChart"/>
    <dgm:cxn modelId="{04318855-DF25-452E-80F8-5B270AF8F136}" type="presParOf" srcId="{7D497F87-E690-4233-BC89-A90120048E03}" destId="{49E3046D-C702-4F51-B5D8-0EDDDCEBA65F}" srcOrd="5" destOrd="0" presId="urn:microsoft.com/office/officeart/2008/layout/HalfCircleOrganizationChart"/>
    <dgm:cxn modelId="{ADBCAC23-6634-4680-A949-0D8A293EC374}" type="presParOf" srcId="{49E3046D-C702-4F51-B5D8-0EDDDCEBA65F}" destId="{572944C4-EEA0-4368-A9A8-8CF95C5B01D1}" srcOrd="0" destOrd="0" presId="urn:microsoft.com/office/officeart/2008/layout/HalfCircleOrganizationChart"/>
    <dgm:cxn modelId="{0F7C9AC5-5DAE-46CA-B5CE-DC0A21F7600B}" type="presParOf" srcId="{572944C4-EEA0-4368-A9A8-8CF95C5B01D1}" destId="{03FAA447-7896-4090-99BC-AC84021EE0EB}" srcOrd="0" destOrd="0" presId="urn:microsoft.com/office/officeart/2008/layout/HalfCircleOrganizationChart"/>
    <dgm:cxn modelId="{9F7EE009-2205-404A-BB3A-F9738255CF8B}" type="presParOf" srcId="{572944C4-EEA0-4368-A9A8-8CF95C5B01D1}" destId="{E2937D81-8300-40E4-A04A-C3F70EE8F66B}" srcOrd="1" destOrd="0" presId="urn:microsoft.com/office/officeart/2008/layout/HalfCircleOrganizationChart"/>
    <dgm:cxn modelId="{383C8D77-5599-4E82-BDED-33AB89A51A68}" type="presParOf" srcId="{572944C4-EEA0-4368-A9A8-8CF95C5B01D1}" destId="{95F6C221-51DE-40BE-9C62-7453C3F86651}" srcOrd="2" destOrd="0" presId="urn:microsoft.com/office/officeart/2008/layout/HalfCircleOrganizationChart"/>
    <dgm:cxn modelId="{90121AEB-6C71-4B6D-AB17-1DD2C2120E38}" type="presParOf" srcId="{572944C4-EEA0-4368-A9A8-8CF95C5B01D1}" destId="{CCBBBA81-6E20-41EE-992D-600CCF5FA3F7}" srcOrd="3" destOrd="0" presId="urn:microsoft.com/office/officeart/2008/layout/HalfCircleOrganizationChart"/>
    <dgm:cxn modelId="{5ACB2465-7B6E-491A-8A6D-AEBE444E0F68}" type="presParOf" srcId="{49E3046D-C702-4F51-B5D8-0EDDDCEBA65F}" destId="{E0DD41F3-AB31-4B2A-A1F2-D786F493683E}" srcOrd="1" destOrd="0" presId="urn:microsoft.com/office/officeart/2008/layout/HalfCircleOrganizationChart"/>
    <dgm:cxn modelId="{1772E541-D848-4A85-A429-CDC21E2BC50F}" type="presParOf" srcId="{49E3046D-C702-4F51-B5D8-0EDDDCEBA65F}" destId="{218E4683-B1FF-4BB5-BAC0-2D548472BC45}" srcOrd="2" destOrd="0" presId="urn:microsoft.com/office/officeart/2008/layout/HalfCircleOrganizationChart"/>
    <dgm:cxn modelId="{521C2E06-7426-4BF3-9FDB-BF7C2BC73279}" type="presParOf" srcId="{7D497F87-E690-4233-BC89-A90120048E03}" destId="{C0BA933A-682A-466E-90DE-94D305DA84B8}" srcOrd="6" destOrd="0" presId="urn:microsoft.com/office/officeart/2008/layout/HalfCircleOrganizationChart"/>
    <dgm:cxn modelId="{6B134191-2809-4CC4-A2EF-8F0E0166339D}" type="presParOf" srcId="{7D497F87-E690-4233-BC89-A90120048E03}" destId="{38CB5CC4-184D-4FE7-90C1-A7C77F85BA80}" srcOrd="7" destOrd="0" presId="urn:microsoft.com/office/officeart/2008/layout/HalfCircleOrganizationChart"/>
    <dgm:cxn modelId="{80136EBE-80C1-485D-ABAD-9AFEF612865C}" type="presParOf" srcId="{38CB5CC4-184D-4FE7-90C1-A7C77F85BA80}" destId="{9DFE7392-8BE1-4C4D-A2B2-226B51F4A236}" srcOrd="0" destOrd="0" presId="urn:microsoft.com/office/officeart/2008/layout/HalfCircleOrganizationChart"/>
    <dgm:cxn modelId="{7605947C-F67E-45A8-BBEB-5472A2EA42A8}" type="presParOf" srcId="{9DFE7392-8BE1-4C4D-A2B2-226B51F4A236}" destId="{4378BFE3-1E7A-41BC-9FC7-F1801B63BC56}" srcOrd="0" destOrd="0" presId="urn:microsoft.com/office/officeart/2008/layout/HalfCircleOrganizationChart"/>
    <dgm:cxn modelId="{38FC63DC-4567-49F4-8267-C1A3AC1B7788}" type="presParOf" srcId="{9DFE7392-8BE1-4C4D-A2B2-226B51F4A236}" destId="{7211E2D1-B1D4-4F94-B572-BA72F2AD7041}" srcOrd="1" destOrd="0" presId="urn:microsoft.com/office/officeart/2008/layout/HalfCircleOrganizationChart"/>
    <dgm:cxn modelId="{3132948B-D267-4DBE-94A7-5233B2929D7D}" type="presParOf" srcId="{9DFE7392-8BE1-4C4D-A2B2-226B51F4A236}" destId="{481B9DFC-7CC7-47BA-B979-D23535EED956}" srcOrd="2" destOrd="0" presId="urn:microsoft.com/office/officeart/2008/layout/HalfCircleOrganizationChart"/>
    <dgm:cxn modelId="{FA4E7934-ECBA-4E45-AFFC-2A567F8A07A2}" type="presParOf" srcId="{9DFE7392-8BE1-4C4D-A2B2-226B51F4A236}" destId="{2181895F-3D13-4767-B9C8-F34B0C940285}" srcOrd="3" destOrd="0" presId="urn:microsoft.com/office/officeart/2008/layout/HalfCircleOrganizationChart"/>
    <dgm:cxn modelId="{D0F462B4-00F3-4D76-BDFB-BB70F055EF92}" type="presParOf" srcId="{38CB5CC4-184D-4FE7-90C1-A7C77F85BA80}" destId="{A8065244-8174-46D8-A88A-9FBC29004CEC}" srcOrd="1" destOrd="0" presId="urn:microsoft.com/office/officeart/2008/layout/HalfCircleOrganizationChart"/>
    <dgm:cxn modelId="{3AB50913-06B7-45D7-B964-24019C3EC300}" type="presParOf" srcId="{38CB5CC4-184D-4FE7-90C1-A7C77F85BA80}" destId="{2B6F3205-1041-4AC3-8250-83AB80DFD55F}" srcOrd="2" destOrd="0" presId="urn:microsoft.com/office/officeart/2008/layout/HalfCircleOrganizationChart"/>
    <dgm:cxn modelId="{1F06EB4F-116C-4F0D-8042-AD750E220F0C}" type="presParOf" srcId="{66BB762A-0F0C-4742-8839-36C0CF2C0E05}" destId="{EE1221C1-8182-42CD-A566-B99B7ADE0960}" srcOrd="2" destOrd="0" presId="urn:microsoft.com/office/officeart/2008/layout/HalfCircleOrganizationChart"/>
    <dgm:cxn modelId="{EA7D7046-FAC5-4CFA-B419-55C99089B4FB}" type="presParOf" srcId="{606E4A4E-4AD2-489D-AA4B-AC771F22A722}" destId="{5CA69EDE-DD3E-4377-AF8C-5176AC93E4EC}" srcOrd="8" destOrd="0" presId="urn:microsoft.com/office/officeart/2008/layout/HalfCircleOrganizationChart"/>
    <dgm:cxn modelId="{42024660-6F31-4E98-B142-2295F72485E7}" type="presParOf" srcId="{606E4A4E-4AD2-489D-AA4B-AC771F22A722}" destId="{BAEEBA24-A00D-4D2F-A1BD-9194A7118B51}" srcOrd="9" destOrd="0" presId="urn:microsoft.com/office/officeart/2008/layout/HalfCircleOrganizationChart"/>
    <dgm:cxn modelId="{3A9199E6-D6B1-473C-94BA-A50C145B4102}" type="presParOf" srcId="{BAEEBA24-A00D-4D2F-A1BD-9194A7118B51}" destId="{9D665B4A-9A2F-40DC-A0FE-E42283BC4282}" srcOrd="0" destOrd="0" presId="urn:microsoft.com/office/officeart/2008/layout/HalfCircleOrganizationChart"/>
    <dgm:cxn modelId="{472E51AB-A2D0-4F86-B4AE-8176200478D3}" type="presParOf" srcId="{9D665B4A-9A2F-40DC-A0FE-E42283BC4282}" destId="{669D3993-3D5F-42A7-84C9-9C3BC8809C92}" srcOrd="0" destOrd="0" presId="urn:microsoft.com/office/officeart/2008/layout/HalfCircleOrganizationChart"/>
    <dgm:cxn modelId="{36AE063B-4D35-437B-8F8E-3C32F3604CDF}" type="presParOf" srcId="{9D665B4A-9A2F-40DC-A0FE-E42283BC4282}" destId="{F117C779-5EEE-4193-AE97-B0ACF0A13771}" srcOrd="1" destOrd="0" presId="urn:microsoft.com/office/officeart/2008/layout/HalfCircleOrganizationChart"/>
    <dgm:cxn modelId="{9B1B9AE4-32EB-418C-B621-80E315271FED}" type="presParOf" srcId="{9D665B4A-9A2F-40DC-A0FE-E42283BC4282}" destId="{912AB94F-4794-4413-AC0D-308D5E41327A}" srcOrd="2" destOrd="0" presId="urn:microsoft.com/office/officeart/2008/layout/HalfCircleOrganizationChart"/>
    <dgm:cxn modelId="{EFEFE5C7-B443-4EAD-9C91-B1D9A84A7EE3}" type="presParOf" srcId="{9D665B4A-9A2F-40DC-A0FE-E42283BC4282}" destId="{DDD65026-4C27-444D-8D34-17BF7BE151B2}" srcOrd="3" destOrd="0" presId="urn:microsoft.com/office/officeart/2008/layout/HalfCircleOrganizationChart"/>
    <dgm:cxn modelId="{B3BBDB8A-4E95-44E1-A6E9-E965BC8191DB}" type="presParOf" srcId="{BAEEBA24-A00D-4D2F-A1BD-9194A7118B51}" destId="{6BAC63C4-714E-4CF6-88A5-07AC79D0D7A3}" srcOrd="1" destOrd="0" presId="urn:microsoft.com/office/officeart/2008/layout/HalfCircleOrganizationChart"/>
    <dgm:cxn modelId="{DE0E4585-93F8-4386-AEFD-19E9277465EF}" type="presParOf" srcId="{6BAC63C4-714E-4CF6-88A5-07AC79D0D7A3}" destId="{3F6A14B3-D3F2-4A9C-8C78-14905C7982DC}" srcOrd="0" destOrd="0" presId="urn:microsoft.com/office/officeart/2008/layout/HalfCircleOrganizationChart"/>
    <dgm:cxn modelId="{5E1F6361-0FD1-4768-8D65-3898F7A154E4}" type="presParOf" srcId="{6BAC63C4-714E-4CF6-88A5-07AC79D0D7A3}" destId="{F06CDBD7-8353-4D17-A9F3-C3C04037B0D3}" srcOrd="1" destOrd="0" presId="urn:microsoft.com/office/officeart/2008/layout/HalfCircleOrganizationChart"/>
    <dgm:cxn modelId="{51170E07-B257-452D-B777-255F5CAF9293}" type="presParOf" srcId="{F06CDBD7-8353-4D17-A9F3-C3C04037B0D3}" destId="{E3014C5A-251C-4B78-B712-AC7CFFD65B58}" srcOrd="0" destOrd="0" presId="urn:microsoft.com/office/officeart/2008/layout/HalfCircleOrganizationChart"/>
    <dgm:cxn modelId="{CD16D8D7-4FCB-4106-9C2B-2DCFFF6EC0FE}" type="presParOf" srcId="{E3014C5A-251C-4B78-B712-AC7CFFD65B58}" destId="{B9CE30F8-DBA3-42AB-BBB5-E438B203E361}" srcOrd="0" destOrd="0" presId="urn:microsoft.com/office/officeart/2008/layout/HalfCircleOrganizationChart"/>
    <dgm:cxn modelId="{0B681227-E225-4A6A-A18A-B17056A8C8EC}" type="presParOf" srcId="{E3014C5A-251C-4B78-B712-AC7CFFD65B58}" destId="{B5915233-9FAA-41A0-B10C-023FFACA11D2}" srcOrd="1" destOrd="0" presId="urn:microsoft.com/office/officeart/2008/layout/HalfCircleOrganizationChart"/>
    <dgm:cxn modelId="{C4E8B65F-5EFE-4CB3-BCDC-64EA31FEDBB7}" type="presParOf" srcId="{E3014C5A-251C-4B78-B712-AC7CFFD65B58}" destId="{1112FFB8-E640-43C8-A01B-26CA809A56C5}" srcOrd="2" destOrd="0" presId="urn:microsoft.com/office/officeart/2008/layout/HalfCircleOrganizationChart"/>
    <dgm:cxn modelId="{54431E4D-2859-4CB5-A473-B7A5342D61D8}" type="presParOf" srcId="{E3014C5A-251C-4B78-B712-AC7CFFD65B58}" destId="{91B769EF-4ABB-4F4E-8573-32758FB45D0B}" srcOrd="3" destOrd="0" presId="urn:microsoft.com/office/officeart/2008/layout/HalfCircleOrganizationChart"/>
    <dgm:cxn modelId="{7A466BED-B050-4DC6-A1D5-6E58F164A300}" type="presParOf" srcId="{F06CDBD7-8353-4D17-A9F3-C3C04037B0D3}" destId="{A12072BD-5354-4D17-8B0C-A2AD91468B7B}" srcOrd="1" destOrd="0" presId="urn:microsoft.com/office/officeart/2008/layout/HalfCircleOrganizationChart"/>
    <dgm:cxn modelId="{86E95C2A-139F-4811-8B88-883B593D20CC}" type="presParOf" srcId="{F06CDBD7-8353-4D17-A9F3-C3C04037B0D3}" destId="{3AE43DAB-B09E-4EDC-885B-A8FC450759D2}" srcOrd="2" destOrd="0" presId="urn:microsoft.com/office/officeart/2008/layout/HalfCircleOrganizationChart"/>
    <dgm:cxn modelId="{DB9DD9FC-9F85-4D1C-94CB-3DFA51E14447}" type="presParOf" srcId="{6BAC63C4-714E-4CF6-88A5-07AC79D0D7A3}" destId="{5FC9E409-3F2B-4D46-82B1-381047D5530F}" srcOrd="2" destOrd="0" presId="urn:microsoft.com/office/officeart/2008/layout/HalfCircleOrganizationChart"/>
    <dgm:cxn modelId="{28886C30-5FBA-483F-B3AB-7B425A614A3A}" type="presParOf" srcId="{6BAC63C4-714E-4CF6-88A5-07AC79D0D7A3}" destId="{DEE2FF90-2EB8-49BB-98DB-D15124FA386A}" srcOrd="3" destOrd="0" presId="urn:microsoft.com/office/officeart/2008/layout/HalfCircleOrganizationChart"/>
    <dgm:cxn modelId="{5290A1F9-F070-4302-8618-F348F636DB4C}" type="presParOf" srcId="{DEE2FF90-2EB8-49BB-98DB-D15124FA386A}" destId="{F32B6C9D-AE89-44C3-8FA1-7BEFD4899F49}" srcOrd="0" destOrd="0" presId="urn:microsoft.com/office/officeart/2008/layout/HalfCircleOrganizationChart"/>
    <dgm:cxn modelId="{859D274D-D349-427B-98F4-650B0B7DAA46}" type="presParOf" srcId="{F32B6C9D-AE89-44C3-8FA1-7BEFD4899F49}" destId="{3038940A-E404-4D24-81CF-6B4DEBE97D96}" srcOrd="0" destOrd="0" presId="urn:microsoft.com/office/officeart/2008/layout/HalfCircleOrganizationChart"/>
    <dgm:cxn modelId="{D750447E-BB7D-42F5-B29D-FB79546D814D}" type="presParOf" srcId="{F32B6C9D-AE89-44C3-8FA1-7BEFD4899F49}" destId="{BE9A6053-E696-4B3E-A124-6D9AD29C9E94}" srcOrd="1" destOrd="0" presId="urn:microsoft.com/office/officeart/2008/layout/HalfCircleOrganizationChart"/>
    <dgm:cxn modelId="{4D161045-7DA3-40A7-BF46-B84927E37CF2}" type="presParOf" srcId="{F32B6C9D-AE89-44C3-8FA1-7BEFD4899F49}" destId="{E78FB34B-1C11-4C6E-831C-37C2A796D5EA}" srcOrd="2" destOrd="0" presId="urn:microsoft.com/office/officeart/2008/layout/HalfCircleOrganizationChart"/>
    <dgm:cxn modelId="{8BD40FF2-52AC-467D-9889-745C86352A13}" type="presParOf" srcId="{F32B6C9D-AE89-44C3-8FA1-7BEFD4899F49}" destId="{6003CBA4-28A7-40F4-B61F-79CF33BD1713}" srcOrd="3" destOrd="0" presId="urn:microsoft.com/office/officeart/2008/layout/HalfCircleOrganizationChart"/>
    <dgm:cxn modelId="{2AE0502B-C50C-4D8F-B28F-2D55A70BF05A}" type="presParOf" srcId="{DEE2FF90-2EB8-49BB-98DB-D15124FA386A}" destId="{1A08FBE5-937A-42E6-9557-030243DD746D}" srcOrd="1" destOrd="0" presId="urn:microsoft.com/office/officeart/2008/layout/HalfCircleOrganizationChart"/>
    <dgm:cxn modelId="{46F2FCDB-802C-4DE8-9C85-43A3A3B48883}" type="presParOf" srcId="{DEE2FF90-2EB8-49BB-98DB-D15124FA386A}" destId="{742E7CC5-4055-413A-81E1-C9DE99F53606}" srcOrd="2" destOrd="0" presId="urn:microsoft.com/office/officeart/2008/layout/HalfCircleOrganizationChart"/>
    <dgm:cxn modelId="{D6DACF18-DBAD-4AA3-B1E9-44F7DF716CC9}" type="presParOf" srcId="{6BAC63C4-714E-4CF6-88A5-07AC79D0D7A3}" destId="{EB981F77-9315-47AC-ADB9-15F641C86050}" srcOrd="4" destOrd="0" presId="urn:microsoft.com/office/officeart/2008/layout/HalfCircleOrganizationChart"/>
    <dgm:cxn modelId="{5C8A9CFA-6185-4958-8C6C-9B6D91547E02}" type="presParOf" srcId="{6BAC63C4-714E-4CF6-88A5-07AC79D0D7A3}" destId="{69D516B1-F7E6-4235-B964-C9F6E9491225}" srcOrd="5" destOrd="0" presId="urn:microsoft.com/office/officeart/2008/layout/HalfCircleOrganizationChart"/>
    <dgm:cxn modelId="{12E8484D-C843-4A36-A8E1-A954DAD77CDF}" type="presParOf" srcId="{69D516B1-F7E6-4235-B964-C9F6E9491225}" destId="{03E92736-54DA-457A-9665-9EDB9110256F}" srcOrd="0" destOrd="0" presId="urn:microsoft.com/office/officeart/2008/layout/HalfCircleOrganizationChart"/>
    <dgm:cxn modelId="{AB992E3A-35D3-40FF-8904-DDBB5FDD8A70}" type="presParOf" srcId="{03E92736-54DA-457A-9665-9EDB9110256F}" destId="{D5CCA083-9EB6-477E-9DE9-1F20CAB4D80D}" srcOrd="0" destOrd="0" presId="urn:microsoft.com/office/officeart/2008/layout/HalfCircleOrganizationChart"/>
    <dgm:cxn modelId="{6A75A002-32FE-4DA9-952A-F4543EF4D318}" type="presParOf" srcId="{03E92736-54DA-457A-9665-9EDB9110256F}" destId="{B5624C8B-143E-4FF4-B8CF-EE61F8287850}" srcOrd="1" destOrd="0" presId="urn:microsoft.com/office/officeart/2008/layout/HalfCircleOrganizationChart"/>
    <dgm:cxn modelId="{7C17426E-5AC5-4614-BCFD-F3073626FA62}" type="presParOf" srcId="{03E92736-54DA-457A-9665-9EDB9110256F}" destId="{F4AF0D79-A3AD-48CD-B9B4-5AEB15272EE9}" srcOrd="2" destOrd="0" presId="urn:microsoft.com/office/officeart/2008/layout/HalfCircleOrganizationChart"/>
    <dgm:cxn modelId="{59BCDBA6-FA0C-4598-8A14-722B07B17361}" type="presParOf" srcId="{03E92736-54DA-457A-9665-9EDB9110256F}" destId="{5018C992-C74A-4386-A7FF-B7F60F9DD8FD}" srcOrd="3" destOrd="0" presId="urn:microsoft.com/office/officeart/2008/layout/HalfCircleOrganizationChart"/>
    <dgm:cxn modelId="{8614E0C6-C8F6-4F10-A59C-E65D2484A539}" type="presParOf" srcId="{69D516B1-F7E6-4235-B964-C9F6E9491225}" destId="{765FF441-C00A-4487-8D93-FF6B0F47301E}" srcOrd="1" destOrd="0" presId="urn:microsoft.com/office/officeart/2008/layout/HalfCircleOrganizationChart"/>
    <dgm:cxn modelId="{4BEFE182-F9A9-44C9-A389-CC9682C93A4A}" type="presParOf" srcId="{69D516B1-F7E6-4235-B964-C9F6E9491225}" destId="{D414981D-9BA7-4A2F-B80E-EFAFE5F1194A}" srcOrd="2" destOrd="0" presId="urn:microsoft.com/office/officeart/2008/layout/HalfCircleOrganizationChart"/>
    <dgm:cxn modelId="{481C2750-4B72-45E8-8E55-F6F9B21D8724}" type="presParOf" srcId="{6BAC63C4-714E-4CF6-88A5-07AC79D0D7A3}" destId="{900F9621-A935-4220-949A-64EFFE60F1B1}" srcOrd="6" destOrd="0" presId="urn:microsoft.com/office/officeart/2008/layout/HalfCircleOrganizationChart"/>
    <dgm:cxn modelId="{CAB569EF-6FB6-4A38-93A1-9E77D80E48A0}" type="presParOf" srcId="{6BAC63C4-714E-4CF6-88A5-07AC79D0D7A3}" destId="{704D55E7-E904-4E81-8DF1-9A6DE545D75F}" srcOrd="7" destOrd="0" presId="urn:microsoft.com/office/officeart/2008/layout/HalfCircleOrganizationChart"/>
    <dgm:cxn modelId="{D20FE04C-F7EA-46F1-8F50-852CB88FA1C1}" type="presParOf" srcId="{704D55E7-E904-4E81-8DF1-9A6DE545D75F}" destId="{EDB46CF1-704C-4194-BBBA-BD76A4C67E19}" srcOrd="0" destOrd="0" presId="urn:microsoft.com/office/officeart/2008/layout/HalfCircleOrganizationChart"/>
    <dgm:cxn modelId="{2DAB582F-DA25-49AD-B65C-F684504564B4}" type="presParOf" srcId="{EDB46CF1-704C-4194-BBBA-BD76A4C67E19}" destId="{1993E1CE-60FF-4875-A80E-D90C78936E30}" srcOrd="0" destOrd="0" presId="urn:microsoft.com/office/officeart/2008/layout/HalfCircleOrganizationChart"/>
    <dgm:cxn modelId="{7A85FBEF-658F-4B83-8645-3B3EA1F8BF1A}" type="presParOf" srcId="{EDB46CF1-704C-4194-BBBA-BD76A4C67E19}" destId="{51EB3872-1A02-49B2-A8D8-7A68C4A380A2}" srcOrd="1" destOrd="0" presId="urn:microsoft.com/office/officeart/2008/layout/HalfCircleOrganizationChart"/>
    <dgm:cxn modelId="{6A42394C-0050-40D7-A471-B97591E57853}" type="presParOf" srcId="{EDB46CF1-704C-4194-BBBA-BD76A4C67E19}" destId="{56E6282D-E3AA-4C22-AF22-5E3885508ACD}" srcOrd="2" destOrd="0" presId="urn:microsoft.com/office/officeart/2008/layout/HalfCircleOrganizationChart"/>
    <dgm:cxn modelId="{71CC0FBE-2E95-42A3-BB16-C6B56B2D3C76}" type="presParOf" srcId="{EDB46CF1-704C-4194-BBBA-BD76A4C67E19}" destId="{69312561-A986-42C1-9935-09BFD1CC45DF}" srcOrd="3" destOrd="0" presId="urn:microsoft.com/office/officeart/2008/layout/HalfCircleOrganizationChart"/>
    <dgm:cxn modelId="{FD9539CD-6FF3-4495-BA79-66A55AFE65FA}" type="presParOf" srcId="{704D55E7-E904-4E81-8DF1-9A6DE545D75F}" destId="{2F433290-0EE7-40C2-B410-12E7CC56AE73}" srcOrd="1" destOrd="0" presId="urn:microsoft.com/office/officeart/2008/layout/HalfCircleOrganizationChart"/>
    <dgm:cxn modelId="{B520D21E-D43D-4CA4-9C7E-98AB2773121F}" type="presParOf" srcId="{704D55E7-E904-4E81-8DF1-9A6DE545D75F}" destId="{B6881BDD-73EE-4504-947B-ACBC1F917BAA}" srcOrd="2" destOrd="0" presId="urn:microsoft.com/office/officeart/2008/layout/HalfCircleOrganizationChart"/>
    <dgm:cxn modelId="{21A2114C-C4E1-44DE-931F-3D88DF0B1A44}" type="presParOf" srcId="{BAEEBA24-A00D-4D2F-A1BD-9194A7118B51}" destId="{06C017C0-520D-4FC5-9667-1ADFF23D779E}" srcOrd="2" destOrd="0" presId="urn:microsoft.com/office/officeart/2008/layout/HalfCircleOrganizationChart"/>
    <dgm:cxn modelId="{4F9B58B9-1C4A-4B05-8009-193C47E7099F}" type="presParOf" srcId="{606E4A4E-4AD2-489D-AA4B-AC771F22A722}" destId="{B138DCDB-FA51-402A-BF69-B69235453A7F}" srcOrd="10" destOrd="0" presId="urn:microsoft.com/office/officeart/2008/layout/HalfCircleOrganizationChart"/>
    <dgm:cxn modelId="{60B2FB76-B5A2-4E6F-9569-55BACBFEEF3F}" type="presParOf" srcId="{606E4A4E-4AD2-489D-AA4B-AC771F22A722}" destId="{9785A211-A033-4107-942E-2523F1FACF1E}" srcOrd="11" destOrd="0" presId="urn:microsoft.com/office/officeart/2008/layout/HalfCircleOrganizationChart"/>
    <dgm:cxn modelId="{A646726B-A74B-404E-940F-1DD5FDC4D365}" type="presParOf" srcId="{9785A211-A033-4107-942E-2523F1FACF1E}" destId="{7D82E2DF-4893-4BC8-A30F-AB1D1F3647B6}" srcOrd="0" destOrd="0" presId="urn:microsoft.com/office/officeart/2008/layout/HalfCircleOrganizationChart"/>
    <dgm:cxn modelId="{4A84440D-2ACC-402C-9C9F-01436C472061}" type="presParOf" srcId="{7D82E2DF-4893-4BC8-A30F-AB1D1F3647B6}" destId="{7FC2283A-B41A-42C8-8A43-334EBEF98208}" srcOrd="0" destOrd="0" presId="urn:microsoft.com/office/officeart/2008/layout/HalfCircleOrganizationChart"/>
    <dgm:cxn modelId="{39A8ACB7-B3E0-4B70-A8B6-BEB67FDDDEF7}" type="presParOf" srcId="{7D82E2DF-4893-4BC8-A30F-AB1D1F3647B6}" destId="{B74677CA-E643-4E73-89F5-8DE78C5F483D}" srcOrd="1" destOrd="0" presId="urn:microsoft.com/office/officeart/2008/layout/HalfCircleOrganizationChart"/>
    <dgm:cxn modelId="{7C404AC0-F232-4DF0-9154-A73745094C92}" type="presParOf" srcId="{7D82E2DF-4893-4BC8-A30F-AB1D1F3647B6}" destId="{174EE70C-C763-4E5B-A273-6F359455CD92}" srcOrd="2" destOrd="0" presId="urn:microsoft.com/office/officeart/2008/layout/HalfCircleOrganizationChart"/>
    <dgm:cxn modelId="{4A93EC7E-F396-4370-90A4-E61091E8471A}" type="presParOf" srcId="{7D82E2DF-4893-4BC8-A30F-AB1D1F3647B6}" destId="{86E434C7-3A9B-4A73-8A31-1AFE63B620F8}" srcOrd="3" destOrd="0" presId="urn:microsoft.com/office/officeart/2008/layout/HalfCircleOrganizationChart"/>
    <dgm:cxn modelId="{E6799E69-7DB8-4C77-B1CE-6FA8551C64CD}" type="presParOf" srcId="{9785A211-A033-4107-942E-2523F1FACF1E}" destId="{62D2302C-BB62-4525-A61A-27D07E2B0D73}" srcOrd="1" destOrd="0" presId="urn:microsoft.com/office/officeart/2008/layout/HalfCircleOrganizationChart"/>
    <dgm:cxn modelId="{2EE75C35-0839-47FD-9EDC-7422AB9E05F6}" type="presParOf" srcId="{62D2302C-BB62-4525-A61A-27D07E2B0D73}" destId="{10C65DC1-12CC-49D7-B452-859BD4EA4944}" srcOrd="0" destOrd="0" presId="urn:microsoft.com/office/officeart/2008/layout/HalfCircleOrganizationChart"/>
    <dgm:cxn modelId="{DAD690CB-DAB9-4125-9B81-3CB63C098884}" type="presParOf" srcId="{62D2302C-BB62-4525-A61A-27D07E2B0D73}" destId="{04B38293-9AFC-4114-8C33-FEAD17C04275}" srcOrd="1" destOrd="0" presId="urn:microsoft.com/office/officeart/2008/layout/HalfCircleOrganizationChart"/>
    <dgm:cxn modelId="{4940814F-2272-4871-A3E9-08A02E27E926}" type="presParOf" srcId="{04B38293-9AFC-4114-8C33-FEAD17C04275}" destId="{260982BF-ED81-4B60-A874-EB9C81BEDE18}" srcOrd="0" destOrd="0" presId="urn:microsoft.com/office/officeart/2008/layout/HalfCircleOrganizationChart"/>
    <dgm:cxn modelId="{45CC64F1-296C-4BA9-B90F-2D520176173C}" type="presParOf" srcId="{260982BF-ED81-4B60-A874-EB9C81BEDE18}" destId="{EE339EF8-25FF-4774-9EC4-CC8CE0239A58}" srcOrd="0" destOrd="0" presId="urn:microsoft.com/office/officeart/2008/layout/HalfCircleOrganizationChart"/>
    <dgm:cxn modelId="{AE93DE17-68C9-4949-B8EC-95F408A48A57}" type="presParOf" srcId="{260982BF-ED81-4B60-A874-EB9C81BEDE18}" destId="{6CBAA34D-8C1E-4CBD-8245-7CF2CACF60AE}" srcOrd="1" destOrd="0" presId="urn:microsoft.com/office/officeart/2008/layout/HalfCircleOrganizationChart"/>
    <dgm:cxn modelId="{3E1CD685-B7CF-4DB2-83E9-BF34ABDD45A9}" type="presParOf" srcId="{260982BF-ED81-4B60-A874-EB9C81BEDE18}" destId="{23AFD801-789D-4A44-A2EB-390A6E658825}" srcOrd="2" destOrd="0" presId="urn:microsoft.com/office/officeart/2008/layout/HalfCircleOrganizationChart"/>
    <dgm:cxn modelId="{4C5D8109-BC86-49C0-9A29-002351A7324C}" type="presParOf" srcId="{260982BF-ED81-4B60-A874-EB9C81BEDE18}" destId="{29274CC3-B540-4B00-8F56-C6A22FC18C6B}" srcOrd="3" destOrd="0" presId="urn:microsoft.com/office/officeart/2008/layout/HalfCircleOrganizationChart"/>
    <dgm:cxn modelId="{BA1C90E4-3E32-4BC5-8CD8-1A22F0FF95E3}" type="presParOf" srcId="{04B38293-9AFC-4114-8C33-FEAD17C04275}" destId="{8B98EC5C-8755-4D3A-9C50-E983A8E70495}" srcOrd="1" destOrd="0" presId="urn:microsoft.com/office/officeart/2008/layout/HalfCircleOrganizationChart"/>
    <dgm:cxn modelId="{855829C5-1AE4-44E9-BD86-29226A4D98F1}" type="presParOf" srcId="{04B38293-9AFC-4114-8C33-FEAD17C04275}" destId="{00D58877-532F-4FC9-AF2B-E074658E9B0B}" srcOrd="2" destOrd="0" presId="urn:microsoft.com/office/officeart/2008/layout/HalfCircleOrganizationChart"/>
    <dgm:cxn modelId="{9117FB36-B305-4C20-8219-7795170D2692}" type="presParOf" srcId="{62D2302C-BB62-4525-A61A-27D07E2B0D73}" destId="{2FF4B846-98F7-4EE1-954C-A2FCF8DDD3F8}" srcOrd="2" destOrd="0" presId="urn:microsoft.com/office/officeart/2008/layout/HalfCircleOrganizationChart"/>
    <dgm:cxn modelId="{8E823B9B-D2E5-4C22-BAE9-7528DB5076C7}" type="presParOf" srcId="{62D2302C-BB62-4525-A61A-27D07E2B0D73}" destId="{DAE9BFF4-BB2F-483C-8CB1-75E9DF5F10B3}" srcOrd="3" destOrd="0" presId="urn:microsoft.com/office/officeart/2008/layout/HalfCircleOrganizationChart"/>
    <dgm:cxn modelId="{83CC5BA8-072C-46A1-A5B1-DFAC0A829DDC}" type="presParOf" srcId="{DAE9BFF4-BB2F-483C-8CB1-75E9DF5F10B3}" destId="{F039887F-6D3F-4C7A-ACBE-89919AFD3A19}" srcOrd="0" destOrd="0" presId="urn:microsoft.com/office/officeart/2008/layout/HalfCircleOrganizationChart"/>
    <dgm:cxn modelId="{93DF0E17-7D95-449C-B649-A0CB4306D9FF}" type="presParOf" srcId="{F039887F-6D3F-4C7A-ACBE-89919AFD3A19}" destId="{91B31DCF-1FF8-4858-8DCF-168B327CEBAA}" srcOrd="0" destOrd="0" presId="urn:microsoft.com/office/officeart/2008/layout/HalfCircleOrganizationChart"/>
    <dgm:cxn modelId="{FBDE456B-E26D-4418-BAFD-D7C0E928E728}" type="presParOf" srcId="{F039887F-6D3F-4C7A-ACBE-89919AFD3A19}" destId="{31E399C8-C73F-4A80-8C76-E40CF0F0132E}" srcOrd="1" destOrd="0" presId="urn:microsoft.com/office/officeart/2008/layout/HalfCircleOrganizationChart"/>
    <dgm:cxn modelId="{274C12DF-D269-4D67-BAE1-C87E3781987B}" type="presParOf" srcId="{F039887F-6D3F-4C7A-ACBE-89919AFD3A19}" destId="{9FEBFCBB-14D0-4C0E-A413-4FE391CE6C63}" srcOrd="2" destOrd="0" presId="urn:microsoft.com/office/officeart/2008/layout/HalfCircleOrganizationChart"/>
    <dgm:cxn modelId="{8DCDC3D2-2972-4442-A0DD-8F2679E50A35}" type="presParOf" srcId="{F039887F-6D3F-4C7A-ACBE-89919AFD3A19}" destId="{E884FE50-4A7F-4481-9E7E-01CAB90AA320}" srcOrd="3" destOrd="0" presId="urn:microsoft.com/office/officeart/2008/layout/HalfCircleOrganizationChart"/>
    <dgm:cxn modelId="{31D2AA23-7BAD-4FFF-BF10-478492DCF026}" type="presParOf" srcId="{DAE9BFF4-BB2F-483C-8CB1-75E9DF5F10B3}" destId="{FDC7AE6E-5E5D-409F-AF74-13583394F1E6}" srcOrd="1" destOrd="0" presId="urn:microsoft.com/office/officeart/2008/layout/HalfCircleOrganizationChart"/>
    <dgm:cxn modelId="{D9A07286-3636-4CD5-B6CF-FE8DF1B91083}" type="presParOf" srcId="{DAE9BFF4-BB2F-483C-8CB1-75E9DF5F10B3}" destId="{86C898EA-4F97-42E2-BFB1-1F1C050C191F}" srcOrd="2" destOrd="0" presId="urn:microsoft.com/office/officeart/2008/layout/HalfCircleOrganizationChart"/>
    <dgm:cxn modelId="{7393BCE2-BF32-4DFE-B46C-7B687F5FB893}" type="presParOf" srcId="{62D2302C-BB62-4525-A61A-27D07E2B0D73}" destId="{1265D9B2-5FEB-40C7-B79A-F7F437DCEAF7}" srcOrd="4" destOrd="0" presId="urn:microsoft.com/office/officeart/2008/layout/HalfCircleOrganizationChart"/>
    <dgm:cxn modelId="{BD3C4598-6BDB-4F3D-BE03-8099A09533F3}" type="presParOf" srcId="{62D2302C-BB62-4525-A61A-27D07E2B0D73}" destId="{A1F55257-6B0B-48AA-9418-BF6E29A7D9BC}" srcOrd="5" destOrd="0" presId="urn:microsoft.com/office/officeart/2008/layout/HalfCircleOrganizationChart"/>
    <dgm:cxn modelId="{E4E78437-A89C-4E6A-8F78-B5EB2891BA13}" type="presParOf" srcId="{A1F55257-6B0B-48AA-9418-BF6E29A7D9BC}" destId="{BC23F630-7FD2-41CA-BA7F-69DB9395E3E7}" srcOrd="0" destOrd="0" presId="urn:microsoft.com/office/officeart/2008/layout/HalfCircleOrganizationChart"/>
    <dgm:cxn modelId="{B1EF102B-1435-4C24-9CB6-1EE7A8B17B46}" type="presParOf" srcId="{BC23F630-7FD2-41CA-BA7F-69DB9395E3E7}" destId="{706A757C-C9C2-4A69-A114-001BC7B99FF1}" srcOrd="0" destOrd="0" presId="urn:microsoft.com/office/officeart/2008/layout/HalfCircleOrganizationChart"/>
    <dgm:cxn modelId="{F2D68CB6-D6D5-4485-8464-EADFC3DA1185}" type="presParOf" srcId="{BC23F630-7FD2-41CA-BA7F-69DB9395E3E7}" destId="{50F36FBE-53E1-485B-B962-2E53E3C29F92}" srcOrd="1" destOrd="0" presId="urn:microsoft.com/office/officeart/2008/layout/HalfCircleOrganizationChart"/>
    <dgm:cxn modelId="{13074AB5-D350-467E-B265-9B14781E27EC}" type="presParOf" srcId="{BC23F630-7FD2-41CA-BA7F-69DB9395E3E7}" destId="{C04317CF-1DEF-401B-88DB-CDDA4AAFE25F}" srcOrd="2" destOrd="0" presId="urn:microsoft.com/office/officeart/2008/layout/HalfCircleOrganizationChart"/>
    <dgm:cxn modelId="{C69A80B6-46F1-46C2-A145-F8E670F780D5}" type="presParOf" srcId="{BC23F630-7FD2-41CA-BA7F-69DB9395E3E7}" destId="{5FDC028A-1827-4E69-9AE6-0600ED335EB9}" srcOrd="3" destOrd="0" presId="urn:microsoft.com/office/officeart/2008/layout/HalfCircleOrganizationChart"/>
    <dgm:cxn modelId="{9DCB3D8B-CE62-426A-897B-8BBA2D5053A0}" type="presParOf" srcId="{A1F55257-6B0B-48AA-9418-BF6E29A7D9BC}" destId="{C058165D-6307-4C7B-A50C-1C0659AA8710}" srcOrd="1" destOrd="0" presId="urn:microsoft.com/office/officeart/2008/layout/HalfCircleOrganizationChart"/>
    <dgm:cxn modelId="{513732D7-66BC-435D-B2E9-AC29853F5533}" type="presParOf" srcId="{A1F55257-6B0B-48AA-9418-BF6E29A7D9BC}" destId="{72CB750A-710C-462C-A2D0-0C256226466D}" srcOrd="2" destOrd="0" presId="urn:microsoft.com/office/officeart/2008/layout/HalfCircleOrganizationChart"/>
    <dgm:cxn modelId="{9A21E467-6D3B-4E03-A235-0AEF51159B0B}" type="presParOf" srcId="{62D2302C-BB62-4525-A61A-27D07E2B0D73}" destId="{934E6E0E-BD8D-4A27-B49E-B42BE62884D0}" srcOrd="6" destOrd="0" presId="urn:microsoft.com/office/officeart/2008/layout/HalfCircleOrganizationChart"/>
    <dgm:cxn modelId="{B127B4A1-401F-445C-9B78-9490D99798F6}" type="presParOf" srcId="{62D2302C-BB62-4525-A61A-27D07E2B0D73}" destId="{F6B22F04-DDE6-4629-B179-87418DD7C4F2}" srcOrd="7" destOrd="0" presId="urn:microsoft.com/office/officeart/2008/layout/HalfCircleOrganizationChart"/>
    <dgm:cxn modelId="{BDAAF8A5-7912-49B5-8EA4-172622674658}" type="presParOf" srcId="{F6B22F04-DDE6-4629-B179-87418DD7C4F2}" destId="{64154C43-A54D-44E1-A04C-3A6212351E5D}" srcOrd="0" destOrd="0" presId="urn:microsoft.com/office/officeart/2008/layout/HalfCircleOrganizationChart"/>
    <dgm:cxn modelId="{BEF27B9B-13CE-4E76-BBC0-6E1D1303232A}" type="presParOf" srcId="{64154C43-A54D-44E1-A04C-3A6212351E5D}" destId="{B059416F-C60D-4015-8E44-21B2B26461F0}" srcOrd="0" destOrd="0" presId="urn:microsoft.com/office/officeart/2008/layout/HalfCircleOrganizationChart"/>
    <dgm:cxn modelId="{B7434821-866D-4495-AFDE-41949217519D}" type="presParOf" srcId="{64154C43-A54D-44E1-A04C-3A6212351E5D}" destId="{53282556-5B1D-467C-8AC3-1916AF6502B3}" srcOrd="1" destOrd="0" presId="urn:microsoft.com/office/officeart/2008/layout/HalfCircleOrganizationChart"/>
    <dgm:cxn modelId="{9BA257E3-3FAD-4DAE-A35B-38DA36F5404D}" type="presParOf" srcId="{64154C43-A54D-44E1-A04C-3A6212351E5D}" destId="{49D76FCF-FDE6-4B9F-85EA-E559D5BDD3EC}" srcOrd="2" destOrd="0" presId="urn:microsoft.com/office/officeart/2008/layout/HalfCircleOrganizationChart"/>
    <dgm:cxn modelId="{DF9CD961-8C08-4BD9-A86C-09F926BA70F5}" type="presParOf" srcId="{64154C43-A54D-44E1-A04C-3A6212351E5D}" destId="{EEE15219-F5BA-4EDA-8AF0-3FD385F3B7F1}" srcOrd="3" destOrd="0" presId="urn:microsoft.com/office/officeart/2008/layout/HalfCircleOrganizationChart"/>
    <dgm:cxn modelId="{4A2F5229-76C6-4E07-8639-1E905B7B06A7}" type="presParOf" srcId="{F6B22F04-DDE6-4629-B179-87418DD7C4F2}" destId="{9859A5EB-ACDA-41ED-8C51-B5DC7D8EBE35}" srcOrd="1" destOrd="0" presId="urn:microsoft.com/office/officeart/2008/layout/HalfCircleOrganizationChart"/>
    <dgm:cxn modelId="{75DED1CD-3CCF-47EE-8C9A-FF2E9CA3A2D2}" type="presParOf" srcId="{F6B22F04-DDE6-4629-B179-87418DD7C4F2}" destId="{0D219D39-7E12-4565-B5FA-ABCEFEE60951}" srcOrd="2" destOrd="0" presId="urn:microsoft.com/office/officeart/2008/layout/HalfCircleOrganizationChart"/>
    <dgm:cxn modelId="{95850728-0054-4DF5-87C2-1B2B7A69BFDB}" type="presParOf" srcId="{9785A211-A033-4107-942E-2523F1FACF1E}" destId="{D6F480C3-5524-4ECE-83F0-0DB6D69D1BA5}" srcOrd="2" destOrd="0" presId="urn:microsoft.com/office/officeart/2008/layout/HalfCircleOrganizationChart"/>
    <dgm:cxn modelId="{72812F33-8930-4D44-AAED-ACC459FF26BF}" type="presParOf" srcId="{606E4A4E-4AD2-489D-AA4B-AC771F22A722}" destId="{9EF1B090-18F3-4DE9-B9B1-E20AEE53E882}" srcOrd="12" destOrd="0" presId="urn:microsoft.com/office/officeart/2008/layout/HalfCircleOrganizationChart"/>
    <dgm:cxn modelId="{5FC8A9FC-B5E5-4257-AD0B-E94680F921D1}" type="presParOf" srcId="{606E4A4E-4AD2-489D-AA4B-AC771F22A722}" destId="{63125D17-B2C4-4348-8D0A-CEBF2EEF5EE5}" srcOrd="13" destOrd="0" presId="urn:microsoft.com/office/officeart/2008/layout/HalfCircleOrganizationChart"/>
    <dgm:cxn modelId="{0093F642-0928-408E-AE5D-7B99187D8C05}" type="presParOf" srcId="{63125D17-B2C4-4348-8D0A-CEBF2EEF5EE5}" destId="{0C32F08C-B370-4281-817F-FA4D2BFE0854}" srcOrd="0" destOrd="0" presId="urn:microsoft.com/office/officeart/2008/layout/HalfCircleOrganizationChart"/>
    <dgm:cxn modelId="{796737CC-D8EA-49A9-B417-5C1E1FB58F67}" type="presParOf" srcId="{0C32F08C-B370-4281-817F-FA4D2BFE0854}" destId="{4B81F71F-C9DC-461F-BD72-F9416FEFABC6}" srcOrd="0" destOrd="0" presId="urn:microsoft.com/office/officeart/2008/layout/HalfCircleOrganizationChart"/>
    <dgm:cxn modelId="{52DD634E-0682-4AEC-A8F8-8CB50A4EA12E}" type="presParOf" srcId="{0C32F08C-B370-4281-817F-FA4D2BFE0854}" destId="{AF601674-3092-477A-A0F1-94082E559AB0}" srcOrd="1" destOrd="0" presId="urn:microsoft.com/office/officeart/2008/layout/HalfCircleOrganizationChart"/>
    <dgm:cxn modelId="{A88FE889-F34E-4BBF-B45C-0CF65A530125}" type="presParOf" srcId="{0C32F08C-B370-4281-817F-FA4D2BFE0854}" destId="{99C468B2-8A57-4ED5-836D-95F49C71C671}" srcOrd="2" destOrd="0" presId="urn:microsoft.com/office/officeart/2008/layout/HalfCircleOrganizationChart"/>
    <dgm:cxn modelId="{AA7B1267-4ABC-4F64-95A9-E31ACFC75363}" type="presParOf" srcId="{0C32F08C-B370-4281-817F-FA4D2BFE0854}" destId="{3E4BC3C3-0BC7-4E3A-ADA9-FADEC322E47D}" srcOrd="3" destOrd="0" presId="urn:microsoft.com/office/officeart/2008/layout/HalfCircleOrganizationChart"/>
    <dgm:cxn modelId="{EBC6DE4F-82B3-434E-B6C2-0A071741F469}" type="presParOf" srcId="{63125D17-B2C4-4348-8D0A-CEBF2EEF5EE5}" destId="{46147493-FD31-44AF-B646-CBC989DE99B7}" srcOrd="1" destOrd="0" presId="urn:microsoft.com/office/officeart/2008/layout/HalfCircleOrganizationChart"/>
    <dgm:cxn modelId="{8F524565-B14D-4B5B-AF70-B399FB7DF2DB}" type="presParOf" srcId="{63125D17-B2C4-4348-8D0A-CEBF2EEF5EE5}" destId="{BA1446BB-3D53-4CCC-8401-FF5F52241779}" srcOrd="2" destOrd="0" presId="urn:microsoft.com/office/officeart/2008/layout/HalfCircleOrganizationChart"/>
    <dgm:cxn modelId="{BD828C13-5E20-41FC-AAF1-954141046832}" type="presParOf" srcId="{FA8E905A-ECFF-4165-86B3-189CFC669F84}" destId="{D0754D0F-5953-47CD-9767-12AF4BD27E4A}" srcOrd="2" destOrd="0" presId="urn:microsoft.com/office/officeart/2008/layout/HalfCircleOrganization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1B090-18F3-4DE9-B9B1-E20AEE53E882}">
      <dsp:nvSpPr>
        <dsp:cNvPr id="0" name=""/>
        <dsp:cNvSpPr/>
      </dsp:nvSpPr>
      <dsp:spPr>
        <a:xfrm>
          <a:off x="2868126" y="1466345"/>
          <a:ext cx="2615919" cy="419441"/>
        </a:xfrm>
        <a:custGeom>
          <a:avLst/>
          <a:gdLst/>
          <a:ahLst/>
          <a:cxnLst/>
          <a:rect l="0" t="0" r="0" b="0"/>
          <a:pathLst>
            <a:path>
              <a:moveTo>
                <a:pt x="0" y="0"/>
              </a:moveTo>
              <a:lnTo>
                <a:pt x="0" y="345257"/>
              </a:lnTo>
              <a:lnTo>
                <a:pt x="2615919" y="345257"/>
              </a:lnTo>
              <a:lnTo>
                <a:pt x="2615919" y="41944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34E6E0E-BD8D-4A27-B49E-B42BE62884D0}">
      <dsp:nvSpPr>
        <dsp:cNvPr id="0" name=""/>
        <dsp:cNvSpPr/>
      </dsp:nvSpPr>
      <dsp:spPr>
        <a:xfrm>
          <a:off x="4629168" y="2239042"/>
          <a:ext cx="324994" cy="1716820"/>
        </a:xfrm>
        <a:custGeom>
          <a:avLst/>
          <a:gdLst/>
          <a:ahLst/>
          <a:cxnLst/>
          <a:rect l="0" t="0" r="0" b="0"/>
          <a:pathLst>
            <a:path>
              <a:moveTo>
                <a:pt x="0" y="0"/>
              </a:moveTo>
              <a:lnTo>
                <a:pt x="0" y="1716820"/>
              </a:lnTo>
              <a:lnTo>
                <a:pt x="324994" y="171682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265D9B2-5FEB-40C7-B79A-F7F437DCEAF7}">
      <dsp:nvSpPr>
        <dsp:cNvPr id="0" name=""/>
        <dsp:cNvSpPr/>
      </dsp:nvSpPr>
      <dsp:spPr>
        <a:xfrm>
          <a:off x="4629168" y="2239042"/>
          <a:ext cx="324994" cy="1215198"/>
        </a:xfrm>
        <a:custGeom>
          <a:avLst/>
          <a:gdLst/>
          <a:ahLst/>
          <a:cxnLst/>
          <a:rect l="0" t="0" r="0" b="0"/>
          <a:pathLst>
            <a:path>
              <a:moveTo>
                <a:pt x="0" y="0"/>
              </a:moveTo>
              <a:lnTo>
                <a:pt x="0" y="1215198"/>
              </a:lnTo>
              <a:lnTo>
                <a:pt x="324994" y="121519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FF4B846-98F7-4EE1-954C-A2FCF8DDD3F8}">
      <dsp:nvSpPr>
        <dsp:cNvPr id="0" name=""/>
        <dsp:cNvSpPr/>
      </dsp:nvSpPr>
      <dsp:spPr>
        <a:xfrm>
          <a:off x="4629168" y="2239042"/>
          <a:ext cx="324994" cy="713575"/>
        </a:xfrm>
        <a:custGeom>
          <a:avLst/>
          <a:gdLst/>
          <a:ahLst/>
          <a:cxnLst/>
          <a:rect l="0" t="0" r="0" b="0"/>
          <a:pathLst>
            <a:path>
              <a:moveTo>
                <a:pt x="0" y="0"/>
              </a:moveTo>
              <a:lnTo>
                <a:pt x="0" y="713575"/>
              </a:lnTo>
              <a:lnTo>
                <a:pt x="324994" y="71357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0C65DC1-12CC-49D7-B452-859BD4EA4944}">
      <dsp:nvSpPr>
        <dsp:cNvPr id="0" name=""/>
        <dsp:cNvSpPr/>
      </dsp:nvSpPr>
      <dsp:spPr>
        <a:xfrm>
          <a:off x="4629168" y="2239042"/>
          <a:ext cx="324994" cy="211953"/>
        </a:xfrm>
        <a:custGeom>
          <a:avLst/>
          <a:gdLst/>
          <a:ahLst/>
          <a:cxnLst/>
          <a:rect l="0" t="0" r="0" b="0"/>
          <a:pathLst>
            <a:path>
              <a:moveTo>
                <a:pt x="0" y="0"/>
              </a:moveTo>
              <a:lnTo>
                <a:pt x="0" y="211953"/>
              </a:lnTo>
              <a:lnTo>
                <a:pt x="324994" y="2119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38DCDB-FA51-402A-BF69-B69235453A7F}">
      <dsp:nvSpPr>
        <dsp:cNvPr id="0" name=""/>
        <dsp:cNvSpPr/>
      </dsp:nvSpPr>
      <dsp:spPr>
        <a:xfrm>
          <a:off x="2868126" y="1466345"/>
          <a:ext cx="1761041" cy="419441"/>
        </a:xfrm>
        <a:custGeom>
          <a:avLst/>
          <a:gdLst/>
          <a:ahLst/>
          <a:cxnLst/>
          <a:rect l="0" t="0" r="0" b="0"/>
          <a:pathLst>
            <a:path>
              <a:moveTo>
                <a:pt x="0" y="0"/>
              </a:moveTo>
              <a:lnTo>
                <a:pt x="0" y="345257"/>
              </a:lnTo>
              <a:lnTo>
                <a:pt x="1761041" y="345257"/>
              </a:lnTo>
              <a:lnTo>
                <a:pt x="1761041" y="41944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00F9621-A935-4220-949A-64EFFE60F1B1}">
      <dsp:nvSpPr>
        <dsp:cNvPr id="0" name=""/>
        <dsp:cNvSpPr/>
      </dsp:nvSpPr>
      <dsp:spPr>
        <a:xfrm>
          <a:off x="3774290" y="2239042"/>
          <a:ext cx="324994" cy="1716820"/>
        </a:xfrm>
        <a:custGeom>
          <a:avLst/>
          <a:gdLst/>
          <a:ahLst/>
          <a:cxnLst/>
          <a:rect l="0" t="0" r="0" b="0"/>
          <a:pathLst>
            <a:path>
              <a:moveTo>
                <a:pt x="0" y="0"/>
              </a:moveTo>
              <a:lnTo>
                <a:pt x="0" y="1716820"/>
              </a:lnTo>
              <a:lnTo>
                <a:pt x="324994" y="171682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981F77-9315-47AC-ADB9-15F641C86050}">
      <dsp:nvSpPr>
        <dsp:cNvPr id="0" name=""/>
        <dsp:cNvSpPr/>
      </dsp:nvSpPr>
      <dsp:spPr>
        <a:xfrm>
          <a:off x="3774290" y="2239042"/>
          <a:ext cx="324994" cy="1215198"/>
        </a:xfrm>
        <a:custGeom>
          <a:avLst/>
          <a:gdLst/>
          <a:ahLst/>
          <a:cxnLst/>
          <a:rect l="0" t="0" r="0" b="0"/>
          <a:pathLst>
            <a:path>
              <a:moveTo>
                <a:pt x="0" y="0"/>
              </a:moveTo>
              <a:lnTo>
                <a:pt x="0" y="1215198"/>
              </a:lnTo>
              <a:lnTo>
                <a:pt x="324994" y="121519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C9E409-3F2B-4D46-82B1-381047D5530F}">
      <dsp:nvSpPr>
        <dsp:cNvPr id="0" name=""/>
        <dsp:cNvSpPr/>
      </dsp:nvSpPr>
      <dsp:spPr>
        <a:xfrm>
          <a:off x="3774290" y="2239042"/>
          <a:ext cx="324994" cy="713575"/>
        </a:xfrm>
        <a:custGeom>
          <a:avLst/>
          <a:gdLst/>
          <a:ahLst/>
          <a:cxnLst/>
          <a:rect l="0" t="0" r="0" b="0"/>
          <a:pathLst>
            <a:path>
              <a:moveTo>
                <a:pt x="0" y="0"/>
              </a:moveTo>
              <a:lnTo>
                <a:pt x="0" y="713575"/>
              </a:lnTo>
              <a:lnTo>
                <a:pt x="324994" y="71357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F6A14B3-D3F2-4A9C-8C78-14905C7982DC}">
      <dsp:nvSpPr>
        <dsp:cNvPr id="0" name=""/>
        <dsp:cNvSpPr/>
      </dsp:nvSpPr>
      <dsp:spPr>
        <a:xfrm>
          <a:off x="3774290" y="2239042"/>
          <a:ext cx="324994" cy="211953"/>
        </a:xfrm>
        <a:custGeom>
          <a:avLst/>
          <a:gdLst/>
          <a:ahLst/>
          <a:cxnLst/>
          <a:rect l="0" t="0" r="0" b="0"/>
          <a:pathLst>
            <a:path>
              <a:moveTo>
                <a:pt x="0" y="0"/>
              </a:moveTo>
              <a:lnTo>
                <a:pt x="0" y="211953"/>
              </a:lnTo>
              <a:lnTo>
                <a:pt x="324994" y="2119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A69EDE-DD3E-4377-AF8C-5176AC93E4EC}">
      <dsp:nvSpPr>
        <dsp:cNvPr id="0" name=""/>
        <dsp:cNvSpPr/>
      </dsp:nvSpPr>
      <dsp:spPr>
        <a:xfrm>
          <a:off x="2868126" y="1466345"/>
          <a:ext cx="906163" cy="419441"/>
        </a:xfrm>
        <a:custGeom>
          <a:avLst/>
          <a:gdLst/>
          <a:ahLst/>
          <a:cxnLst/>
          <a:rect l="0" t="0" r="0" b="0"/>
          <a:pathLst>
            <a:path>
              <a:moveTo>
                <a:pt x="0" y="0"/>
              </a:moveTo>
              <a:lnTo>
                <a:pt x="0" y="345257"/>
              </a:lnTo>
              <a:lnTo>
                <a:pt x="906163" y="345257"/>
              </a:lnTo>
              <a:lnTo>
                <a:pt x="906163" y="41944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0BA933A-682A-466E-90DE-94D305DA84B8}">
      <dsp:nvSpPr>
        <dsp:cNvPr id="0" name=""/>
        <dsp:cNvSpPr/>
      </dsp:nvSpPr>
      <dsp:spPr>
        <a:xfrm>
          <a:off x="2919412" y="2239042"/>
          <a:ext cx="324994" cy="1716820"/>
        </a:xfrm>
        <a:custGeom>
          <a:avLst/>
          <a:gdLst/>
          <a:ahLst/>
          <a:cxnLst/>
          <a:rect l="0" t="0" r="0" b="0"/>
          <a:pathLst>
            <a:path>
              <a:moveTo>
                <a:pt x="0" y="0"/>
              </a:moveTo>
              <a:lnTo>
                <a:pt x="0" y="1716820"/>
              </a:lnTo>
              <a:lnTo>
                <a:pt x="324994" y="171682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286186-8156-496E-AA20-63D8321C4B9B}">
      <dsp:nvSpPr>
        <dsp:cNvPr id="0" name=""/>
        <dsp:cNvSpPr/>
      </dsp:nvSpPr>
      <dsp:spPr>
        <a:xfrm>
          <a:off x="2919412" y="2239042"/>
          <a:ext cx="324994" cy="1215198"/>
        </a:xfrm>
        <a:custGeom>
          <a:avLst/>
          <a:gdLst/>
          <a:ahLst/>
          <a:cxnLst/>
          <a:rect l="0" t="0" r="0" b="0"/>
          <a:pathLst>
            <a:path>
              <a:moveTo>
                <a:pt x="0" y="0"/>
              </a:moveTo>
              <a:lnTo>
                <a:pt x="0" y="1215198"/>
              </a:lnTo>
              <a:lnTo>
                <a:pt x="324994" y="121519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23A7A5-6A67-423A-B2BF-C64F8E9D2D9B}">
      <dsp:nvSpPr>
        <dsp:cNvPr id="0" name=""/>
        <dsp:cNvSpPr/>
      </dsp:nvSpPr>
      <dsp:spPr>
        <a:xfrm>
          <a:off x="2919412" y="2239042"/>
          <a:ext cx="324994" cy="713575"/>
        </a:xfrm>
        <a:custGeom>
          <a:avLst/>
          <a:gdLst/>
          <a:ahLst/>
          <a:cxnLst/>
          <a:rect l="0" t="0" r="0" b="0"/>
          <a:pathLst>
            <a:path>
              <a:moveTo>
                <a:pt x="0" y="0"/>
              </a:moveTo>
              <a:lnTo>
                <a:pt x="0" y="713575"/>
              </a:lnTo>
              <a:lnTo>
                <a:pt x="324994" y="71357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B5F25B-69B6-46FA-B627-7FF16DAA77E7}">
      <dsp:nvSpPr>
        <dsp:cNvPr id="0" name=""/>
        <dsp:cNvSpPr/>
      </dsp:nvSpPr>
      <dsp:spPr>
        <a:xfrm>
          <a:off x="2919412" y="2239042"/>
          <a:ext cx="324994" cy="211953"/>
        </a:xfrm>
        <a:custGeom>
          <a:avLst/>
          <a:gdLst/>
          <a:ahLst/>
          <a:cxnLst/>
          <a:rect l="0" t="0" r="0" b="0"/>
          <a:pathLst>
            <a:path>
              <a:moveTo>
                <a:pt x="0" y="0"/>
              </a:moveTo>
              <a:lnTo>
                <a:pt x="0" y="211953"/>
              </a:lnTo>
              <a:lnTo>
                <a:pt x="324994" y="2119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8C11821-1975-4FE4-8BB8-6583DAFB39C2}">
      <dsp:nvSpPr>
        <dsp:cNvPr id="0" name=""/>
        <dsp:cNvSpPr/>
      </dsp:nvSpPr>
      <dsp:spPr>
        <a:xfrm>
          <a:off x="2822406" y="1466345"/>
          <a:ext cx="91440" cy="419441"/>
        </a:xfrm>
        <a:custGeom>
          <a:avLst/>
          <a:gdLst/>
          <a:ahLst/>
          <a:cxnLst/>
          <a:rect l="0" t="0" r="0" b="0"/>
          <a:pathLst>
            <a:path>
              <a:moveTo>
                <a:pt x="45720" y="0"/>
              </a:moveTo>
              <a:lnTo>
                <a:pt x="45720" y="345257"/>
              </a:lnTo>
              <a:lnTo>
                <a:pt x="97005" y="345257"/>
              </a:lnTo>
              <a:lnTo>
                <a:pt x="97005" y="41944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D1443B-0C34-4DC6-B055-D7E154B4BA01}">
      <dsp:nvSpPr>
        <dsp:cNvPr id="0" name=""/>
        <dsp:cNvSpPr/>
      </dsp:nvSpPr>
      <dsp:spPr>
        <a:xfrm>
          <a:off x="2064534" y="2239042"/>
          <a:ext cx="324994" cy="1716820"/>
        </a:xfrm>
        <a:custGeom>
          <a:avLst/>
          <a:gdLst/>
          <a:ahLst/>
          <a:cxnLst/>
          <a:rect l="0" t="0" r="0" b="0"/>
          <a:pathLst>
            <a:path>
              <a:moveTo>
                <a:pt x="0" y="0"/>
              </a:moveTo>
              <a:lnTo>
                <a:pt x="0" y="1716820"/>
              </a:lnTo>
              <a:lnTo>
                <a:pt x="324994" y="171682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1A25F0-6C14-4559-8749-1CA4D1F4D39A}">
      <dsp:nvSpPr>
        <dsp:cNvPr id="0" name=""/>
        <dsp:cNvSpPr/>
      </dsp:nvSpPr>
      <dsp:spPr>
        <a:xfrm>
          <a:off x="2064534" y="2239042"/>
          <a:ext cx="324994" cy="1215198"/>
        </a:xfrm>
        <a:custGeom>
          <a:avLst/>
          <a:gdLst/>
          <a:ahLst/>
          <a:cxnLst/>
          <a:rect l="0" t="0" r="0" b="0"/>
          <a:pathLst>
            <a:path>
              <a:moveTo>
                <a:pt x="0" y="0"/>
              </a:moveTo>
              <a:lnTo>
                <a:pt x="0" y="1215198"/>
              </a:lnTo>
              <a:lnTo>
                <a:pt x="324994" y="121519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C9BA1A2-DB12-489C-A89D-A536DC7BD70B}">
      <dsp:nvSpPr>
        <dsp:cNvPr id="0" name=""/>
        <dsp:cNvSpPr/>
      </dsp:nvSpPr>
      <dsp:spPr>
        <a:xfrm>
          <a:off x="2064534" y="2239042"/>
          <a:ext cx="324994" cy="713575"/>
        </a:xfrm>
        <a:custGeom>
          <a:avLst/>
          <a:gdLst/>
          <a:ahLst/>
          <a:cxnLst/>
          <a:rect l="0" t="0" r="0" b="0"/>
          <a:pathLst>
            <a:path>
              <a:moveTo>
                <a:pt x="0" y="0"/>
              </a:moveTo>
              <a:lnTo>
                <a:pt x="0" y="713575"/>
              </a:lnTo>
              <a:lnTo>
                <a:pt x="324994" y="71357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D7432C-C56C-47CB-8F71-00AB006E21C3}">
      <dsp:nvSpPr>
        <dsp:cNvPr id="0" name=""/>
        <dsp:cNvSpPr/>
      </dsp:nvSpPr>
      <dsp:spPr>
        <a:xfrm>
          <a:off x="2064534" y="2239042"/>
          <a:ext cx="324994" cy="211953"/>
        </a:xfrm>
        <a:custGeom>
          <a:avLst/>
          <a:gdLst/>
          <a:ahLst/>
          <a:cxnLst/>
          <a:rect l="0" t="0" r="0" b="0"/>
          <a:pathLst>
            <a:path>
              <a:moveTo>
                <a:pt x="0" y="0"/>
              </a:moveTo>
              <a:lnTo>
                <a:pt x="0" y="211953"/>
              </a:lnTo>
              <a:lnTo>
                <a:pt x="324994" y="2119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17F47F8-8DE4-4281-9957-1C46FBE4361A}">
      <dsp:nvSpPr>
        <dsp:cNvPr id="0" name=""/>
        <dsp:cNvSpPr/>
      </dsp:nvSpPr>
      <dsp:spPr>
        <a:xfrm>
          <a:off x="2064534" y="1466345"/>
          <a:ext cx="803592" cy="419441"/>
        </a:xfrm>
        <a:custGeom>
          <a:avLst/>
          <a:gdLst/>
          <a:ahLst/>
          <a:cxnLst/>
          <a:rect l="0" t="0" r="0" b="0"/>
          <a:pathLst>
            <a:path>
              <a:moveTo>
                <a:pt x="803592" y="0"/>
              </a:moveTo>
              <a:lnTo>
                <a:pt x="803592" y="345257"/>
              </a:lnTo>
              <a:lnTo>
                <a:pt x="0" y="345257"/>
              </a:lnTo>
              <a:lnTo>
                <a:pt x="0" y="41944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E53656-DF4F-4D5E-94AB-A10E6A318723}">
      <dsp:nvSpPr>
        <dsp:cNvPr id="0" name=""/>
        <dsp:cNvSpPr/>
      </dsp:nvSpPr>
      <dsp:spPr>
        <a:xfrm>
          <a:off x="1209656" y="2239042"/>
          <a:ext cx="324994" cy="1716820"/>
        </a:xfrm>
        <a:custGeom>
          <a:avLst/>
          <a:gdLst/>
          <a:ahLst/>
          <a:cxnLst/>
          <a:rect l="0" t="0" r="0" b="0"/>
          <a:pathLst>
            <a:path>
              <a:moveTo>
                <a:pt x="0" y="0"/>
              </a:moveTo>
              <a:lnTo>
                <a:pt x="0" y="1716820"/>
              </a:lnTo>
              <a:lnTo>
                <a:pt x="324994" y="171682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0D7D4DD-AAA5-4F4A-AD3A-E814B2B9616B}">
      <dsp:nvSpPr>
        <dsp:cNvPr id="0" name=""/>
        <dsp:cNvSpPr/>
      </dsp:nvSpPr>
      <dsp:spPr>
        <a:xfrm>
          <a:off x="1209656" y="2239042"/>
          <a:ext cx="324994" cy="1215198"/>
        </a:xfrm>
        <a:custGeom>
          <a:avLst/>
          <a:gdLst/>
          <a:ahLst/>
          <a:cxnLst/>
          <a:rect l="0" t="0" r="0" b="0"/>
          <a:pathLst>
            <a:path>
              <a:moveTo>
                <a:pt x="0" y="0"/>
              </a:moveTo>
              <a:lnTo>
                <a:pt x="0" y="1215198"/>
              </a:lnTo>
              <a:lnTo>
                <a:pt x="324994" y="121519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36442E4-DE80-43B5-90E1-DEEDAA5D8802}">
      <dsp:nvSpPr>
        <dsp:cNvPr id="0" name=""/>
        <dsp:cNvSpPr/>
      </dsp:nvSpPr>
      <dsp:spPr>
        <a:xfrm>
          <a:off x="1209656" y="2239042"/>
          <a:ext cx="324994" cy="713575"/>
        </a:xfrm>
        <a:custGeom>
          <a:avLst/>
          <a:gdLst/>
          <a:ahLst/>
          <a:cxnLst/>
          <a:rect l="0" t="0" r="0" b="0"/>
          <a:pathLst>
            <a:path>
              <a:moveTo>
                <a:pt x="0" y="0"/>
              </a:moveTo>
              <a:lnTo>
                <a:pt x="0" y="713575"/>
              </a:lnTo>
              <a:lnTo>
                <a:pt x="324994" y="71357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76EF473-5ED2-4F57-A69A-F3F09C76083F}">
      <dsp:nvSpPr>
        <dsp:cNvPr id="0" name=""/>
        <dsp:cNvSpPr/>
      </dsp:nvSpPr>
      <dsp:spPr>
        <a:xfrm>
          <a:off x="1209656" y="2239042"/>
          <a:ext cx="324994" cy="211953"/>
        </a:xfrm>
        <a:custGeom>
          <a:avLst/>
          <a:gdLst/>
          <a:ahLst/>
          <a:cxnLst/>
          <a:rect l="0" t="0" r="0" b="0"/>
          <a:pathLst>
            <a:path>
              <a:moveTo>
                <a:pt x="0" y="0"/>
              </a:moveTo>
              <a:lnTo>
                <a:pt x="0" y="211953"/>
              </a:lnTo>
              <a:lnTo>
                <a:pt x="324994" y="2119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078F1B-C7C4-4850-A0C2-1863186B1A5A}">
      <dsp:nvSpPr>
        <dsp:cNvPr id="0" name=""/>
        <dsp:cNvSpPr/>
      </dsp:nvSpPr>
      <dsp:spPr>
        <a:xfrm>
          <a:off x="1209656" y="1466345"/>
          <a:ext cx="1658470" cy="419441"/>
        </a:xfrm>
        <a:custGeom>
          <a:avLst/>
          <a:gdLst/>
          <a:ahLst/>
          <a:cxnLst/>
          <a:rect l="0" t="0" r="0" b="0"/>
          <a:pathLst>
            <a:path>
              <a:moveTo>
                <a:pt x="1658470" y="0"/>
              </a:moveTo>
              <a:lnTo>
                <a:pt x="1658470" y="345257"/>
              </a:lnTo>
              <a:lnTo>
                <a:pt x="0" y="345257"/>
              </a:lnTo>
              <a:lnTo>
                <a:pt x="0" y="41944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52EF26-242A-4176-8CD1-D9B0FA8EA4F4}">
      <dsp:nvSpPr>
        <dsp:cNvPr id="0" name=""/>
        <dsp:cNvSpPr/>
      </dsp:nvSpPr>
      <dsp:spPr>
        <a:xfrm>
          <a:off x="354778" y="2239042"/>
          <a:ext cx="324994" cy="1716820"/>
        </a:xfrm>
        <a:custGeom>
          <a:avLst/>
          <a:gdLst/>
          <a:ahLst/>
          <a:cxnLst/>
          <a:rect l="0" t="0" r="0" b="0"/>
          <a:pathLst>
            <a:path>
              <a:moveTo>
                <a:pt x="0" y="0"/>
              </a:moveTo>
              <a:lnTo>
                <a:pt x="0" y="1716820"/>
              </a:lnTo>
              <a:lnTo>
                <a:pt x="324994" y="171682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C59A8C-2ED8-4B39-9A34-DFB34865D9D7}">
      <dsp:nvSpPr>
        <dsp:cNvPr id="0" name=""/>
        <dsp:cNvSpPr/>
      </dsp:nvSpPr>
      <dsp:spPr>
        <a:xfrm>
          <a:off x="354778" y="2239042"/>
          <a:ext cx="324994" cy="1215198"/>
        </a:xfrm>
        <a:custGeom>
          <a:avLst/>
          <a:gdLst/>
          <a:ahLst/>
          <a:cxnLst/>
          <a:rect l="0" t="0" r="0" b="0"/>
          <a:pathLst>
            <a:path>
              <a:moveTo>
                <a:pt x="0" y="0"/>
              </a:moveTo>
              <a:lnTo>
                <a:pt x="0" y="1215198"/>
              </a:lnTo>
              <a:lnTo>
                <a:pt x="324994" y="1215198"/>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D020AB7-0E2B-4B47-B418-9A19D17D27AB}">
      <dsp:nvSpPr>
        <dsp:cNvPr id="0" name=""/>
        <dsp:cNvSpPr/>
      </dsp:nvSpPr>
      <dsp:spPr>
        <a:xfrm>
          <a:off x="354778" y="2239042"/>
          <a:ext cx="324994" cy="713575"/>
        </a:xfrm>
        <a:custGeom>
          <a:avLst/>
          <a:gdLst/>
          <a:ahLst/>
          <a:cxnLst/>
          <a:rect l="0" t="0" r="0" b="0"/>
          <a:pathLst>
            <a:path>
              <a:moveTo>
                <a:pt x="0" y="0"/>
              </a:moveTo>
              <a:lnTo>
                <a:pt x="0" y="713575"/>
              </a:lnTo>
              <a:lnTo>
                <a:pt x="324994" y="71357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A6B91B1-0C90-4A13-99DF-FA3003003209}">
      <dsp:nvSpPr>
        <dsp:cNvPr id="0" name=""/>
        <dsp:cNvSpPr/>
      </dsp:nvSpPr>
      <dsp:spPr>
        <a:xfrm>
          <a:off x="354778" y="2239042"/>
          <a:ext cx="324994" cy="211953"/>
        </a:xfrm>
        <a:custGeom>
          <a:avLst/>
          <a:gdLst/>
          <a:ahLst/>
          <a:cxnLst/>
          <a:rect l="0" t="0" r="0" b="0"/>
          <a:pathLst>
            <a:path>
              <a:moveTo>
                <a:pt x="0" y="0"/>
              </a:moveTo>
              <a:lnTo>
                <a:pt x="0" y="211953"/>
              </a:lnTo>
              <a:lnTo>
                <a:pt x="324994" y="21195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F27A999-6D4F-4089-B594-102CFDAE932A}">
      <dsp:nvSpPr>
        <dsp:cNvPr id="0" name=""/>
        <dsp:cNvSpPr/>
      </dsp:nvSpPr>
      <dsp:spPr>
        <a:xfrm>
          <a:off x="354778" y="1466345"/>
          <a:ext cx="2513348" cy="419441"/>
        </a:xfrm>
        <a:custGeom>
          <a:avLst/>
          <a:gdLst/>
          <a:ahLst/>
          <a:cxnLst/>
          <a:rect l="0" t="0" r="0" b="0"/>
          <a:pathLst>
            <a:path>
              <a:moveTo>
                <a:pt x="2513348" y="0"/>
              </a:moveTo>
              <a:lnTo>
                <a:pt x="2513348" y="345257"/>
              </a:lnTo>
              <a:lnTo>
                <a:pt x="0" y="345257"/>
              </a:lnTo>
              <a:lnTo>
                <a:pt x="0" y="41944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AC6CBBD-CE99-4C77-83DE-9D3A2EABA2E9}">
      <dsp:nvSpPr>
        <dsp:cNvPr id="0" name=""/>
        <dsp:cNvSpPr/>
      </dsp:nvSpPr>
      <dsp:spPr>
        <a:xfrm>
          <a:off x="2639005" y="798343"/>
          <a:ext cx="458242" cy="668002"/>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84E324-ECD3-4BB0-A516-EAA15C5B9185}">
      <dsp:nvSpPr>
        <dsp:cNvPr id="0" name=""/>
        <dsp:cNvSpPr/>
      </dsp:nvSpPr>
      <dsp:spPr>
        <a:xfrm>
          <a:off x="2639005" y="798343"/>
          <a:ext cx="458242" cy="668002"/>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1F1F6A-E87D-4EDC-BD9B-39BDA4F840AB}">
      <dsp:nvSpPr>
        <dsp:cNvPr id="0" name=""/>
        <dsp:cNvSpPr/>
      </dsp:nvSpPr>
      <dsp:spPr>
        <a:xfrm>
          <a:off x="2409884" y="918583"/>
          <a:ext cx="916485" cy="427521"/>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altLang="ja-JP" sz="1400" b="0" i="0" u="none" strike="noStrike" kern="1200" baseline="0" smtClean="0">
              <a:latin typeface="Times New Roman" pitchFamily="18" charset="0"/>
              <a:ea typeface="MS Mincho"/>
              <a:cs typeface="Times New Roman" pitchFamily="18" charset="0"/>
            </a:rPr>
            <a:t>Elearning</a:t>
          </a:r>
          <a:endParaRPr lang="en-US" sz="1400" kern="1200" smtClean="0">
            <a:latin typeface="Times New Roman" pitchFamily="18" charset="0"/>
            <a:cs typeface="Times New Roman" pitchFamily="18" charset="0"/>
          </a:endParaRPr>
        </a:p>
      </dsp:txBody>
      <dsp:txXfrm>
        <a:off x="2409884" y="918583"/>
        <a:ext cx="916485" cy="427521"/>
      </dsp:txXfrm>
    </dsp:sp>
    <dsp:sp modelId="{293221C5-BCFD-4CB3-BC04-AE34F962C65C}">
      <dsp:nvSpPr>
        <dsp:cNvPr id="0" name=""/>
        <dsp:cNvSpPr/>
      </dsp:nvSpPr>
      <dsp:spPr>
        <a:xfrm>
          <a:off x="178151" y="1885786"/>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2D563CE-C0CC-4E42-9F2C-18ECF9CDFDBC}">
      <dsp:nvSpPr>
        <dsp:cNvPr id="0" name=""/>
        <dsp:cNvSpPr/>
      </dsp:nvSpPr>
      <dsp:spPr>
        <a:xfrm>
          <a:off x="178151" y="1885786"/>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6BE35F7-5489-435F-9A17-60B69E040345}">
      <dsp:nvSpPr>
        <dsp:cNvPr id="0" name=""/>
        <dsp:cNvSpPr/>
      </dsp:nvSpPr>
      <dsp:spPr>
        <a:xfrm>
          <a:off x="1523" y="1949372"/>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Quản lý Giáo viên</a:t>
          </a:r>
        </a:p>
      </dsp:txBody>
      <dsp:txXfrm>
        <a:off x="1523" y="1949372"/>
        <a:ext cx="706510" cy="226083"/>
      </dsp:txXfrm>
    </dsp:sp>
    <dsp:sp modelId="{E37BB71C-60B9-4D28-AEB3-31CDED4DE413}">
      <dsp:nvSpPr>
        <dsp:cNvPr id="0" name=""/>
        <dsp:cNvSpPr/>
      </dsp:nvSpPr>
      <dsp:spPr>
        <a:xfrm>
          <a:off x="637383" y="2387409"/>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8F33AA1-B240-4780-851E-C32A45D592FF}">
      <dsp:nvSpPr>
        <dsp:cNvPr id="0" name=""/>
        <dsp:cNvSpPr/>
      </dsp:nvSpPr>
      <dsp:spPr>
        <a:xfrm>
          <a:off x="637383" y="2387409"/>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32452AB-F710-4FC0-80A8-85BB30AAE5CD}">
      <dsp:nvSpPr>
        <dsp:cNvPr id="0" name=""/>
        <dsp:cNvSpPr/>
      </dsp:nvSpPr>
      <dsp:spPr>
        <a:xfrm>
          <a:off x="460755" y="2450995"/>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Times New Roman" pitchFamily="18" charset="0"/>
              <a:cs typeface="Times New Roman" pitchFamily="18" charset="0"/>
            </a:rPr>
            <a:t>Thêm</a:t>
          </a:r>
        </a:p>
      </dsp:txBody>
      <dsp:txXfrm>
        <a:off x="460755" y="2450995"/>
        <a:ext cx="706510" cy="226083"/>
      </dsp:txXfrm>
    </dsp:sp>
    <dsp:sp modelId="{15ED3C96-E551-46BE-A5A7-7FB7020EBE7B}">
      <dsp:nvSpPr>
        <dsp:cNvPr id="0" name=""/>
        <dsp:cNvSpPr/>
      </dsp:nvSpPr>
      <dsp:spPr>
        <a:xfrm>
          <a:off x="637383" y="2889032"/>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0153D1C-90D8-4457-A057-8D591497CAEE}">
      <dsp:nvSpPr>
        <dsp:cNvPr id="0" name=""/>
        <dsp:cNvSpPr/>
      </dsp:nvSpPr>
      <dsp:spPr>
        <a:xfrm>
          <a:off x="637383" y="2889032"/>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452E704-D1CB-4280-A89F-87DA557C00B5}">
      <dsp:nvSpPr>
        <dsp:cNvPr id="0" name=""/>
        <dsp:cNvSpPr/>
      </dsp:nvSpPr>
      <dsp:spPr>
        <a:xfrm>
          <a:off x="460755" y="2952618"/>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Times New Roman" pitchFamily="18" charset="0"/>
              <a:cs typeface="Times New Roman" pitchFamily="18" charset="0"/>
            </a:rPr>
            <a:t>Sửa</a:t>
          </a:r>
        </a:p>
      </dsp:txBody>
      <dsp:txXfrm>
        <a:off x="460755" y="2952618"/>
        <a:ext cx="706510" cy="226083"/>
      </dsp:txXfrm>
    </dsp:sp>
    <dsp:sp modelId="{B822AA1E-FC68-46DC-A370-7345A673F499}">
      <dsp:nvSpPr>
        <dsp:cNvPr id="0" name=""/>
        <dsp:cNvSpPr/>
      </dsp:nvSpPr>
      <dsp:spPr>
        <a:xfrm>
          <a:off x="637383" y="3390654"/>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977C30-F7E3-498A-959D-5F7380808567}">
      <dsp:nvSpPr>
        <dsp:cNvPr id="0" name=""/>
        <dsp:cNvSpPr/>
      </dsp:nvSpPr>
      <dsp:spPr>
        <a:xfrm>
          <a:off x="637383" y="3390654"/>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7F89221-E49B-41E6-8033-87C26BF4B4F5}">
      <dsp:nvSpPr>
        <dsp:cNvPr id="0" name=""/>
        <dsp:cNvSpPr/>
      </dsp:nvSpPr>
      <dsp:spPr>
        <a:xfrm>
          <a:off x="460755" y="3454240"/>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Times New Roman" pitchFamily="18" charset="0"/>
              <a:cs typeface="Times New Roman" pitchFamily="18" charset="0"/>
            </a:rPr>
            <a:t>Xóa</a:t>
          </a:r>
        </a:p>
      </dsp:txBody>
      <dsp:txXfrm>
        <a:off x="460755" y="3454240"/>
        <a:ext cx="706510" cy="226083"/>
      </dsp:txXfrm>
    </dsp:sp>
    <dsp:sp modelId="{B9EC8BAD-567C-49FE-BED9-44A8D0FD36C5}">
      <dsp:nvSpPr>
        <dsp:cNvPr id="0" name=""/>
        <dsp:cNvSpPr/>
      </dsp:nvSpPr>
      <dsp:spPr>
        <a:xfrm>
          <a:off x="637383" y="3892277"/>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59F821-D8FC-47B5-8F44-5945DA3DD363}">
      <dsp:nvSpPr>
        <dsp:cNvPr id="0" name=""/>
        <dsp:cNvSpPr/>
      </dsp:nvSpPr>
      <dsp:spPr>
        <a:xfrm>
          <a:off x="637383" y="3892277"/>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C74368C-D7FC-49B9-8625-A518FB4344BA}">
      <dsp:nvSpPr>
        <dsp:cNvPr id="0" name=""/>
        <dsp:cNvSpPr/>
      </dsp:nvSpPr>
      <dsp:spPr>
        <a:xfrm>
          <a:off x="460755" y="3955863"/>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Times New Roman" pitchFamily="18" charset="0"/>
              <a:cs typeface="Times New Roman" pitchFamily="18" charset="0"/>
            </a:rPr>
            <a:t>Xem</a:t>
          </a:r>
        </a:p>
      </dsp:txBody>
      <dsp:txXfrm>
        <a:off x="460755" y="3955863"/>
        <a:ext cx="706510" cy="226083"/>
      </dsp:txXfrm>
    </dsp:sp>
    <dsp:sp modelId="{3EB4C9B6-0630-4945-A491-8D475E894693}">
      <dsp:nvSpPr>
        <dsp:cNvPr id="0" name=""/>
        <dsp:cNvSpPr/>
      </dsp:nvSpPr>
      <dsp:spPr>
        <a:xfrm>
          <a:off x="1033029" y="1885786"/>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007E433-7EAD-4E02-BE6B-66C7757B9DAC}">
      <dsp:nvSpPr>
        <dsp:cNvPr id="0" name=""/>
        <dsp:cNvSpPr/>
      </dsp:nvSpPr>
      <dsp:spPr>
        <a:xfrm>
          <a:off x="1033029" y="1885786"/>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93C359B-CEBC-477A-8D87-1426C394A7F8}">
      <dsp:nvSpPr>
        <dsp:cNvPr id="0" name=""/>
        <dsp:cNvSpPr/>
      </dsp:nvSpPr>
      <dsp:spPr>
        <a:xfrm>
          <a:off x="856401" y="1949372"/>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Quản lý Sinh viên</a:t>
          </a:r>
        </a:p>
      </dsp:txBody>
      <dsp:txXfrm>
        <a:off x="856401" y="1949372"/>
        <a:ext cx="706510" cy="226083"/>
      </dsp:txXfrm>
    </dsp:sp>
    <dsp:sp modelId="{CF3FDAE6-F01E-416C-8E1A-61EBB9EF30EE}">
      <dsp:nvSpPr>
        <dsp:cNvPr id="0" name=""/>
        <dsp:cNvSpPr/>
      </dsp:nvSpPr>
      <dsp:spPr>
        <a:xfrm>
          <a:off x="1492260" y="2387409"/>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73A22AD-96DA-420C-AF3F-B54C3980D110}">
      <dsp:nvSpPr>
        <dsp:cNvPr id="0" name=""/>
        <dsp:cNvSpPr/>
      </dsp:nvSpPr>
      <dsp:spPr>
        <a:xfrm>
          <a:off x="1492260" y="2387409"/>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313664-57A9-40DF-B6D2-2B1AB603AC8A}">
      <dsp:nvSpPr>
        <dsp:cNvPr id="0" name=""/>
        <dsp:cNvSpPr/>
      </dsp:nvSpPr>
      <dsp:spPr>
        <a:xfrm>
          <a:off x="1315633" y="2450995"/>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Thêm</a:t>
          </a:r>
        </a:p>
      </dsp:txBody>
      <dsp:txXfrm>
        <a:off x="1315633" y="2450995"/>
        <a:ext cx="706510" cy="226083"/>
      </dsp:txXfrm>
    </dsp:sp>
    <dsp:sp modelId="{636643EC-4079-4FC9-8852-0CAADBA60B5B}">
      <dsp:nvSpPr>
        <dsp:cNvPr id="0" name=""/>
        <dsp:cNvSpPr/>
      </dsp:nvSpPr>
      <dsp:spPr>
        <a:xfrm>
          <a:off x="1492260" y="2889032"/>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F39BE3-2F86-48AE-B6C4-41E980A58692}">
      <dsp:nvSpPr>
        <dsp:cNvPr id="0" name=""/>
        <dsp:cNvSpPr/>
      </dsp:nvSpPr>
      <dsp:spPr>
        <a:xfrm>
          <a:off x="1492260" y="2889032"/>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32FA2A-ECC2-4D05-ABBF-05AF370E71EB}">
      <dsp:nvSpPr>
        <dsp:cNvPr id="0" name=""/>
        <dsp:cNvSpPr/>
      </dsp:nvSpPr>
      <dsp:spPr>
        <a:xfrm>
          <a:off x="1315633" y="2952618"/>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Sửa </a:t>
          </a:r>
        </a:p>
      </dsp:txBody>
      <dsp:txXfrm>
        <a:off x="1315633" y="2952618"/>
        <a:ext cx="706510" cy="226083"/>
      </dsp:txXfrm>
    </dsp:sp>
    <dsp:sp modelId="{62D912BB-B67D-44F5-B8B2-6A3775E2D060}">
      <dsp:nvSpPr>
        <dsp:cNvPr id="0" name=""/>
        <dsp:cNvSpPr/>
      </dsp:nvSpPr>
      <dsp:spPr>
        <a:xfrm>
          <a:off x="1492260" y="3390654"/>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3AF83AA-2707-41DA-82A9-5091AF06DC86}">
      <dsp:nvSpPr>
        <dsp:cNvPr id="0" name=""/>
        <dsp:cNvSpPr/>
      </dsp:nvSpPr>
      <dsp:spPr>
        <a:xfrm>
          <a:off x="1492260" y="3390654"/>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7C888D1-4184-4E0C-AA77-88716F189091}">
      <dsp:nvSpPr>
        <dsp:cNvPr id="0" name=""/>
        <dsp:cNvSpPr/>
      </dsp:nvSpPr>
      <dsp:spPr>
        <a:xfrm>
          <a:off x="1315633" y="3454240"/>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Xóa</a:t>
          </a:r>
        </a:p>
      </dsp:txBody>
      <dsp:txXfrm>
        <a:off x="1315633" y="3454240"/>
        <a:ext cx="706510" cy="226083"/>
      </dsp:txXfrm>
    </dsp:sp>
    <dsp:sp modelId="{3BE91349-53D8-44B7-8FC2-3AD484DE5024}">
      <dsp:nvSpPr>
        <dsp:cNvPr id="0" name=""/>
        <dsp:cNvSpPr/>
      </dsp:nvSpPr>
      <dsp:spPr>
        <a:xfrm>
          <a:off x="1492260" y="3892277"/>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3E7110-0106-4D36-A2DB-D63C4F4B6FFF}">
      <dsp:nvSpPr>
        <dsp:cNvPr id="0" name=""/>
        <dsp:cNvSpPr/>
      </dsp:nvSpPr>
      <dsp:spPr>
        <a:xfrm>
          <a:off x="1492260" y="3892277"/>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7A41BD3-9043-41AA-8CB8-5566C9F3C813}">
      <dsp:nvSpPr>
        <dsp:cNvPr id="0" name=""/>
        <dsp:cNvSpPr/>
      </dsp:nvSpPr>
      <dsp:spPr>
        <a:xfrm>
          <a:off x="1315633" y="3955863"/>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Xem</a:t>
          </a:r>
        </a:p>
      </dsp:txBody>
      <dsp:txXfrm>
        <a:off x="1315633" y="3955863"/>
        <a:ext cx="706510" cy="226083"/>
      </dsp:txXfrm>
    </dsp:sp>
    <dsp:sp modelId="{D3F1FA75-4CF0-4A79-BE13-A8F3B29E53FB}">
      <dsp:nvSpPr>
        <dsp:cNvPr id="0" name=""/>
        <dsp:cNvSpPr/>
      </dsp:nvSpPr>
      <dsp:spPr>
        <a:xfrm>
          <a:off x="1887906" y="1885786"/>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7CFADEB-2702-4B68-A06D-3DB6A2614977}">
      <dsp:nvSpPr>
        <dsp:cNvPr id="0" name=""/>
        <dsp:cNvSpPr/>
      </dsp:nvSpPr>
      <dsp:spPr>
        <a:xfrm>
          <a:off x="1887906" y="1885786"/>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53719B4-3B25-41DF-9495-ADE9FD3FB1B7}">
      <dsp:nvSpPr>
        <dsp:cNvPr id="0" name=""/>
        <dsp:cNvSpPr/>
      </dsp:nvSpPr>
      <dsp:spPr>
        <a:xfrm>
          <a:off x="1711279" y="1949372"/>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Quản lý Khóa học</a:t>
          </a:r>
        </a:p>
      </dsp:txBody>
      <dsp:txXfrm>
        <a:off x="1711279" y="1949372"/>
        <a:ext cx="706510" cy="226083"/>
      </dsp:txXfrm>
    </dsp:sp>
    <dsp:sp modelId="{96501085-AFF2-4B45-962E-553098FD8448}">
      <dsp:nvSpPr>
        <dsp:cNvPr id="0" name=""/>
        <dsp:cNvSpPr/>
      </dsp:nvSpPr>
      <dsp:spPr>
        <a:xfrm>
          <a:off x="2347138" y="2387409"/>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4422DB4-8394-499C-8886-0A840EFA5A7B}">
      <dsp:nvSpPr>
        <dsp:cNvPr id="0" name=""/>
        <dsp:cNvSpPr/>
      </dsp:nvSpPr>
      <dsp:spPr>
        <a:xfrm>
          <a:off x="2347138" y="2387409"/>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DA09B8C-0D70-4F57-B0D0-203D1A0F4009}">
      <dsp:nvSpPr>
        <dsp:cNvPr id="0" name=""/>
        <dsp:cNvSpPr/>
      </dsp:nvSpPr>
      <dsp:spPr>
        <a:xfrm>
          <a:off x="2170511" y="2450995"/>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Thêm</a:t>
          </a:r>
        </a:p>
      </dsp:txBody>
      <dsp:txXfrm>
        <a:off x="2170511" y="2450995"/>
        <a:ext cx="706510" cy="226083"/>
      </dsp:txXfrm>
    </dsp:sp>
    <dsp:sp modelId="{8EE20B23-E5B6-4C46-B361-C1E9ED5D161A}">
      <dsp:nvSpPr>
        <dsp:cNvPr id="0" name=""/>
        <dsp:cNvSpPr/>
      </dsp:nvSpPr>
      <dsp:spPr>
        <a:xfrm>
          <a:off x="2347138" y="2889032"/>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5AF13E0-8F89-45DA-9406-0931A40B7FB8}">
      <dsp:nvSpPr>
        <dsp:cNvPr id="0" name=""/>
        <dsp:cNvSpPr/>
      </dsp:nvSpPr>
      <dsp:spPr>
        <a:xfrm>
          <a:off x="2347138" y="2889032"/>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E5036AB-89F0-40C3-A016-F8921A76F47D}">
      <dsp:nvSpPr>
        <dsp:cNvPr id="0" name=""/>
        <dsp:cNvSpPr/>
      </dsp:nvSpPr>
      <dsp:spPr>
        <a:xfrm>
          <a:off x="2170511" y="2952618"/>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Sửa</a:t>
          </a:r>
        </a:p>
      </dsp:txBody>
      <dsp:txXfrm>
        <a:off x="2170511" y="2952618"/>
        <a:ext cx="706510" cy="226083"/>
      </dsp:txXfrm>
    </dsp:sp>
    <dsp:sp modelId="{A0047155-381B-4CF5-9F40-C80B35F05354}">
      <dsp:nvSpPr>
        <dsp:cNvPr id="0" name=""/>
        <dsp:cNvSpPr/>
      </dsp:nvSpPr>
      <dsp:spPr>
        <a:xfrm>
          <a:off x="2347138" y="3390654"/>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3A67646-840B-472E-B6CF-6865F5BA27DC}">
      <dsp:nvSpPr>
        <dsp:cNvPr id="0" name=""/>
        <dsp:cNvSpPr/>
      </dsp:nvSpPr>
      <dsp:spPr>
        <a:xfrm>
          <a:off x="2347138" y="3390654"/>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07FEFA-AF5E-4C5E-8EEB-3EF256A969C6}">
      <dsp:nvSpPr>
        <dsp:cNvPr id="0" name=""/>
        <dsp:cNvSpPr/>
      </dsp:nvSpPr>
      <dsp:spPr>
        <a:xfrm>
          <a:off x="2170511" y="3454240"/>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Xóa</a:t>
          </a:r>
        </a:p>
      </dsp:txBody>
      <dsp:txXfrm>
        <a:off x="2170511" y="3454240"/>
        <a:ext cx="706510" cy="226083"/>
      </dsp:txXfrm>
    </dsp:sp>
    <dsp:sp modelId="{3797A550-79BE-4621-9D52-141EE60C2285}">
      <dsp:nvSpPr>
        <dsp:cNvPr id="0" name=""/>
        <dsp:cNvSpPr/>
      </dsp:nvSpPr>
      <dsp:spPr>
        <a:xfrm>
          <a:off x="2347138" y="3892277"/>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43A7AFB-8927-4074-AB45-CA16AF3A0A17}">
      <dsp:nvSpPr>
        <dsp:cNvPr id="0" name=""/>
        <dsp:cNvSpPr/>
      </dsp:nvSpPr>
      <dsp:spPr>
        <a:xfrm>
          <a:off x="2347138" y="3892277"/>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F975F1-9228-4959-968C-A7A997FBFA61}">
      <dsp:nvSpPr>
        <dsp:cNvPr id="0" name=""/>
        <dsp:cNvSpPr/>
      </dsp:nvSpPr>
      <dsp:spPr>
        <a:xfrm>
          <a:off x="2170511" y="3955863"/>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Xem</a:t>
          </a:r>
        </a:p>
      </dsp:txBody>
      <dsp:txXfrm>
        <a:off x="2170511" y="3955863"/>
        <a:ext cx="706510" cy="226083"/>
      </dsp:txXfrm>
    </dsp:sp>
    <dsp:sp modelId="{08496A9B-2FB4-4BD7-A8D9-085F8B0F78BC}">
      <dsp:nvSpPr>
        <dsp:cNvPr id="0" name=""/>
        <dsp:cNvSpPr/>
      </dsp:nvSpPr>
      <dsp:spPr>
        <a:xfrm>
          <a:off x="2742784" y="1885786"/>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7211173-7F33-4006-B1DD-711F452D4B57}">
      <dsp:nvSpPr>
        <dsp:cNvPr id="0" name=""/>
        <dsp:cNvSpPr/>
      </dsp:nvSpPr>
      <dsp:spPr>
        <a:xfrm>
          <a:off x="2742784" y="1885786"/>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72D2B9-E06C-4159-B9AB-A79C9FF8041F}">
      <dsp:nvSpPr>
        <dsp:cNvPr id="0" name=""/>
        <dsp:cNvSpPr/>
      </dsp:nvSpPr>
      <dsp:spPr>
        <a:xfrm>
          <a:off x="2566157" y="1949372"/>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Quản lý Câu hỏi</a:t>
          </a:r>
        </a:p>
      </dsp:txBody>
      <dsp:txXfrm>
        <a:off x="2566157" y="1949372"/>
        <a:ext cx="706510" cy="226083"/>
      </dsp:txXfrm>
    </dsp:sp>
    <dsp:sp modelId="{1EB43E18-5156-490D-92B2-790E06454D9F}">
      <dsp:nvSpPr>
        <dsp:cNvPr id="0" name=""/>
        <dsp:cNvSpPr/>
      </dsp:nvSpPr>
      <dsp:spPr>
        <a:xfrm>
          <a:off x="3202016" y="2387409"/>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6FEDA99-9621-4C9A-9799-8EDFF1D970FF}">
      <dsp:nvSpPr>
        <dsp:cNvPr id="0" name=""/>
        <dsp:cNvSpPr/>
      </dsp:nvSpPr>
      <dsp:spPr>
        <a:xfrm>
          <a:off x="3202016" y="2387409"/>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F1E1B63-7A8C-4397-BEED-E9425345A96E}">
      <dsp:nvSpPr>
        <dsp:cNvPr id="0" name=""/>
        <dsp:cNvSpPr/>
      </dsp:nvSpPr>
      <dsp:spPr>
        <a:xfrm>
          <a:off x="3025389" y="2450995"/>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Thêm</a:t>
          </a:r>
        </a:p>
      </dsp:txBody>
      <dsp:txXfrm>
        <a:off x="3025389" y="2450995"/>
        <a:ext cx="706510" cy="226083"/>
      </dsp:txXfrm>
    </dsp:sp>
    <dsp:sp modelId="{111ED49F-D0D2-4322-9072-88B0088D0EF8}">
      <dsp:nvSpPr>
        <dsp:cNvPr id="0" name=""/>
        <dsp:cNvSpPr/>
      </dsp:nvSpPr>
      <dsp:spPr>
        <a:xfrm>
          <a:off x="3202016" y="2889032"/>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A02858-CC56-420D-A563-9A9F546D6B9C}">
      <dsp:nvSpPr>
        <dsp:cNvPr id="0" name=""/>
        <dsp:cNvSpPr/>
      </dsp:nvSpPr>
      <dsp:spPr>
        <a:xfrm>
          <a:off x="3202016" y="2889032"/>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E095BC-8F84-4B56-968E-D81B67F37D6B}">
      <dsp:nvSpPr>
        <dsp:cNvPr id="0" name=""/>
        <dsp:cNvSpPr/>
      </dsp:nvSpPr>
      <dsp:spPr>
        <a:xfrm>
          <a:off x="3025389" y="2952618"/>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Sửa</a:t>
          </a:r>
        </a:p>
      </dsp:txBody>
      <dsp:txXfrm>
        <a:off x="3025389" y="2952618"/>
        <a:ext cx="706510" cy="226083"/>
      </dsp:txXfrm>
    </dsp:sp>
    <dsp:sp modelId="{E2937D81-8300-40E4-A04A-C3F70EE8F66B}">
      <dsp:nvSpPr>
        <dsp:cNvPr id="0" name=""/>
        <dsp:cNvSpPr/>
      </dsp:nvSpPr>
      <dsp:spPr>
        <a:xfrm>
          <a:off x="3202016" y="3390654"/>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5F6C221-51DE-40BE-9C62-7453C3F86651}">
      <dsp:nvSpPr>
        <dsp:cNvPr id="0" name=""/>
        <dsp:cNvSpPr/>
      </dsp:nvSpPr>
      <dsp:spPr>
        <a:xfrm>
          <a:off x="3202016" y="3390654"/>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3FAA447-7896-4090-99BC-AC84021EE0EB}">
      <dsp:nvSpPr>
        <dsp:cNvPr id="0" name=""/>
        <dsp:cNvSpPr/>
      </dsp:nvSpPr>
      <dsp:spPr>
        <a:xfrm>
          <a:off x="3025389" y="3454240"/>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Xóa</a:t>
          </a:r>
        </a:p>
      </dsp:txBody>
      <dsp:txXfrm>
        <a:off x="3025389" y="3454240"/>
        <a:ext cx="706510" cy="226083"/>
      </dsp:txXfrm>
    </dsp:sp>
    <dsp:sp modelId="{7211E2D1-B1D4-4F94-B572-BA72F2AD7041}">
      <dsp:nvSpPr>
        <dsp:cNvPr id="0" name=""/>
        <dsp:cNvSpPr/>
      </dsp:nvSpPr>
      <dsp:spPr>
        <a:xfrm>
          <a:off x="3202016" y="3892277"/>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81B9DFC-7CC7-47BA-B979-D23535EED956}">
      <dsp:nvSpPr>
        <dsp:cNvPr id="0" name=""/>
        <dsp:cNvSpPr/>
      </dsp:nvSpPr>
      <dsp:spPr>
        <a:xfrm>
          <a:off x="3202016" y="3892277"/>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378BFE3-1E7A-41BC-9FC7-F1801B63BC56}">
      <dsp:nvSpPr>
        <dsp:cNvPr id="0" name=""/>
        <dsp:cNvSpPr/>
      </dsp:nvSpPr>
      <dsp:spPr>
        <a:xfrm>
          <a:off x="3025389" y="3955863"/>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Xem</a:t>
          </a:r>
        </a:p>
      </dsp:txBody>
      <dsp:txXfrm>
        <a:off x="3025389" y="3955863"/>
        <a:ext cx="706510" cy="226083"/>
      </dsp:txXfrm>
    </dsp:sp>
    <dsp:sp modelId="{F117C779-5EEE-4193-AE97-B0ACF0A13771}">
      <dsp:nvSpPr>
        <dsp:cNvPr id="0" name=""/>
        <dsp:cNvSpPr/>
      </dsp:nvSpPr>
      <dsp:spPr>
        <a:xfrm>
          <a:off x="3597662" y="1885786"/>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12AB94F-4794-4413-AC0D-308D5E41327A}">
      <dsp:nvSpPr>
        <dsp:cNvPr id="0" name=""/>
        <dsp:cNvSpPr/>
      </dsp:nvSpPr>
      <dsp:spPr>
        <a:xfrm>
          <a:off x="3597662" y="1885786"/>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69D3993-3D5F-42A7-84C9-9C3BC8809C92}">
      <dsp:nvSpPr>
        <dsp:cNvPr id="0" name=""/>
        <dsp:cNvSpPr/>
      </dsp:nvSpPr>
      <dsp:spPr>
        <a:xfrm>
          <a:off x="3421035" y="1949372"/>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Ngữ pháp</a:t>
          </a:r>
        </a:p>
      </dsp:txBody>
      <dsp:txXfrm>
        <a:off x="3421035" y="1949372"/>
        <a:ext cx="706510" cy="226083"/>
      </dsp:txXfrm>
    </dsp:sp>
    <dsp:sp modelId="{B5915233-9FAA-41A0-B10C-023FFACA11D2}">
      <dsp:nvSpPr>
        <dsp:cNvPr id="0" name=""/>
        <dsp:cNvSpPr/>
      </dsp:nvSpPr>
      <dsp:spPr>
        <a:xfrm>
          <a:off x="4056894" y="2387409"/>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12FFB8-E640-43C8-A01B-26CA809A56C5}">
      <dsp:nvSpPr>
        <dsp:cNvPr id="0" name=""/>
        <dsp:cNvSpPr/>
      </dsp:nvSpPr>
      <dsp:spPr>
        <a:xfrm>
          <a:off x="4056894" y="2387409"/>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9CE30F8-DBA3-42AB-BBB5-E438B203E361}">
      <dsp:nvSpPr>
        <dsp:cNvPr id="0" name=""/>
        <dsp:cNvSpPr/>
      </dsp:nvSpPr>
      <dsp:spPr>
        <a:xfrm>
          <a:off x="3880266" y="2450995"/>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Thêm</a:t>
          </a:r>
        </a:p>
      </dsp:txBody>
      <dsp:txXfrm>
        <a:off x="3880266" y="2450995"/>
        <a:ext cx="706510" cy="226083"/>
      </dsp:txXfrm>
    </dsp:sp>
    <dsp:sp modelId="{BE9A6053-E696-4B3E-A124-6D9AD29C9E94}">
      <dsp:nvSpPr>
        <dsp:cNvPr id="0" name=""/>
        <dsp:cNvSpPr/>
      </dsp:nvSpPr>
      <dsp:spPr>
        <a:xfrm>
          <a:off x="4056894" y="2889032"/>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78FB34B-1C11-4C6E-831C-37C2A796D5EA}">
      <dsp:nvSpPr>
        <dsp:cNvPr id="0" name=""/>
        <dsp:cNvSpPr/>
      </dsp:nvSpPr>
      <dsp:spPr>
        <a:xfrm>
          <a:off x="4056894" y="2889032"/>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038940A-E404-4D24-81CF-6B4DEBE97D96}">
      <dsp:nvSpPr>
        <dsp:cNvPr id="0" name=""/>
        <dsp:cNvSpPr/>
      </dsp:nvSpPr>
      <dsp:spPr>
        <a:xfrm>
          <a:off x="3880266" y="2952618"/>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Sửa</a:t>
          </a:r>
        </a:p>
      </dsp:txBody>
      <dsp:txXfrm>
        <a:off x="3880266" y="2952618"/>
        <a:ext cx="706510" cy="226083"/>
      </dsp:txXfrm>
    </dsp:sp>
    <dsp:sp modelId="{B5624C8B-143E-4FF4-B8CF-EE61F8287850}">
      <dsp:nvSpPr>
        <dsp:cNvPr id="0" name=""/>
        <dsp:cNvSpPr/>
      </dsp:nvSpPr>
      <dsp:spPr>
        <a:xfrm>
          <a:off x="4056894" y="3390654"/>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4AF0D79-A3AD-48CD-B9B4-5AEB15272EE9}">
      <dsp:nvSpPr>
        <dsp:cNvPr id="0" name=""/>
        <dsp:cNvSpPr/>
      </dsp:nvSpPr>
      <dsp:spPr>
        <a:xfrm>
          <a:off x="4056894" y="3390654"/>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CCA083-9EB6-477E-9DE9-1F20CAB4D80D}">
      <dsp:nvSpPr>
        <dsp:cNvPr id="0" name=""/>
        <dsp:cNvSpPr/>
      </dsp:nvSpPr>
      <dsp:spPr>
        <a:xfrm>
          <a:off x="3880266" y="3454240"/>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Xóa</a:t>
          </a:r>
        </a:p>
      </dsp:txBody>
      <dsp:txXfrm>
        <a:off x="3880266" y="3454240"/>
        <a:ext cx="706510" cy="226083"/>
      </dsp:txXfrm>
    </dsp:sp>
    <dsp:sp modelId="{51EB3872-1A02-49B2-A8D8-7A68C4A380A2}">
      <dsp:nvSpPr>
        <dsp:cNvPr id="0" name=""/>
        <dsp:cNvSpPr/>
      </dsp:nvSpPr>
      <dsp:spPr>
        <a:xfrm>
          <a:off x="4056894" y="3892277"/>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E6282D-E3AA-4C22-AF22-5E3885508ACD}">
      <dsp:nvSpPr>
        <dsp:cNvPr id="0" name=""/>
        <dsp:cNvSpPr/>
      </dsp:nvSpPr>
      <dsp:spPr>
        <a:xfrm>
          <a:off x="4056894" y="3892277"/>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993E1CE-60FF-4875-A80E-D90C78936E30}">
      <dsp:nvSpPr>
        <dsp:cNvPr id="0" name=""/>
        <dsp:cNvSpPr/>
      </dsp:nvSpPr>
      <dsp:spPr>
        <a:xfrm>
          <a:off x="3880266" y="3955863"/>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Xem</a:t>
          </a:r>
        </a:p>
      </dsp:txBody>
      <dsp:txXfrm>
        <a:off x="3880266" y="3955863"/>
        <a:ext cx="706510" cy="226083"/>
      </dsp:txXfrm>
    </dsp:sp>
    <dsp:sp modelId="{B74677CA-E643-4E73-89F5-8DE78C5F483D}">
      <dsp:nvSpPr>
        <dsp:cNvPr id="0" name=""/>
        <dsp:cNvSpPr/>
      </dsp:nvSpPr>
      <dsp:spPr>
        <a:xfrm>
          <a:off x="4452540" y="1885786"/>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74EE70C-C763-4E5B-A273-6F359455CD92}">
      <dsp:nvSpPr>
        <dsp:cNvPr id="0" name=""/>
        <dsp:cNvSpPr/>
      </dsp:nvSpPr>
      <dsp:spPr>
        <a:xfrm>
          <a:off x="4452540" y="1885786"/>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2283A-B41A-42C8-8A43-334EBEF98208}">
      <dsp:nvSpPr>
        <dsp:cNvPr id="0" name=""/>
        <dsp:cNvSpPr/>
      </dsp:nvSpPr>
      <dsp:spPr>
        <a:xfrm>
          <a:off x="4275912" y="1949372"/>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 Đề luyện tập</a:t>
          </a:r>
        </a:p>
      </dsp:txBody>
      <dsp:txXfrm>
        <a:off x="4275912" y="1949372"/>
        <a:ext cx="706510" cy="226083"/>
      </dsp:txXfrm>
    </dsp:sp>
    <dsp:sp modelId="{6CBAA34D-8C1E-4CBD-8245-7CF2CACF60AE}">
      <dsp:nvSpPr>
        <dsp:cNvPr id="0" name=""/>
        <dsp:cNvSpPr/>
      </dsp:nvSpPr>
      <dsp:spPr>
        <a:xfrm>
          <a:off x="4911772" y="2387409"/>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AFD801-789D-4A44-A2EB-390A6E658825}">
      <dsp:nvSpPr>
        <dsp:cNvPr id="0" name=""/>
        <dsp:cNvSpPr/>
      </dsp:nvSpPr>
      <dsp:spPr>
        <a:xfrm>
          <a:off x="4911772" y="2387409"/>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39EF8-25FF-4774-9EC4-CC8CE0239A58}">
      <dsp:nvSpPr>
        <dsp:cNvPr id="0" name=""/>
        <dsp:cNvSpPr/>
      </dsp:nvSpPr>
      <dsp:spPr>
        <a:xfrm>
          <a:off x="4735144" y="2450995"/>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Thêm</a:t>
          </a:r>
        </a:p>
      </dsp:txBody>
      <dsp:txXfrm>
        <a:off x="4735144" y="2450995"/>
        <a:ext cx="706510" cy="226083"/>
      </dsp:txXfrm>
    </dsp:sp>
    <dsp:sp modelId="{31E399C8-C73F-4A80-8C76-E40CF0F0132E}">
      <dsp:nvSpPr>
        <dsp:cNvPr id="0" name=""/>
        <dsp:cNvSpPr/>
      </dsp:nvSpPr>
      <dsp:spPr>
        <a:xfrm>
          <a:off x="4911772" y="2889032"/>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EBFCBB-14D0-4C0E-A413-4FE391CE6C63}">
      <dsp:nvSpPr>
        <dsp:cNvPr id="0" name=""/>
        <dsp:cNvSpPr/>
      </dsp:nvSpPr>
      <dsp:spPr>
        <a:xfrm>
          <a:off x="4911772" y="2889032"/>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1B31DCF-1FF8-4858-8DCF-168B327CEBAA}">
      <dsp:nvSpPr>
        <dsp:cNvPr id="0" name=""/>
        <dsp:cNvSpPr/>
      </dsp:nvSpPr>
      <dsp:spPr>
        <a:xfrm>
          <a:off x="4735144" y="2952618"/>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Sửa</a:t>
          </a:r>
        </a:p>
      </dsp:txBody>
      <dsp:txXfrm>
        <a:off x="4735144" y="2952618"/>
        <a:ext cx="706510" cy="226083"/>
      </dsp:txXfrm>
    </dsp:sp>
    <dsp:sp modelId="{50F36FBE-53E1-485B-B962-2E53E3C29F92}">
      <dsp:nvSpPr>
        <dsp:cNvPr id="0" name=""/>
        <dsp:cNvSpPr/>
      </dsp:nvSpPr>
      <dsp:spPr>
        <a:xfrm>
          <a:off x="4911772" y="3390654"/>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04317CF-1DEF-401B-88DB-CDDA4AAFE25F}">
      <dsp:nvSpPr>
        <dsp:cNvPr id="0" name=""/>
        <dsp:cNvSpPr/>
      </dsp:nvSpPr>
      <dsp:spPr>
        <a:xfrm>
          <a:off x="4911772" y="3390654"/>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A757C-C9C2-4A69-A114-001BC7B99FF1}">
      <dsp:nvSpPr>
        <dsp:cNvPr id="0" name=""/>
        <dsp:cNvSpPr/>
      </dsp:nvSpPr>
      <dsp:spPr>
        <a:xfrm>
          <a:off x="4735144" y="3454240"/>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Xóa</a:t>
          </a:r>
        </a:p>
      </dsp:txBody>
      <dsp:txXfrm>
        <a:off x="4735144" y="3454240"/>
        <a:ext cx="706510" cy="226083"/>
      </dsp:txXfrm>
    </dsp:sp>
    <dsp:sp modelId="{53282556-5B1D-467C-8AC3-1916AF6502B3}">
      <dsp:nvSpPr>
        <dsp:cNvPr id="0" name=""/>
        <dsp:cNvSpPr/>
      </dsp:nvSpPr>
      <dsp:spPr>
        <a:xfrm>
          <a:off x="4911772" y="3892277"/>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9D76FCF-FDE6-4B9F-85EA-E559D5BDD3EC}">
      <dsp:nvSpPr>
        <dsp:cNvPr id="0" name=""/>
        <dsp:cNvSpPr/>
      </dsp:nvSpPr>
      <dsp:spPr>
        <a:xfrm>
          <a:off x="4911772" y="3892277"/>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59416F-C60D-4015-8E44-21B2B26461F0}">
      <dsp:nvSpPr>
        <dsp:cNvPr id="0" name=""/>
        <dsp:cNvSpPr/>
      </dsp:nvSpPr>
      <dsp:spPr>
        <a:xfrm>
          <a:off x="4735144" y="3955863"/>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Xem</a:t>
          </a:r>
        </a:p>
      </dsp:txBody>
      <dsp:txXfrm>
        <a:off x="4735144" y="3955863"/>
        <a:ext cx="706510" cy="226083"/>
      </dsp:txXfrm>
    </dsp:sp>
    <dsp:sp modelId="{AF601674-3092-477A-A0F1-94082E559AB0}">
      <dsp:nvSpPr>
        <dsp:cNvPr id="0" name=""/>
        <dsp:cNvSpPr/>
      </dsp:nvSpPr>
      <dsp:spPr>
        <a:xfrm>
          <a:off x="5307418" y="1885786"/>
          <a:ext cx="353255" cy="353255"/>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C468B2-8A57-4ED5-836D-95F49C71C671}">
      <dsp:nvSpPr>
        <dsp:cNvPr id="0" name=""/>
        <dsp:cNvSpPr/>
      </dsp:nvSpPr>
      <dsp:spPr>
        <a:xfrm>
          <a:off x="5307418" y="1885786"/>
          <a:ext cx="353255" cy="353255"/>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B81F71F-C9DC-461F-BD72-F9416FEFABC6}">
      <dsp:nvSpPr>
        <dsp:cNvPr id="0" name=""/>
        <dsp:cNvSpPr/>
      </dsp:nvSpPr>
      <dsp:spPr>
        <a:xfrm>
          <a:off x="5130790" y="1949372"/>
          <a:ext cx="706510" cy="226083"/>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kern="1200" smtClean="0">
              <a:latin typeface="+mj-lt"/>
            </a:rPr>
            <a:t>Đăng nhập</a:t>
          </a:r>
        </a:p>
      </dsp:txBody>
      <dsp:txXfrm>
        <a:off x="5130790" y="1949372"/>
        <a:ext cx="706510" cy="22608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4FDB1-F489-40FB-89D2-17434D189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MauBC_CSDL2</Template>
  <TotalTime>285</TotalTime>
  <Pages>43</Pages>
  <Words>3545</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Bao cao LTWEB</vt:lpstr>
    </vt:vector>
  </TitlesOfParts>
  <Company>Thang Long University</Company>
  <LinksUpToDate>false</LinksUpToDate>
  <CharactersWithSpaces>23705</CharactersWithSpaces>
  <SharedDoc>false</SharedDoc>
  <HLinks>
    <vt:vector size="90" baseType="variant">
      <vt:variant>
        <vt:i4>5570626</vt:i4>
      </vt:variant>
      <vt:variant>
        <vt:i4>99</vt:i4>
      </vt:variant>
      <vt:variant>
        <vt:i4>0</vt:i4>
      </vt:variant>
      <vt:variant>
        <vt:i4>5</vt:i4>
      </vt:variant>
      <vt:variant>
        <vt:lpwstr>http://www.w3schools.com/</vt:lpwstr>
      </vt:variant>
      <vt:variant>
        <vt:lpwstr/>
      </vt:variant>
      <vt:variant>
        <vt:i4>3145785</vt:i4>
      </vt:variant>
      <vt:variant>
        <vt:i4>96</vt:i4>
      </vt:variant>
      <vt:variant>
        <vt:i4>0</vt:i4>
      </vt:variant>
      <vt:variant>
        <vt:i4>5</vt:i4>
      </vt:variant>
      <vt:variant>
        <vt:lpwstr>http://www.sencha.com/</vt:lpwstr>
      </vt:variant>
      <vt:variant>
        <vt:lpwstr/>
      </vt:variant>
      <vt:variant>
        <vt:i4>5177425</vt:i4>
      </vt:variant>
      <vt:variant>
        <vt:i4>93</vt:i4>
      </vt:variant>
      <vt:variant>
        <vt:i4>0</vt:i4>
      </vt:variant>
      <vt:variant>
        <vt:i4>5</vt:i4>
      </vt:variant>
      <vt:variant>
        <vt:lpwstr>http://www.yiiframework.com/</vt:lpwstr>
      </vt:variant>
      <vt:variant>
        <vt:lpwstr/>
      </vt:variant>
      <vt:variant>
        <vt:i4>1572919</vt:i4>
      </vt:variant>
      <vt:variant>
        <vt:i4>68</vt:i4>
      </vt:variant>
      <vt:variant>
        <vt:i4>0</vt:i4>
      </vt:variant>
      <vt:variant>
        <vt:i4>5</vt:i4>
      </vt:variant>
      <vt:variant>
        <vt:lpwstr/>
      </vt:variant>
      <vt:variant>
        <vt:lpwstr>_Toc320018551</vt:lpwstr>
      </vt:variant>
      <vt:variant>
        <vt:i4>1572919</vt:i4>
      </vt:variant>
      <vt:variant>
        <vt:i4>62</vt:i4>
      </vt:variant>
      <vt:variant>
        <vt:i4>0</vt:i4>
      </vt:variant>
      <vt:variant>
        <vt:i4>5</vt:i4>
      </vt:variant>
      <vt:variant>
        <vt:lpwstr/>
      </vt:variant>
      <vt:variant>
        <vt:lpwstr>_Toc320018550</vt:lpwstr>
      </vt:variant>
      <vt:variant>
        <vt:i4>1638455</vt:i4>
      </vt:variant>
      <vt:variant>
        <vt:i4>56</vt:i4>
      </vt:variant>
      <vt:variant>
        <vt:i4>0</vt:i4>
      </vt:variant>
      <vt:variant>
        <vt:i4>5</vt:i4>
      </vt:variant>
      <vt:variant>
        <vt:lpwstr/>
      </vt:variant>
      <vt:variant>
        <vt:lpwstr>_Toc320018549</vt:lpwstr>
      </vt:variant>
      <vt:variant>
        <vt:i4>1638455</vt:i4>
      </vt:variant>
      <vt:variant>
        <vt:i4>50</vt:i4>
      </vt:variant>
      <vt:variant>
        <vt:i4>0</vt:i4>
      </vt:variant>
      <vt:variant>
        <vt:i4>5</vt:i4>
      </vt:variant>
      <vt:variant>
        <vt:lpwstr/>
      </vt:variant>
      <vt:variant>
        <vt:lpwstr>_Toc320018548</vt:lpwstr>
      </vt:variant>
      <vt:variant>
        <vt:i4>1638455</vt:i4>
      </vt:variant>
      <vt:variant>
        <vt:i4>44</vt:i4>
      </vt:variant>
      <vt:variant>
        <vt:i4>0</vt:i4>
      </vt:variant>
      <vt:variant>
        <vt:i4>5</vt:i4>
      </vt:variant>
      <vt:variant>
        <vt:lpwstr/>
      </vt:variant>
      <vt:variant>
        <vt:lpwstr>_Toc320018547</vt:lpwstr>
      </vt:variant>
      <vt:variant>
        <vt:i4>1638455</vt:i4>
      </vt:variant>
      <vt:variant>
        <vt:i4>38</vt:i4>
      </vt:variant>
      <vt:variant>
        <vt:i4>0</vt:i4>
      </vt:variant>
      <vt:variant>
        <vt:i4>5</vt:i4>
      </vt:variant>
      <vt:variant>
        <vt:lpwstr/>
      </vt:variant>
      <vt:variant>
        <vt:lpwstr>_Toc320018546</vt:lpwstr>
      </vt:variant>
      <vt:variant>
        <vt:i4>1638455</vt:i4>
      </vt:variant>
      <vt:variant>
        <vt:i4>32</vt:i4>
      </vt:variant>
      <vt:variant>
        <vt:i4>0</vt:i4>
      </vt:variant>
      <vt:variant>
        <vt:i4>5</vt:i4>
      </vt:variant>
      <vt:variant>
        <vt:lpwstr/>
      </vt:variant>
      <vt:variant>
        <vt:lpwstr>_Toc320018545</vt:lpwstr>
      </vt:variant>
      <vt:variant>
        <vt:i4>1638455</vt:i4>
      </vt:variant>
      <vt:variant>
        <vt:i4>26</vt:i4>
      </vt:variant>
      <vt:variant>
        <vt:i4>0</vt:i4>
      </vt:variant>
      <vt:variant>
        <vt:i4>5</vt:i4>
      </vt:variant>
      <vt:variant>
        <vt:lpwstr/>
      </vt:variant>
      <vt:variant>
        <vt:lpwstr>_Toc320018544</vt:lpwstr>
      </vt:variant>
      <vt:variant>
        <vt:i4>1638455</vt:i4>
      </vt:variant>
      <vt:variant>
        <vt:i4>20</vt:i4>
      </vt:variant>
      <vt:variant>
        <vt:i4>0</vt:i4>
      </vt:variant>
      <vt:variant>
        <vt:i4>5</vt:i4>
      </vt:variant>
      <vt:variant>
        <vt:lpwstr/>
      </vt:variant>
      <vt:variant>
        <vt:lpwstr>_Toc320018543</vt:lpwstr>
      </vt:variant>
      <vt:variant>
        <vt:i4>1638455</vt:i4>
      </vt:variant>
      <vt:variant>
        <vt:i4>14</vt:i4>
      </vt:variant>
      <vt:variant>
        <vt:i4>0</vt:i4>
      </vt:variant>
      <vt:variant>
        <vt:i4>5</vt:i4>
      </vt:variant>
      <vt:variant>
        <vt:lpwstr/>
      </vt:variant>
      <vt:variant>
        <vt:lpwstr>_Toc320018542</vt:lpwstr>
      </vt:variant>
      <vt:variant>
        <vt:i4>1638455</vt:i4>
      </vt:variant>
      <vt:variant>
        <vt:i4>8</vt:i4>
      </vt:variant>
      <vt:variant>
        <vt:i4>0</vt:i4>
      </vt:variant>
      <vt:variant>
        <vt:i4>5</vt:i4>
      </vt:variant>
      <vt:variant>
        <vt:lpwstr/>
      </vt:variant>
      <vt:variant>
        <vt:lpwstr>_Toc320018541</vt:lpwstr>
      </vt:variant>
      <vt:variant>
        <vt:i4>1638455</vt:i4>
      </vt:variant>
      <vt:variant>
        <vt:i4>2</vt:i4>
      </vt:variant>
      <vt:variant>
        <vt:i4>0</vt:i4>
      </vt:variant>
      <vt:variant>
        <vt:i4>5</vt:i4>
      </vt:variant>
      <vt:variant>
        <vt:lpwstr/>
      </vt:variant>
      <vt:variant>
        <vt:lpwstr>_Toc320018540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LTWEB</dc:title>
  <dc:subject/>
  <dc:creator>Tran Tuan Toan</dc:creator>
  <cp:keywords/>
  <dc:description/>
  <cp:lastModifiedBy>Windows User</cp:lastModifiedBy>
  <cp:revision>38</cp:revision>
  <cp:lastPrinted>1900-12-31T17:00:00Z</cp:lastPrinted>
  <dcterms:created xsi:type="dcterms:W3CDTF">2013-10-28T09:00:00Z</dcterms:created>
  <dcterms:modified xsi:type="dcterms:W3CDTF">2017-11-17T17:11:00Z</dcterms:modified>
</cp:coreProperties>
</file>